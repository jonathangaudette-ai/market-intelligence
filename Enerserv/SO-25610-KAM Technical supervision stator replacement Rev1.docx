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2.xml" ContentType="application/vnd.openxmlformats-officedocument.wordprocessingml.footer+xml"/>
  <Override PartName="/word/header9.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lang w:val="fr-CA"/>
        </w:rPr>
        <w:id w:val="-1884549011"/>
        <w:placeholder>
          <w:docPart w:val="D24D4204BBC149F2873530A748AF911C"/>
        </w:placeholder>
        <w:date w:fullDate="2025-05-21T00:00:00Z">
          <w:dateFormat w:val="MMMM d, yyyy"/>
          <w:lid w:val="en-CA"/>
          <w:storeMappedDataAs w:val="dateTime"/>
          <w:calendar w:val="gregorian"/>
        </w:date>
      </w:sdtPr>
      <w:sdtEndPr/>
      <w:sdtContent>
        <w:p w14:paraId="0D833A24" w14:textId="7FF53B0D" w:rsidR="00A822BF" w:rsidRPr="00911BDD" w:rsidRDefault="00E43F0F" w:rsidP="00C74518">
          <w:pPr>
            <w:rPr>
              <w:color w:val="808080" w:themeColor="background1" w:themeShade="80"/>
              <w:lang w:val="fr-CA"/>
            </w:rPr>
          </w:pPr>
          <w:r w:rsidRPr="00E43F0F">
            <w:t>May 21, 2025</w:t>
          </w:r>
        </w:p>
      </w:sdtContent>
    </w:sdt>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9"/>
        <w:gridCol w:w="7796"/>
      </w:tblGrid>
      <w:tr w:rsidR="005A6BCB" w:rsidRPr="00B51356" w14:paraId="63C35F65" w14:textId="77777777" w:rsidTr="00D62ED4">
        <w:trPr>
          <w:trHeight w:val="340"/>
        </w:trPr>
        <w:tc>
          <w:tcPr>
            <w:tcW w:w="8505" w:type="dxa"/>
            <w:gridSpan w:val="2"/>
            <w:vAlign w:val="center"/>
          </w:tcPr>
          <w:p w14:paraId="7E5A2827" w14:textId="287462AB" w:rsidR="005A6BCB" w:rsidRPr="009B6412" w:rsidRDefault="007D596B" w:rsidP="001F6B6C">
            <w:pPr>
              <w:pStyle w:val="Sansinterligne"/>
              <w:rPr>
                <w:lang w:val="fr-CA"/>
              </w:rPr>
            </w:pPr>
            <w:r>
              <w:rPr>
                <w:lang w:val="fr-CA"/>
              </w:rPr>
              <w:t>Da</w:t>
            </w:r>
            <w:r w:rsidR="00E43F0F">
              <w:rPr>
                <w:lang w:val="fr-CA"/>
              </w:rPr>
              <w:t>n</w:t>
            </w:r>
            <w:r>
              <w:rPr>
                <w:lang w:val="fr-CA"/>
              </w:rPr>
              <w:t>e Servat</w:t>
            </w:r>
            <w:r w:rsidR="00856097">
              <w:rPr>
                <w:lang w:val="fr-CA"/>
              </w:rPr>
              <w:t>i</w:t>
            </w:r>
            <w:r>
              <w:rPr>
                <w:lang w:val="fr-CA"/>
              </w:rPr>
              <w:t>us</w:t>
            </w:r>
          </w:p>
        </w:tc>
      </w:tr>
      <w:tr w:rsidR="005A6BCB" w:rsidRPr="00B51356" w14:paraId="10B4B9A1" w14:textId="77777777" w:rsidTr="00D62ED4">
        <w:trPr>
          <w:trHeight w:val="340"/>
        </w:trPr>
        <w:tc>
          <w:tcPr>
            <w:tcW w:w="8505" w:type="dxa"/>
            <w:gridSpan w:val="2"/>
            <w:vAlign w:val="center"/>
          </w:tcPr>
          <w:p w14:paraId="592F9003" w14:textId="72513324" w:rsidR="005A6BCB" w:rsidRPr="005B4AEA" w:rsidRDefault="00B25C55" w:rsidP="00A27D91">
            <w:pPr>
              <w:autoSpaceDE w:val="0"/>
              <w:autoSpaceDN w:val="0"/>
            </w:pPr>
            <w:r w:rsidRPr="005A1DEC">
              <w:t>Power and Recovery Maintenance Planner</w:t>
            </w:r>
          </w:p>
        </w:tc>
      </w:tr>
      <w:tr w:rsidR="00227AC1" w:rsidRPr="0027471C" w14:paraId="3E4E73B4" w14:textId="77777777" w:rsidTr="003835BA">
        <w:trPr>
          <w:trHeight w:val="340"/>
        </w:trPr>
        <w:tc>
          <w:tcPr>
            <w:tcW w:w="709" w:type="dxa"/>
          </w:tcPr>
          <w:p w14:paraId="0042169B" w14:textId="77777777" w:rsidR="00227AC1" w:rsidRPr="0027471C" w:rsidRDefault="003835BA" w:rsidP="001F6B6C">
            <w:pPr>
              <w:pStyle w:val="Sansinterligne"/>
            </w:pPr>
            <w:r>
              <w:rPr>
                <w:rFonts w:ascii="Wingdings" w:eastAsia="Wingdings" w:hAnsi="Wingdings" w:cs="Wingdings"/>
              </w:rPr>
              <w:t>*</w:t>
            </w:r>
            <w:r w:rsidR="00227AC1" w:rsidRPr="0027471C">
              <w:t xml:space="preserve"> :</w:t>
            </w:r>
          </w:p>
          <w:p w14:paraId="0269E5DE" w14:textId="77777777" w:rsidR="00944640" w:rsidRPr="0027471C" w:rsidRDefault="00944640" w:rsidP="001F6B6C">
            <w:pPr>
              <w:pStyle w:val="Sansinterligne"/>
            </w:pPr>
          </w:p>
        </w:tc>
        <w:tc>
          <w:tcPr>
            <w:tcW w:w="7796" w:type="dxa"/>
          </w:tcPr>
          <w:p w14:paraId="79E1D8D6" w14:textId="77777777" w:rsidR="007D596B" w:rsidRDefault="007D596B" w:rsidP="007D596B">
            <w:pPr>
              <w:autoSpaceDE w:val="0"/>
              <w:autoSpaceDN w:val="0"/>
            </w:pPr>
            <w:r>
              <w:t>Kruger Kamloops</w:t>
            </w:r>
          </w:p>
          <w:p w14:paraId="68488B24" w14:textId="77777777" w:rsidR="007D596B" w:rsidRDefault="007D596B" w:rsidP="007D596B">
            <w:pPr>
              <w:autoSpaceDE w:val="0"/>
              <w:autoSpaceDN w:val="0"/>
            </w:pPr>
            <w:r>
              <w:t>2005 Mission Flats Road,</w:t>
            </w:r>
          </w:p>
          <w:p w14:paraId="33A439E9" w14:textId="420ED898" w:rsidR="008B589A" w:rsidRPr="0027471C" w:rsidRDefault="007D596B" w:rsidP="007D596B">
            <w:pPr>
              <w:autoSpaceDE w:val="0"/>
              <w:autoSpaceDN w:val="0"/>
            </w:pPr>
            <w:r>
              <w:t>Kamloops, BC, V2C 1A9</w:t>
            </w:r>
          </w:p>
        </w:tc>
      </w:tr>
      <w:tr w:rsidR="00352197" w:rsidRPr="0027471C" w14:paraId="4ECE121F" w14:textId="77777777" w:rsidTr="003835BA">
        <w:trPr>
          <w:trHeight w:val="340"/>
        </w:trPr>
        <w:tc>
          <w:tcPr>
            <w:tcW w:w="709" w:type="dxa"/>
            <w:vAlign w:val="center"/>
          </w:tcPr>
          <w:p w14:paraId="62B992B3" w14:textId="77777777" w:rsidR="00352197" w:rsidRPr="0027471C" w:rsidRDefault="00352197" w:rsidP="001F6B6C">
            <w:pPr>
              <w:pStyle w:val="Sansinterligne"/>
            </w:pPr>
            <w:r w:rsidRPr="0027471C">
              <w:t>@ :</w:t>
            </w:r>
          </w:p>
        </w:tc>
        <w:tc>
          <w:tcPr>
            <w:tcW w:w="7796" w:type="dxa"/>
          </w:tcPr>
          <w:p w14:paraId="043DB825" w14:textId="0533DEEB" w:rsidR="00352197" w:rsidRPr="0027471C" w:rsidRDefault="00856097" w:rsidP="001F6B6C">
            <w:pPr>
              <w:pStyle w:val="Sansinterligne"/>
            </w:pPr>
            <w:hyperlink r:id="rId11" w:history="1">
              <w:r w:rsidRPr="00E37796">
                <w:rPr>
                  <w:rStyle w:val="Lienhypertexte"/>
                </w:rPr>
                <w:t>Dane.Servatius@kruger.com</w:t>
              </w:r>
            </w:hyperlink>
            <w:r>
              <w:t xml:space="preserve"> </w:t>
            </w:r>
            <w:r w:rsidR="00CE18B5">
              <w:t xml:space="preserve"> </w:t>
            </w:r>
          </w:p>
        </w:tc>
      </w:tr>
      <w:tr w:rsidR="00227AC1" w:rsidRPr="0027471C" w14:paraId="76B83936" w14:textId="77777777" w:rsidTr="003835BA">
        <w:trPr>
          <w:trHeight w:val="340"/>
        </w:trPr>
        <w:tc>
          <w:tcPr>
            <w:tcW w:w="709" w:type="dxa"/>
            <w:vAlign w:val="center"/>
          </w:tcPr>
          <w:p w14:paraId="529A0F52" w14:textId="77777777" w:rsidR="00227AC1" w:rsidRPr="0027471C" w:rsidRDefault="00D85AA6" w:rsidP="001F6B6C">
            <w:pPr>
              <w:pStyle w:val="Sansinterligne"/>
            </w:pPr>
            <w:r>
              <w:t>cc:</w:t>
            </w:r>
          </w:p>
        </w:tc>
        <w:tc>
          <w:tcPr>
            <w:tcW w:w="7796" w:type="dxa"/>
          </w:tcPr>
          <w:p w14:paraId="7B4A9161" w14:textId="2B1E165F" w:rsidR="00227AC1" w:rsidRPr="0027471C" w:rsidRDefault="00856097" w:rsidP="001F6B6C">
            <w:pPr>
              <w:pStyle w:val="Sansinterligne"/>
            </w:pPr>
            <w:hyperlink r:id="rId12" w:history="1">
              <w:r w:rsidRPr="00E37796">
                <w:rPr>
                  <w:rStyle w:val="Lienhypertexte"/>
                </w:rPr>
                <w:t>Mark.Eppler@kruger.com</w:t>
              </w:r>
            </w:hyperlink>
            <w:r>
              <w:t xml:space="preserve"> </w:t>
            </w:r>
          </w:p>
        </w:tc>
      </w:tr>
    </w:tbl>
    <w:p w14:paraId="1477B9F1" w14:textId="77777777" w:rsidR="00227AC1" w:rsidRPr="0027471C" w:rsidRDefault="00227AC1" w:rsidP="001F6B6C">
      <w:pPr>
        <w:pStyle w:val="Sansinterligne"/>
      </w:pPr>
    </w:p>
    <w:p w14:paraId="502506A0" w14:textId="1680A4FC" w:rsidR="00682042" w:rsidRPr="0027471C" w:rsidRDefault="00370886" w:rsidP="006500ED">
      <w:pPr>
        <w:tabs>
          <w:tab w:val="left" w:pos="1644"/>
        </w:tabs>
        <w:spacing w:after="0"/>
        <w:ind w:right="284"/>
        <w:jc w:val="center"/>
        <w:rPr>
          <w:rFonts w:cs="Arial"/>
          <w:b/>
          <w:sz w:val="28"/>
        </w:rPr>
      </w:pPr>
      <w:r w:rsidRPr="0027471C">
        <w:rPr>
          <w:rFonts w:cs="Arial"/>
          <w:b/>
          <w:sz w:val="28"/>
        </w:rPr>
        <w:t>Proposal</w:t>
      </w:r>
      <w:r w:rsidR="00682042" w:rsidRPr="0027471C">
        <w:rPr>
          <w:rFonts w:cs="Arial"/>
          <w:b/>
          <w:sz w:val="28"/>
        </w:rPr>
        <w:t xml:space="preserve"> n</w:t>
      </w:r>
      <w:r w:rsidR="00682042" w:rsidRPr="0027471C">
        <w:rPr>
          <w:rFonts w:cs="Arial"/>
          <w:b/>
          <w:sz w:val="28"/>
          <w:vertAlign w:val="superscript"/>
        </w:rPr>
        <w:t>o</w:t>
      </w:r>
      <w:r w:rsidR="00682042" w:rsidRPr="0027471C">
        <w:rPr>
          <w:rFonts w:cs="Arial"/>
          <w:b/>
          <w:sz w:val="28"/>
        </w:rPr>
        <w:t xml:space="preserve"> SO-</w:t>
      </w:r>
      <w:r w:rsidR="009E439B" w:rsidRPr="0027471C">
        <w:rPr>
          <w:rFonts w:cs="Arial"/>
          <w:b/>
          <w:sz w:val="28"/>
        </w:rPr>
        <w:t>2</w:t>
      </w:r>
      <w:r w:rsidR="00911BDD">
        <w:rPr>
          <w:rFonts w:cs="Arial"/>
          <w:b/>
          <w:sz w:val="28"/>
        </w:rPr>
        <w:t>5</w:t>
      </w:r>
      <w:r w:rsidR="00856097">
        <w:rPr>
          <w:rFonts w:cs="Arial"/>
          <w:b/>
          <w:sz w:val="28"/>
        </w:rPr>
        <w:t>610-KAM</w:t>
      </w:r>
      <w:r w:rsidR="00E43F0F">
        <w:rPr>
          <w:rFonts w:cs="Arial"/>
          <w:b/>
          <w:sz w:val="28"/>
        </w:rPr>
        <w:t xml:space="preserve"> Rev 1</w:t>
      </w:r>
    </w:p>
    <w:sdt>
      <w:sdtPr>
        <w:rPr>
          <w:rStyle w:val="Style2"/>
        </w:rPr>
        <w:alias w:val="Project description"/>
        <w:tag w:val="Project description"/>
        <w:id w:val="1711524268"/>
        <w:placeholder>
          <w:docPart w:val="99E00392885F4879B8DDBBF49051ADA9"/>
        </w:placeholder>
      </w:sdtPr>
      <w:sdtEndPr>
        <w:rPr>
          <w:rStyle w:val="Style2"/>
        </w:rPr>
      </w:sdtEndPr>
      <w:sdtContent>
        <w:p w14:paraId="377C0B2E" w14:textId="697D8252" w:rsidR="00682042" w:rsidRPr="00D92F2B" w:rsidRDefault="002F014B" w:rsidP="006500ED">
          <w:pPr>
            <w:tabs>
              <w:tab w:val="center" w:pos="4960"/>
              <w:tab w:val="left" w:pos="6390"/>
            </w:tabs>
            <w:spacing w:after="0"/>
            <w:jc w:val="center"/>
            <w:rPr>
              <w:rFonts w:eastAsiaTheme="majorEastAsia"/>
            </w:rPr>
          </w:pPr>
          <w:r>
            <w:rPr>
              <w:rStyle w:val="Style2"/>
            </w:rPr>
            <w:t>Technical Supervision TG</w:t>
          </w:r>
          <w:r w:rsidR="004B456F">
            <w:rPr>
              <w:rStyle w:val="Style2"/>
            </w:rPr>
            <w:t>-</w:t>
          </w:r>
          <w:r>
            <w:rPr>
              <w:rStyle w:val="Style2"/>
            </w:rPr>
            <w:t>A stator replacement</w:t>
          </w:r>
        </w:p>
      </w:sdtContent>
    </w:sdt>
    <w:p w14:paraId="2CC5C27F" w14:textId="12C17678" w:rsidR="00682042" w:rsidRPr="005A1DEC" w:rsidRDefault="00682042" w:rsidP="00A122F8">
      <w:pPr>
        <w:tabs>
          <w:tab w:val="left" w:pos="4395"/>
          <w:tab w:val="left" w:pos="4960"/>
        </w:tabs>
        <w:spacing w:after="120"/>
        <w:ind w:right="284"/>
        <w:rPr>
          <w:rFonts w:cs="Arial"/>
        </w:rPr>
      </w:pPr>
      <w:r w:rsidRPr="005A1DEC">
        <w:rPr>
          <w:rFonts w:cs="Arial"/>
        </w:rPr>
        <w:t>M</w:t>
      </w:r>
      <w:r w:rsidR="00370886" w:rsidRPr="005A1DEC">
        <w:rPr>
          <w:rFonts w:cs="Arial"/>
        </w:rPr>
        <w:t>r</w:t>
      </w:r>
      <w:r w:rsidRPr="005A1DEC">
        <w:rPr>
          <w:rFonts w:cs="Arial"/>
        </w:rPr>
        <w:t>.</w:t>
      </w:r>
      <w:r w:rsidR="0027471C" w:rsidRPr="005A1DEC">
        <w:rPr>
          <w:rFonts w:cs="Arial"/>
        </w:rPr>
        <w:t xml:space="preserve"> </w:t>
      </w:r>
      <w:sdt>
        <w:sdtPr>
          <w:rPr>
            <w:rFonts w:cs="Arial"/>
          </w:rPr>
          <w:id w:val="2067756212"/>
          <w:placeholder>
            <w:docPart w:val="99E00392885F4879B8DDBBF49051ADA9"/>
          </w:placeholder>
        </w:sdtPr>
        <w:sdtEndPr/>
        <w:sdtContent>
          <w:r w:rsidR="004B456F" w:rsidRPr="003D60B0">
            <w:rPr>
              <w:rFonts w:cs="Arial"/>
            </w:rPr>
            <w:t>Servatius</w:t>
          </w:r>
        </w:sdtContent>
      </w:sdt>
      <w:r w:rsidR="00A122F8" w:rsidRPr="005A1DEC">
        <w:rPr>
          <w:rFonts w:cs="Arial"/>
        </w:rPr>
        <w:t>,</w:t>
      </w:r>
    </w:p>
    <w:p w14:paraId="39C3535C" w14:textId="059E3491" w:rsidR="00370886" w:rsidRPr="005A1DEC" w:rsidRDefault="00370886" w:rsidP="00AD6071">
      <w:pPr>
        <w:tabs>
          <w:tab w:val="left" w:pos="4395"/>
        </w:tabs>
        <w:ind w:right="140"/>
        <w:jc w:val="both"/>
        <w:rPr>
          <w:rStyle w:val="Textedelespacerserv"/>
          <w:color w:val="auto"/>
        </w:rPr>
      </w:pPr>
      <w:r w:rsidRPr="6058A8C0">
        <w:rPr>
          <w:rFonts w:cs="Arial"/>
        </w:rPr>
        <w:t xml:space="preserve">Following </w:t>
      </w:r>
      <w:sdt>
        <w:sdtPr>
          <w:rPr>
            <w:rFonts w:cs="Arial"/>
          </w:rPr>
          <w:alias w:val="Choose an item"/>
          <w:tag w:val="Choose an item"/>
          <w:id w:val="-923639692"/>
          <w:placeholder>
            <w:docPart w:val="E44356496B3445B6A0E9C361EEACD8D1"/>
          </w:placeholder>
          <w:comboBox>
            <w:listItem w:value="Choisissez un élément :"/>
            <w:listItem w:displayText="our discussions that took place on MM/DD," w:value="our discussions that took place on MM/DD,"/>
            <w:listItem w:displayText="your request for proposal, " w:value="your request for proposal, "/>
            <w:listItem w:displayText="your email dated MM/DD, " w:value="your email dated MM/DD, "/>
            <w:listItem w:displayText="type other text" w:value="type other text"/>
          </w:comboBox>
        </w:sdtPr>
        <w:sdtEndPr/>
        <w:sdtContent>
          <w:r w:rsidR="00E43F0F">
            <w:rPr>
              <w:rFonts w:cs="Arial"/>
            </w:rPr>
            <w:t>your recent email</w:t>
          </w:r>
        </w:sdtContent>
      </w:sdt>
      <w:r w:rsidRPr="6058A8C0">
        <w:rPr>
          <w:rFonts w:cs="Arial"/>
        </w:rPr>
        <w:t xml:space="preserve"> we are pleased to submit this </w:t>
      </w:r>
      <w:r w:rsidR="00E43F0F">
        <w:rPr>
          <w:rFonts w:cs="Arial"/>
        </w:rPr>
        <w:t xml:space="preserve">revised </w:t>
      </w:r>
      <w:r w:rsidRPr="6058A8C0">
        <w:rPr>
          <w:rFonts w:cs="Arial"/>
        </w:rPr>
        <w:t xml:space="preserve">proposal for </w:t>
      </w:r>
      <w:sdt>
        <w:sdtPr>
          <w:rPr>
            <w:rFonts w:cs="Arial"/>
          </w:rPr>
          <w:alias w:val="Describe the project"/>
          <w:tag w:val="Click on to describe the project"/>
          <w:id w:val="-1123615440"/>
          <w:placeholder>
            <w:docPart w:val="EBABD766331E4C619D5E0C9B5CDEFE4B"/>
          </w:placeholder>
        </w:sdtPr>
        <w:sdtEndPr/>
        <w:sdtContent>
          <w:r w:rsidR="00E95677" w:rsidRPr="6058A8C0">
            <w:rPr>
              <w:rFonts w:cs="Arial"/>
            </w:rPr>
            <w:t xml:space="preserve">technical supervision of </w:t>
          </w:r>
          <w:r w:rsidR="003D60B0" w:rsidRPr="6058A8C0">
            <w:rPr>
              <w:rFonts w:cs="Arial"/>
            </w:rPr>
            <w:t xml:space="preserve">the </w:t>
          </w:r>
          <w:r w:rsidR="00E95677" w:rsidRPr="6058A8C0">
            <w:rPr>
              <w:rFonts w:cs="Arial"/>
            </w:rPr>
            <w:t>TG-A stator replacement</w:t>
          </w:r>
          <w:r w:rsidR="003D60B0" w:rsidRPr="6058A8C0">
            <w:rPr>
              <w:rFonts w:cs="Arial"/>
            </w:rPr>
            <w:t xml:space="preserve"> project.</w:t>
          </w:r>
        </w:sdtContent>
      </w:sdt>
      <w:r w:rsidR="003D60B0" w:rsidRPr="6058A8C0">
        <w:rPr>
          <w:rFonts w:cs="Arial"/>
        </w:rPr>
        <w:t xml:space="preserve"> </w:t>
      </w:r>
      <w:r w:rsidRPr="6058A8C0">
        <w:rPr>
          <w:rFonts w:cs="Arial"/>
        </w:rPr>
        <w:t xml:space="preserve">Please find below the scope of work, </w:t>
      </w:r>
      <w:r w:rsidR="00327897" w:rsidRPr="6058A8C0">
        <w:rPr>
          <w:rFonts w:cs="Arial"/>
        </w:rPr>
        <w:t>details,</w:t>
      </w:r>
      <w:r w:rsidRPr="6058A8C0">
        <w:rPr>
          <w:rFonts w:cs="Arial"/>
        </w:rPr>
        <w:t xml:space="preserve"> and conditions of our proposal as well as our </w:t>
      </w:r>
      <w:sdt>
        <w:sdtPr>
          <w:rPr>
            <w:rStyle w:val="Textedelespacerserv"/>
            <w:color w:val="auto"/>
          </w:rPr>
          <w:alias w:val="Choose an item, if its Fixed Price or T&amp;M"/>
          <w:tag w:val="Choose an item, if its Fixed Price or T&amp;M"/>
          <w:id w:val="118881924"/>
          <w:placeholder>
            <w:docPart w:val="3AA1AC7A90E3432A85AED548A522F18E"/>
          </w:placeholder>
          <w:comboBox>
            <w:listItem w:displayText="Choose an option" w:value="Choose an option"/>
            <w:listItem w:displayText="price, calculated on a Time and Material basis as per our Rates Sheet, attached in Appendix A and our Terms &amp; Conditions attached in Appendix B. Please note that preparation, report phases will be charged at fixed price." w:value="price, calculated on a Time and Material basis as per our Rates Sheet, attached in Appendix A and our Terms &amp; Conditions attached in Appendix B. Please note that preparation, report phases will be charged at fixed price."/>
            <w:listItem w:displayText="fixed price, any extra work will be calculated on a Time and Material basis as per our Rates Sheet, attached in Appendix A and our Term &amp; Conditions attached in Appendix B." w:value="fixed price, any extra work will be calculated on a Time and Material basis as per our Rates Sheet, attached in Appendix A and our Term &amp; Conditions attached in Appendix B."/>
          </w:comboBox>
        </w:sdtPr>
        <w:sdtEndPr>
          <w:rPr>
            <w:rStyle w:val="Textedelespacerserv"/>
          </w:rPr>
        </w:sdtEndPr>
        <w:sdtContent>
          <w:r w:rsidR="003D60B0" w:rsidRPr="6058A8C0">
            <w:rPr>
              <w:rStyle w:val="Textedelespacerserv"/>
              <w:color w:val="auto"/>
            </w:rPr>
            <w:t>price, calculated on a Time and Material basis as per our Rates Sheet, attached in Appendix A and our Terms &amp; Conditions attached in Appendix B. Please note that preparation, report phases will be charged at fixed price.</w:t>
          </w:r>
        </w:sdtContent>
      </w:sdt>
    </w:p>
    <w:bookmarkStart w:id="0" w:name="_Toc31720576"/>
    <w:bookmarkStart w:id="1" w:name="_Toc31721026"/>
    <w:bookmarkStart w:id="2" w:name="_Toc32906908"/>
    <w:bookmarkStart w:id="3" w:name="_Toc32907533"/>
    <w:bookmarkStart w:id="4" w:name="_Toc32907593"/>
    <w:bookmarkStart w:id="5" w:name="_Toc32907789"/>
    <w:bookmarkStart w:id="6" w:name="_Toc94267354"/>
    <w:bookmarkStart w:id="7" w:name="_Toc108078385"/>
    <w:p w14:paraId="1561C65E" w14:textId="2DDF134D" w:rsidR="00A86D85" w:rsidRDefault="00311308" w:rsidP="00040109">
      <w:pPr>
        <w:pStyle w:val="Titre1"/>
      </w:pPr>
      <w:sdt>
        <w:sdtPr>
          <w:rPr>
            <w:color w:val="808080"/>
          </w:rPr>
          <w:alias w:val="Choix"/>
          <w:tag w:val="Choix"/>
          <w:id w:val="-332066411"/>
          <w:placeholder>
            <w:docPart w:val="A23B57B049BF455A95AB247DBC7048B8"/>
          </w:placeholder>
          <w:dropDownList>
            <w:listItem w:value="Choisissez un élément."/>
            <w:listItem w:displayText="Budgetary Estimate" w:value="Budgetary Estimate"/>
            <w:listItem w:displayText="Amount of our Proposal" w:value="Amount of our Proposal"/>
          </w:dropDownList>
        </w:sdtPr>
        <w:sdtEndPr>
          <w:rPr>
            <w:color w:val="13658B"/>
          </w:rPr>
        </w:sdtEndPr>
        <w:sdtContent>
          <w:r w:rsidR="003D60B0">
            <w:t>Budgetary Estimate</w:t>
          </w:r>
        </w:sdtContent>
      </w:sdt>
      <w:bookmarkEnd w:id="0"/>
      <w:bookmarkEnd w:id="1"/>
      <w:bookmarkEnd w:id="2"/>
      <w:bookmarkEnd w:id="3"/>
      <w:bookmarkEnd w:id="4"/>
      <w:bookmarkEnd w:id="5"/>
      <w:bookmarkEnd w:id="6"/>
      <w:bookmarkEnd w:id="7"/>
    </w:p>
    <w:p w14:paraId="577A0DF9" w14:textId="5EDCA013" w:rsidR="003D60B0" w:rsidRPr="003D60B0" w:rsidRDefault="00C756F7" w:rsidP="005A1DEC">
      <w:r w:rsidRPr="00C756F7">
        <w:rPr>
          <w:smallCaps/>
          <w:noProof/>
        </w:rPr>
        <mc:AlternateContent>
          <mc:Choice Requires="wps">
            <w:drawing>
              <wp:anchor distT="45720" distB="45720" distL="114300" distR="114300" simplePos="0" relativeHeight="251660288" behindDoc="0" locked="0" layoutInCell="1" allowOverlap="1" wp14:anchorId="5CA45720" wp14:editId="4025BFC8">
                <wp:simplePos x="0" y="0"/>
                <wp:positionH relativeFrom="leftMargin">
                  <wp:align>right</wp:align>
                </wp:positionH>
                <wp:positionV relativeFrom="paragraph">
                  <wp:posOffset>298450</wp:posOffset>
                </wp:positionV>
                <wp:extent cx="542925" cy="285750"/>
                <wp:effectExtent l="0" t="0" r="9525" b="0"/>
                <wp:wrapNone/>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925" cy="285750"/>
                        </a:xfrm>
                        <a:prstGeom prst="rect">
                          <a:avLst/>
                        </a:prstGeom>
                        <a:solidFill>
                          <a:srgbClr val="FFFFFF"/>
                        </a:solidFill>
                        <a:ln w="9525">
                          <a:noFill/>
                          <a:miter lim="800000"/>
                          <a:headEnd/>
                          <a:tailEnd/>
                        </a:ln>
                      </wps:spPr>
                      <wps:txbx>
                        <w:txbxContent>
                          <w:p w14:paraId="4FA48CC2" w14:textId="3CF31C76" w:rsidR="00C756F7" w:rsidRPr="00C756F7" w:rsidRDefault="00C756F7" w:rsidP="00C756F7">
                            <w:pPr>
                              <w:ind w:right="-154"/>
                              <w:rPr>
                                <w:color w:val="4F81BD" w:themeColor="accent1"/>
                                <w:lang w:val="fr-CA"/>
                              </w:rPr>
                            </w:pPr>
                            <w:r w:rsidRPr="00C756F7">
                              <w:rPr>
                                <w:color w:val="4F81BD" w:themeColor="accent1"/>
                              </w:rPr>
                              <w:t>Rev 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CA45720" id="_x0000_t202" coordsize="21600,21600" o:spt="202" path="m,l,21600r21600,l21600,xe">
                <v:stroke joinstyle="miter"/>
                <v:path gradientshapeok="t" o:connecttype="rect"/>
              </v:shapetype>
              <v:shape id="Zone de texte 2" o:spid="_x0000_s1026" type="#_x0000_t202" style="position:absolute;margin-left:-8.45pt;margin-top:23.5pt;width:42.75pt;height:22.5pt;z-index:251660288;visibility:visible;mso-wrap-style:square;mso-width-percent:0;mso-height-percent:0;mso-wrap-distance-left:9pt;mso-wrap-distance-top:3.6pt;mso-wrap-distance-right:9pt;mso-wrap-distance-bottom:3.6pt;mso-position-horizontal:right;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" stroked="f">
                <v:textbox>
                  <w:txbxContent>
                    <w:p w14:paraId="4FA48CC2" w14:textId="3CF31C76" w:rsidR="00C756F7" w:rsidRPr="00C756F7" w:rsidRDefault="00C756F7" w:rsidP="00C756F7">
                      <w:pPr>
                        <w:ind w:right="-154"/>
                        <w:rPr>
                          <w:color w:val="4F81BD" w:themeColor="accent1"/>
                          <w:lang w:val="fr-CA"/>
                        </w:rPr>
                      </w:pPr>
                      <w:r w:rsidRPr="00C756F7">
                        <w:rPr>
                          <w:color w:val="4F81BD" w:themeColor="accent1"/>
                        </w:rPr>
                        <w:t>Rev 1</w:t>
                      </w:r>
                    </w:p>
                  </w:txbxContent>
                </v:textbox>
                <w10:wrap anchorx="margin"/>
              </v:shape>
            </w:pict>
          </mc:Fallback>
        </mc:AlternateContent>
      </w:r>
    </w:p>
    <w:tbl>
      <w:tblPr>
        <w:tblStyle w:val="Grilledutableau"/>
        <w:tblpPr w:leftFromText="141" w:rightFromText="141" w:vertAnchor="text" w:tblpX="425"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7"/>
      </w:tblGrid>
      <w:tr w:rsidR="003D60B0" w:rsidRPr="003D60B0" w14:paraId="229F502B" w14:textId="77777777" w:rsidTr="004F3483">
        <w:trPr>
          <w:trHeight w:val="340"/>
        </w:trPr>
        <w:tc>
          <w:tcPr>
            <w:tcW w:w="8647" w:type="dxa"/>
            <w:tcBorders>
              <w:bottom w:val="single" w:sz="4" w:space="0" w:color="auto"/>
            </w:tcBorders>
            <w:vAlign w:val="center"/>
          </w:tcPr>
          <w:p w14:paraId="6303C4BC" w14:textId="26ADA6C1" w:rsidR="00A86D85" w:rsidRPr="00C756F7" w:rsidRDefault="00370886" w:rsidP="004F3483">
            <w:pPr>
              <w:tabs>
                <w:tab w:val="left" w:pos="4395"/>
              </w:tabs>
              <w:ind w:left="-113" w:right="282"/>
              <w:jc w:val="center"/>
              <w:rPr>
                <w:rFonts w:cs="Arial"/>
                <w:color w:val="4F81BD" w:themeColor="accent1"/>
              </w:rPr>
            </w:pPr>
            <w:r w:rsidRPr="00C756F7">
              <w:rPr>
                <w:rFonts w:cs="Arial"/>
                <w:color w:val="4F81BD" w:themeColor="accent1"/>
              </w:rPr>
              <w:t>$</w:t>
            </w:r>
            <w:r w:rsidR="00E932AB" w:rsidRPr="00C756F7">
              <w:rPr>
                <w:rFonts w:cs="Arial"/>
                <w:color w:val="4F81BD" w:themeColor="accent1"/>
              </w:rPr>
              <w:t>1</w:t>
            </w:r>
            <w:r w:rsidR="005921AE">
              <w:rPr>
                <w:rFonts w:cs="Arial"/>
                <w:color w:val="4F81BD" w:themeColor="accent1"/>
              </w:rPr>
              <w:t>60</w:t>
            </w:r>
            <w:r w:rsidR="00E932AB" w:rsidRPr="00C756F7">
              <w:rPr>
                <w:rFonts w:cs="Arial"/>
                <w:color w:val="4F81BD" w:themeColor="accent1"/>
              </w:rPr>
              <w:t xml:space="preserve"> </w:t>
            </w:r>
            <w:r w:rsidR="005921AE">
              <w:rPr>
                <w:rFonts w:cs="Arial"/>
                <w:color w:val="4F81BD" w:themeColor="accent1"/>
              </w:rPr>
              <w:t>8</w:t>
            </w:r>
            <w:r w:rsidR="00D678E6" w:rsidRPr="00C756F7">
              <w:rPr>
                <w:rFonts w:cs="Arial"/>
                <w:color w:val="4F81BD" w:themeColor="accent1"/>
              </w:rPr>
              <w:t>0</w:t>
            </w:r>
            <w:r w:rsidR="00E932AB" w:rsidRPr="00C756F7">
              <w:rPr>
                <w:rFonts w:cs="Arial"/>
                <w:color w:val="4F81BD" w:themeColor="accent1"/>
              </w:rPr>
              <w:t>0</w:t>
            </w:r>
            <w:r w:rsidR="00A86D85" w:rsidRPr="00C756F7">
              <w:rPr>
                <w:rFonts w:cs="Arial"/>
                <w:color w:val="4F81BD" w:themeColor="accent1"/>
              </w:rPr>
              <w:t>,00</w:t>
            </w:r>
          </w:p>
        </w:tc>
      </w:tr>
      <w:tr w:rsidR="003D60B0" w:rsidRPr="003D60B0" w14:paraId="46BFA536" w14:textId="77777777" w:rsidTr="004F3483">
        <w:trPr>
          <w:trHeight w:val="340"/>
        </w:trPr>
        <w:tc>
          <w:tcPr>
            <w:tcW w:w="8647" w:type="dxa"/>
            <w:tcBorders>
              <w:top w:val="single" w:sz="4" w:space="0" w:color="auto"/>
            </w:tcBorders>
            <w:vAlign w:val="center"/>
          </w:tcPr>
          <w:p w14:paraId="54D33C5D" w14:textId="6BD8313D" w:rsidR="00A86D85" w:rsidRPr="00C756F7" w:rsidRDefault="00311308" w:rsidP="004F3483">
            <w:pPr>
              <w:tabs>
                <w:tab w:val="left" w:pos="4395"/>
              </w:tabs>
              <w:ind w:right="282"/>
              <w:jc w:val="center"/>
              <w:rPr>
                <w:rFonts w:cs="Arial"/>
                <w:color w:val="4F81BD" w:themeColor="accent1"/>
              </w:rPr>
            </w:pPr>
            <w:sdt>
              <w:sdtPr>
                <w:rPr>
                  <w:rFonts w:cs="Arial"/>
                  <w:color w:val="4F81BD" w:themeColor="accent1"/>
                </w:rPr>
                <w:alias w:val="Amount in letters"/>
                <w:tag w:val="Amount in letters"/>
                <w:id w:val="1984268552"/>
                <w:placeholder>
                  <w:docPart w:val="99E00392885F4879B8DDBBF49051ADA9"/>
                </w:placeholder>
              </w:sdtPr>
              <w:sdtEndPr/>
              <w:sdtContent>
                <w:r w:rsidR="00E932AB" w:rsidRPr="00C756F7">
                  <w:rPr>
                    <w:rFonts w:cs="Arial"/>
                    <w:color w:val="4F81BD" w:themeColor="accent1"/>
                  </w:rPr>
                  <w:t xml:space="preserve">One </w:t>
                </w:r>
                <w:r w:rsidR="008D2D1E">
                  <w:rPr>
                    <w:rFonts w:cs="Arial"/>
                    <w:color w:val="4F81BD" w:themeColor="accent1"/>
                  </w:rPr>
                  <w:t xml:space="preserve">hundred and </w:t>
                </w:r>
                <w:r w:rsidR="005921AE">
                  <w:rPr>
                    <w:rFonts w:cs="Arial"/>
                    <w:color w:val="4F81BD" w:themeColor="accent1"/>
                  </w:rPr>
                  <w:t>sixty</w:t>
                </w:r>
                <w:r w:rsidR="00C756F7" w:rsidRPr="00C756F7">
                  <w:rPr>
                    <w:rFonts w:cs="Arial"/>
                    <w:color w:val="4F81BD" w:themeColor="accent1"/>
                  </w:rPr>
                  <w:t xml:space="preserve"> </w:t>
                </w:r>
                <w:r w:rsidR="00306AC5" w:rsidRPr="00C756F7">
                  <w:rPr>
                    <w:rFonts w:cs="Arial"/>
                    <w:color w:val="4F81BD" w:themeColor="accent1"/>
                  </w:rPr>
                  <w:t>thousand</w:t>
                </w:r>
                <w:r w:rsidR="00E932AB" w:rsidRPr="00C756F7">
                  <w:rPr>
                    <w:rFonts w:cs="Arial"/>
                    <w:color w:val="4F81BD" w:themeColor="accent1"/>
                  </w:rPr>
                  <w:t xml:space="preserve"> </w:t>
                </w:r>
                <w:r w:rsidR="005921AE">
                  <w:rPr>
                    <w:rFonts w:cs="Arial"/>
                    <w:color w:val="4F81BD" w:themeColor="accent1"/>
                  </w:rPr>
                  <w:t xml:space="preserve">eight </w:t>
                </w:r>
                <w:r w:rsidR="00306AC5" w:rsidRPr="00C756F7">
                  <w:rPr>
                    <w:rFonts w:cs="Arial"/>
                    <w:color w:val="4F81BD" w:themeColor="accent1"/>
                  </w:rPr>
                  <w:t>hundred</w:t>
                </w:r>
              </w:sdtContent>
            </w:sdt>
            <w:r w:rsidR="009422C3" w:rsidRPr="00C756F7">
              <w:rPr>
                <w:rFonts w:cs="Arial"/>
                <w:color w:val="4F81BD" w:themeColor="accent1"/>
              </w:rPr>
              <w:t xml:space="preserve"> </w:t>
            </w:r>
            <w:r w:rsidR="00370886" w:rsidRPr="00C756F7">
              <w:rPr>
                <w:rFonts w:cs="Arial"/>
                <w:color w:val="4F81BD" w:themeColor="accent1"/>
              </w:rPr>
              <w:t>C</w:t>
            </w:r>
            <w:r w:rsidR="00A86D85" w:rsidRPr="00C756F7">
              <w:rPr>
                <w:rFonts w:cs="Arial"/>
                <w:color w:val="4F81BD" w:themeColor="accent1"/>
              </w:rPr>
              <w:t>anadi</w:t>
            </w:r>
            <w:r w:rsidR="002E7050" w:rsidRPr="00C756F7">
              <w:rPr>
                <w:rFonts w:cs="Arial"/>
                <w:color w:val="4F81BD" w:themeColor="accent1"/>
              </w:rPr>
              <w:t>a</w:t>
            </w:r>
            <w:r w:rsidR="00A86D85" w:rsidRPr="00C756F7">
              <w:rPr>
                <w:rFonts w:cs="Arial"/>
                <w:color w:val="4F81BD" w:themeColor="accent1"/>
              </w:rPr>
              <w:t>n</w:t>
            </w:r>
            <w:r w:rsidR="00370886" w:rsidRPr="00C756F7">
              <w:rPr>
                <w:rFonts w:cs="Arial"/>
                <w:color w:val="4F81BD" w:themeColor="accent1"/>
              </w:rPr>
              <w:t xml:space="preserve"> dollars</w:t>
            </w:r>
          </w:p>
        </w:tc>
      </w:tr>
    </w:tbl>
    <w:p w14:paraId="7D1AABF5" w14:textId="5154C3BC" w:rsidR="00F8292E" w:rsidRPr="005A1DEC" w:rsidRDefault="00F8292E" w:rsidP="005A4DD2">
      <w:pPr>
        <w:pStyle w:val="Sansinterligne"/>
        <w:rPr>
          <w:smallCaps/>
          <w:noProof/>
        </w:rPr>
      </w:pPr>
    </w:p>
    <w:p w14:paraId="31011ACF" w14:textId="0D3BC298" w:rsidR="003D60B0" w:rsidRPr="005A1DEC" w:rsidRDefault="003D60B0" w:rsidP="005A4DD2">
      <w:pPr>
        <w:pStyle w:val="Sansinterligne"/>
        <w:rPr>
          <w:smallCaps/>
          <w:noProof/>
        </w:rPr>
      </w:pPr>
    </w:p>
    <w:p w14:paraId="4C466114" w14:textId="77777777" w:rsidR="003D60B0" w:rsidRPr="005A1DEC" w:rsidRDefault="003D60B0" w:rsidP="005A4DD2">
      <w:pPr>
        <w:pStyle w:val="Sansinterligne"/>
        <w:rPr>
          <w:smallCaps/>
          <w:noProof/>
        </w:rPr>
      </w:pPr>
    </w:p>
    <w:p w14:paraId="25B3E027" w14:textId="05FA50FC" w:rsidR="003D60B0" w:rsidRPr="005A1DEC" w:rsidRDefault="00306AC5" w:rsidP="00306AC5">
      <w:pPr>
        <w:pStyle w:val="Sansinterligne"/>
        <w:tabs>
          <w:tab w:val="left" w:pos="6965"/>
        </w:tabs>
        <w:rPr>
          <w:smallCaps/>
          <w:noProof/>
        </w:rPr>
      </w:pPr>
      <w:r>
        <w:rPr>
          <w:smallCaps/>
          <w:noProof/>
        </w:rPr>
        <w:tab/>
      </w:r>
    </w:p>
    <w:p w14:paraId="2B60A913" w14:textId="77777777" w:rsidR="00F03241" w:rsidRPr="00C756F7" w:rsidRDefault="00F03241" w:rsidP="00F03241">
      <w:pPr>
        <w:tabs>
          <w:tab w:val="left" w:pos="4395"/>
        </w:tabs>
        <w:spacing w:after="0"/>
        <w:ind w:left="567" w:right="282" w:hanging="142"/>
        <w:rPr>
          <w:rFonts w:ascii="Georgia" w:hAnsi="Georgia" w:cs="Arial"/>
          <w:b/>
          <w:bCs/>
          <w:strike/>
        </w:rPr>
      </w:pPr>
      <w:r w:rsidRPr="00C756F7">
        <w:rPr>
          <w:rFonts w:ascii="Georgia" w:hAnsi="Georgia" w:cs="Arial"/>
          <w:b/>
          <w:bCs/>
          <w:strike/>
        </w:rPr>
        <w:t xml:space="preserve">Proposed options </w:t>
      </w:r>
    </w:p>
    <w:tbl>
      <w:tblPr>
        <w:tblStyle w:val="Grilledutableau"/>
        <w:tblW w:w="0" w:type="auto"/>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7"/>
        <w:gridCol w:w="5523"/>
        <w:gridCol w:w="1706"/>
      </w:tblGrid>
      <w:tr w:rsidR="00F03241" w:rsidRPr="00C756F7" w14:paraId="2265D135" w14:textId="77777777" w:rsidTr="00B57AE5">
        <w:trPr>
          <w:trHeight w:val="340"/>
        </w:trPr>
        <w:tc>
          <w:tcPr>
            <w:tcW w:w="1417" w:type="dxa"/>
            <w:vAlign w:val="center"/>
          </w:tcPr>
          <w:p w14:paraId="3642F9C5" w14:textId="31A50230" w:rsidR="00F03241" w:rsidRPr="00C756F7" w:rsidRDefault="00F03241" w:rsidP="00B57AE5">
            <w:pPr>
              <w:tabs>
                <w:tab w:val="left" w:pos="4395"/>
              </w:tabs>
              <w:ind w:right="29"/>
              <w:rPr>
                <w:rFonts w:cs="Arial"/>
                <w:strike/>
              </w:rPr>
            </w:pPr>
            <w:r w:rsidRPr="00C756F7">
              <w:rPr>
                <w:rFonts w:cs="Arial"/>
                <w:b/>
                <w:bCs/>
                <w:strike/>
              </w:rPr>
              <w:t xml:space="preserve">Option 1: </w:t>
            </w:r>
          </w:p>
        </w:tc>
        <w:tc>
          <w:tcPr>
            <w:tcW w:w="5523" w:type="dxa"/>
            <w:vAlign w:val="center"/>
          </w:tcPr>
          <w:p w14:paraId="4274D96D" w14:textId="52B9815F" w:rsidR="00F03241" w:rsidRPr="00C756F7" w:rsidRDefault="00566378" w:rsidP="00B57AE5">
            <w:pPr>
              <w:tabs>
                <w:tab w:val="left" w:pos="4395"/>
              </w:tabs>
              <w:ind w:right="38"/>
              <w:rPr>
                <w:rFonts w:cs="Arial"/>
                <w:strike/>
              </w:rPr>
            </w:pPr>
            <w:r w:rsidRPr="00C756F7">
              <w:rPr>
                <w:rFonts w:cs="Arial"/>
                <w:strike/>
              </w:rPr>
              <w:t>Replacement resource during turn</w:t>
            </w:r>
            <w:r w:rsidR="00C8329A" w:rsidRPr="00C756F7">
              <w:rPr>
                <w:rFonts w:cs="Arial"/>
                <w:strike/>
              </w:rPr>
              <w:t>-</w:t>
            </w:r>
            <w:r w:rsidRPr="00C756F7">
              <w:rPr>
                <w:rFonts w:cs="Arial"/>
                <w:strike/>
              </w:rPr>
              <w:t>around</w:t>
            </w:r>
          </w:p>
        </w:tc>
        <w:tc>
          <w:tcPr>
            <w:tcW w:w="1706" w:type="dxa"/>
            <w:vAlign w:val="center"/>
          </w:tcPr>
          <w:p w14:paraId="17C602CB" w14:textId="14D2EA26" w:rsidR="00F03241" w:rsidRPr="00C756F7" w:rsidRDefault="00F03241" w:rsidP="00B57AE5">
            <w:pPr>
              <w:tabs>
                <w:tab w:val="left" w:pos="4395"/>
              </w:tabs>
              <w:ind w:right="39"/>
              <w:jc w:val="right"/>
              <w:rPr>
                <w:rFonts w:cs="Arial"/>
                <w:strike/>
              </w:rPr>
            </w:pPr>
            <w:r w:rsidRPr="00C756F7">
              <w:rPr>
                <w:rFonts w:cs="Arial"/>
                <w:strike/>
              </w:rPr>
              <w:t>$</w:t>
            </w:r>
            <w:r w:rsidR="00FC402E" w:rsidRPr="00C756F7">
              <w:rPr>
                <w:rFonts w:cs="Arial"/>
                <w:strike/>
              </w:rPr>
              <w:t>23</w:t>
            </w:r>
            <w:r w:rsidR="00991F70" w:rsidRPr="00C756F7">
              <w:rPr>
                <w:rFonts w:cs="Arial"/>
                <w:strike/>
              </w:rPr>
              <w:t xml:space="preserve"> 400</w:t>
            </w:r>
            <w:r w:rsidRPr="00C756F7">
              <w:rPr>
                <w:rFonts w:cs="Arial"/>
                <w:strike/>
              </w:rPr>
              <w:t>,00</w:t>
            </w:r>
          </w:p>
        </w:tc>
      </w:tr>
      <w:tr w:rsidR="00F03241" w:rsidRPr="0027471C" w14:paraId="064690C1" w14:textId="77777777" w:rsidTr="00B57AE5">
        <w:trPr>
          <w:trHeight w:val="340"/>
        </w:trPr>
        <w:tc>
          <w:tcPr>
            <w:tcW w:w="1417" w:type="dxa"/>
            <w:vAlign w:val="center"/>
          </w:tcPr>
          <w:p w14:paraId="37179F38" w14:textId="0BD03B72" w:rsidR="00F03241" w:rsidRPr="0027471C" w:rsidRDefault="00F03241" w:rsidP="00B57AE5">
            <w:pPr>
              <w:tabs>
                <w:tab w:val="left" w:pos="4395"/>
              </w:tabs>
              <w:ind w:right="29"/>
              <w:rPr>
                <w:rFonts w:cs="Arial"/>
              </w:rPr>
            </w:pPr>
          </w:p>
        </w:tc>
        <w:tc>
          <w:tcPr>
            <w:tcW w:w="5523" w:type="dxa"/>
            <w:vAlign w:val="center"/>
          </w:tcPr>
          <w:p w14:paraId="2043ED54" w14:textId="77777777" w:rsidR="00F03241" w:rsidRPr="0027471C" w:rsidRDefault="00F03241" w:rsidP="00B57AE5">
            <w:pPr>
              <w:tabs>
                <w:tab w:val="left" w:pos="4395"/>
              </w:tabs>
              <w:ind w:right="38"/>
              <w:rPr>
                <w:rFonts w:cs="Arial"/>
              </w:rPr>
            </w:pPr>
          </w:p>
        </w:tc>
        <w:tc>
          <w:tcPr>
            <w:tcW w:w="1706" w:type="dxa"/>
            <w:vAlign w:val="center"/>
          </w:tcPr>
          <w:p w14:paraId="68F47C04" w14:textId="48C8B410" w:rsidR="00F03241" w:rsidRPr="0027471C" w:rsidRDefault="00F03241" w:rsidP="00B57AE5">
            <w:pPr>
              <w:tabs>
                <w:tab w:val="left" w:pos="4395"/>
              </w:tabs>
              <w:ind w:right="39"/>
              <w:jc w:val="right"/>
              <w:rPr>
                <w:rFonts w:cs="Arial"/>
              </w:rPr>
            </w:pPr>
          </w:p>
        </w:tc>
      </w:tr>
    </w:tbl>
    <w:p w14:paraId="2879C6C0" w14:textId="77777777" w:rsidR="003D60B0" w:rsidRPr="005A1DEC" w:rsidRDefault="003D60B0" w:rsidP="005A4DD2">
      <w:pPr>
        <w:pStyle w:val="Sansinterligne"/>
        <w:rPr>
          <w:smallCaps/>
          <w:noProof/>
        </w:rPr>
      </w:pPr>
    </w:p>
    <w:p w14:paraId="21D52BC7" w14:textId="77777777" w:rsidR="003D60B0" w:rsidRPr="005A1DEC" w:rsidRDefault="003D60B0" w:rsidP="005A4DD2">
      <w:pPr>
        <w:pStyle w:val="Sansinterligne"/>
        <w:rPr>
          <w:smallCaps/>
          <w:noProof/>
        </w:rPr>
      </w:pPr>
    </w:p>
    <w:p w14:paraId="7109F11D" w14:textId="3E83AEF8" w:rsidR="003D60B0" w:rsidRPr="0027471C" w:rsidRDefault="003D60B0" w:rsidP="005A4DD2">
      <w:pPr>
        <w:pStyle w:val="Sansinterligne"/>
        <w:sectPr w:rsidR="003D60B0" w:rsidRPr="0027471C" w:rsidSect="005C00C9">
          <w:headerReference w:type="even" r:id="rId13"/>
          <w:headerReference w:type="default" r:id="rId14"/>
          <w:footerReference w:type="default" r:id="rId15"/>
          <w:headerReference w:type="first" r:id="rId16"/>
          <w:pgSz w:w="12240" w:h="15840"/>
          <w:pgMar w:top="2977" w:right="1043" w:bottom="851" w:left="1152" w:header="709" w:footer="513" w:gutter="0"/>
          <w:cols w:space="708"/>
          <w:docGrid w:linePitch="360"/>
        </w:sectPr>
      </w:pPr>
    </w:p>
    <w:p w14:paraId="2573D5EE" w14:textId="2D3E6F05" w:rsidR="00A0359A" w:rsidRPr="0027471C" w:rsidRDefault="00424AF7" w:rsidP="00040109">
      <w:pPr>
        <w:pStyle w:val="Titre1"/>
      </w:pPr>
      <w:bookmarkStart w:id="8" w:name="_Toc31720577"/>
      <w:bookmarkStart w:id="9" w:name="_Toc31721027"/>
      <w:bookmarkStart w:id="10" w:name="_Toc32906909"/>
      <w:bookmarkStart w:id="11" w:name="_Toc32907534"/>
      <w:bookmarkStart w:id="12" w:name="_Toc32907594"/>
      <w:bookmarkStart w:id="13" w:name="_Toc32907790"/>
      <w:bookmarkStart w:id="14" w:name="_Toc94267355"/>
      <w:bookmarkStart w:id="15" w:name="_Toc108078386"/>
      <w:bookmarkStart w:id="16" w:name="_Ref181287691"/>
      <w:r w:rsidRPr="00C756F7">
        <w:rPr>
          <w:smallCaps/>
          <w:noProof/>
        </w:rPr>
        <w:lastRenderedPageBreak/>
        <mc:AlternateContent>
          <mc:Choice Requires="wps">
            <w:drawing>
              <wp:anchor distT="45720" distB="45720" distL="114300" distR="114300" simplePos="0" relativeHeight="251664384" behindDoc="0" locked="0" layoutInCell="1" allowOverlap="1" wp14:anchorId="59694FC0" wp14:editId="4F35D1FB">
                <wp:simplePos x="0" y="0"/>
                <wp:positionH relativeFrom="leftMargin">
                  <wp:align>right</wp:align>
                </wp:positionH>
                <wp:positionV relativeFrom="paragraph">
                  <wp:posOffset>2663190</wp:posOffset>
                </wp:positionV>
                <wp:extent cx="542925" cy="285750"/>
                <wp:effectExtent l="0" t="0" r="9525" b="0"/>
                <wp:wrapNone/>
                <wp:docPr id="714886071"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925" cy="285750"/>
                        </a:xfrm>
                        <a:prstGeom prst="rect">
                          <a:avLst/>
                        </a:prstGeom>
                        <a:solidFill>
                          <a:srgbClr val="FFFFFF"/>
                        </a:solidFill>
                        <a:ln w="9525">
                          <a:noFill/>
                          <a:miter lim="800000"/>
                          <a:headEnd/>
                          <a:tailEnd/>
                        </a:ln>
                      </wps:spPr>
                      <wps:txbx>
                        <w:txbxContent>
                          <w:p w14:paraId="2E36509A" w14:textId="77777777" w:rsidR="00424AF7" w:rsidRPr="00C756F7" w:rsidRDefault="00424AF7" w:rsidP="00424AF7">
                            <w:pPr>
                              <w:ind w:right="-154"/>
                              <w:rPr>
                                <w:color w:val="4F81BD" w:themeColor="accent1"/>
                                <w:lang w:val="fr-CA"/>
                              </w:rPr>
                            </w:pPr>
                            <w:r w:rsidRPr="00C756F7">
                              <w:rPr>
                                <w:color w:val="4F81BD" w:themeColor="accent1"/>
                              </w:rPr>
                              <w:t>Rev 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9694FC0" id="_x0000_s1027" type="#_x0000_t202" style="position:absolute;left:0;text-align:left;margin-left:-8.45pt;margin-top:209.7pt;width:42.75pt;height:22.5pt;z-index:251664384;visibility:visible;mso-wrap-style:square;mso-width-percent:0;mso-height-percent:0;mso-wrap-distance-left:9pt;mso-wrap-distance-top:3.6pt;mso-wrap-distance-right:9pt;mso-wrap-distance-bottom:3.6pt;mso-position-horizontal:right;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" stroked="f">
                <v:textbox>
                  <w:txbxContent>
                    <w:p w14:paraId="2E36509A" w14:textId="77777777" w:rsidR="00424AF7" w:rsidRPr="00C756F7" w:rsidRDefault="00424AF7" w:rsidP="00424AF7">
                      <w:pPr>
                        <w:ind w:right="-154"/>
                        <w:rPr>
                          <w:color w:val="4F81BD" w:themeColor="accent1"/>
                          <w:lang w:val="fr-CA"/>
                        </w:rPr>
                      </w:pPr>
                      <w:r w:rsidRPr="00C756F7">
                        <w:rPr>
                          <w:color w:val="4F81BD" w:themeColor="accent1"/>
                        </w:rPr>
                        <w:t>Rev 1</w:t>
                      </w:r>
                    </w:p>
                  </w:txbxContent>
                </v:textbox>
                <w10:wrap anchorx="margin"/>
              </v:shape>
            </w:pict>
          </mc:Fallback>
        </mc:AlternateContent>
      </w:r>
      <w:r w:rsidR="00AD6071" w:rsidRPr="0027471C">
        <w:t>M</w:t>
      </w:r>
      <w:r w:rsidR="00A0359A" w:rsidRPr="0027471C">
        <w:t>andat</w:t>
      </w:r>
      <w:r w:rsidR="00370886" w:rsidRPr="0027471C">
        <w:t>e Description</w:t>
      </w:r>
      <w:bookmarkEnd w:id="8"/>
      <w:bookmarkEnd w:id="9"/>
      <w:bookmarkEnd w:id="10"/>
      <w:bookmarkEnd w:id="11"/>
      <w:bookmarkEnd w:id="12"/>
      <w:bookmarkEnd w:id="13"/>
      <w:bookmarkEnd w:id="14"/>
      <w:bookmarkEnd w:id="15"/>
      <w:bookmarkEnd w:id="16"/>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843"/>
        <w:gridCol w:w="709"/>
        <w:gridCol w:w="7371"/>
      </w:tblGrid>
      <w:tr w:rsidR="00682042" w:rsidRPr="0027471C" w14:paraId="1BCD4583" w14:textId="77777777" w:rsidTr="00CC3FA1">
        <w:trPr>
          <w:trHeight w:val="397"/>
        </w:trPr>
        <w:tc>
          <w:tcPr>
            <w:tcW w:w="1843" w:type="dxa"/>
            <w:tcBorders>
              <w:top w:val="single" w:sz="4" w:space="0" w:color="auto"/>
              <w:bottom w:val="single" w:sz="4" w:space="0" w:color="auto"/>
              <w:right w:val="single" w:sz="4" w:space="0" w:color="auto"/>
            </w:tcBorders>
            <w:vAlign w:val="center"/>
          </w:tcPr>
          <w:p w14:paraId="67E2D09E" w14:textId="77777777" w:rsidR="00682042" w:rsidRPr="0027471C" w:rsidRDefault="00370886" w:rsidP="00762837">
            <w:pPr>
              <w:rPr>
                <w:b/>
              </w:rPr>
            </w:pPr>
            <w:r w:rsidRPr="0027471C">
              <w:rPr>
                <w:b/>
              </w:rPr>
              <w:t xml:space="preserve">Working </w:t>
            </w:r>
            <w:r w:rsidR="0027471C" w:rsidRPr="0027471C">
              <w:rPr>
                <w:b/>
              </w:rPr>
              <w:t>Hours</w:t>
            </w:r>
            <w:r w:rsidRPr="0027471C">
              <w:rPr>
                <w:b/>
              </w:rPr>
              <w:t>:</w:t>
            </w:r>
          </w:p>
        </w:tc>
        <w:tc>
          <w:tcPr>
            <w:tcW w:w="8080" w:type="dxa"/>
            <w:gridSpan w:val="2"/>
            <w:tcBorders>
              <w:top w:val="single" w:sz="4" w:space="0" w:color="auto"/>
              <w:left w:val="single" w:sz="4" w:space="0" w:color="auto"/>
              <w:bottom w:val="single" w:sz="4" w:space="0" w:color="auto"/>
            </w:tcBorders>
            <w:vAlign w:val="center"/>
          </w:tcPr>
          <w:p w14:paraId="036A3058" w14:textId="0B5DBD42" w:rsidR="00682042" w:rsidRPr="0027471C" w:rsidRDefault="00673AF4" w:rsidP="00FB35A2">
            <w:pPr>
              <w:ind w:right="284"/>
            </w:pPr>
            <w:r>
              <w:t>12</w:t>
            </w:r>
            <w:r w:rsidR="00794A4D" w:rsidRPr="0027471C">
              <w:t xml:space="preserve"> </w:t>
            </w:r>
            <w:r w:rsidR="00327897" w:rsidRPr="0027471C">
              <w:t>h</w:t>
            </w:r>
            <w:r w:rsidR="00794A4D" w:rsidRPr="0027471C">
              <w:t xml:space="preserve">r/day – </w:t>
            </w:r>
            <w:r>
              <w:t>7</w:t>
            </w:r>
            <w:r w:rsidR="00794A4D" w:rsidRPr="0027471C">
              <w:t xml:space="preserve"> d/week</w:t>
            </w:r>
          </w:p>
        </w:tc>
      </w:tr>
      <w:tr w:rsidR="00F13D79" w:rsidRPr="0027471C" w14:paraId="03E4A71E" w14:textId="77777777" w:rsidTr="00CC3FA1">
        <w:trPr>
          <w:trHeight w:val="397"/>
        </w:trPr>
        <w:tc>
          <w:tcPr>
            <w:tcW w:w="1843" w:type="dxa"/>
            <w:tcBorders>
              <w:top w:val="single" w:sz="4" w:space="0" w:color="auto"/>
              <w:bottom w:val="single" w:sz="4" w:space="0" w:color="auto"/>
              <w:right w:val="single" w:sz="4" w:space="0" w:color="auto"/>
            </w:tcBorders>
          </w:tcPr>
          <w:p w14:paraId="2CF06624" w14:textId="77777777" w:rsidR="00F13D79" w:rsidRPr="0027471C" w:rsidRDefault="00370886" w:rsidP="000D619E">
            <w:pPr>
              <w:ind w:right="284"/>
              <w:rPr>
                <w:b/>
              </w:rPr>
            </w:pPr>
            <w:r w:rsidRPr="0027471C">
              <w:rPr>
                <w:b/>
              </w:rPr>
              <w:t xml:space="preserve">Turn </w:t>
            </w:r>
            <w:r w:rsidR="0027471C" w:rsidRPr="0027471C">
              <w:rPr>
                <w:b/>
              </w:rPr>
              <w:t>A</w:t>
            </w:r>
            <w:r w:rsidRPr="0027471C">
              <w:rPr>
                <w:b/>
              </w:rPr>
              <w:t xml:space="preserve">round </w:t>
            </w:r>
            <w:r w:rsidR="0027471C" w:rsidRPr="0027471C">
              <w:rPr>
                <w:b/>
              </w:rPr>
              <w:t>Schedule</w:t>
            </w:r>
            <w:r w:rsidR="00F13D79" w:rsidRPr="0027471C">
              <w:rPr>
                <w:b/>
              </w:rPr>
              <w:t>:</w:t>
            </w:r>
          </w:p>
        </w:tc>
        <w:tc>
          <w:tcPr>
            <w:tcW w:w="8080" w:type="dxa"/>
            <w:gridSpan w:val="2"/>
            <w:tcBorders>
              <w:top w:val="single" w:sz="4" w:space="0" w:color="auto"/>
              <w:left w:val="single" w:sz="4" w:space="0" w:color="auto"/>
              <w:bottom w:val="single" w:sz="4" w:space="0" w:color="auto"/>
            </w:tcBorders>
            <w:vAlign w:val="center"/>
          </w:tcPr>
          <w:p w14:paraId="1D8B4BB9" w14:textId="229E6381" w:rsidR="00F13D79" w:rsidRPr="0027471C" w:rsidRDefault="00673AF4" w:rsidP="00501ADE">
            <w:pPr>
              <w:ind w:right="284"/>
            </w:pPr>
            <w:r>
              <w:t>We are planning to have</w:t>
            </w:r>
            <w:r w:rsidR="003168D0">
              <w:t xml:space="preserve"> </w:t>
            </w:r>
            <w:r w:rsidR="0066613A">
              <w:t>5 day</w:t>
            </w:r>
            <w:r w:rsidR="00BA0A1D">
              <w:t>s</w:t>
            </w:r>
            <w:r w:rsidR="0066613A">
              <w:t xml:space="preserve"> </w:t>
            </w:r>
            <w:r w:rsidR="003168D0">
              <w:t xml:space="preserve">rotation </w:t>
            </w:r>
            <w:proofErr w:type="gramStart"/>
            <w:r w:rsidR="003168D0">
              <w:t>in order to</w:t>
            </w:r>
            <w:proofErr w:type="gramEnd"/>
            <w:r w:rsidR="003168D0">
              <w:t xml:space="preserve"> </w:t>
            </w:r>
            <w:r w:rsidR="00F6226B">
              <w:t xml:space="preserve">ensure that the resource provided respects our internal continuous site work policy.  Replacement </w:t>
            </w:r>
            <w:r w:rsidR="00F6117C">
              <w:t xml:space="preserve">of </w:t>
            </w:r>
            <w:r w:rsidR="00566378">
              <w:t xml:space="preserve">this resource during the turn around </w:t>
            </w:r>
            <w:r w:rsidR="00B50E88">
              <w:t>is priced as an option depending on the project needs</w:t>
            </w:r>
            <w:r w:rsidR="003168D0">
              <w:t xml:space="preserve"> </w:t>
            </w:r>
          </w:p>
        </w:tc>
      </w:tr>
      <w:tr w:rsidR="00682042" w:rsidRPr="0027471C" w14:paraId="2A06A96B" w14:textId="77777777" w:rsidTr="005A1DEC">
        <w:trPr>
          <w:trHeight w:val="781"/>
        </w:trPr>
        <w:tc>
          <w:tcPr>
            <w:tcW w:w="1843" w:type="dxa"/>
            <w:tcBorders>
              <w:top w:val="single" w:sz="4" w:space="0" w:color="auto"/>
              <w:bottom w:val="single" w:sz="4" w:space="0" w:color="auto"/>
              <w:right w:val="single" w:sz="4" w:space="0" w:color="auto"/>
            </w:tcBorders>
          </w:tcPr>
          <w:p w14:paraId="75EBD222" w14:textId="77777777" w:rsidR="00682042" w:rsidRPr="0027471C" w:rsidRDefault="00ED65C0" w:rsidP="000D619E">
            <w:pPr>
              <w:ind w:right="284"/>
              <w:rPr>
                <w:b/>
              </w:rPr>
            </w:pPr>
            <w:r>
              <w:rPr>
                <w:b/>
              </w:rPr>
              <w:t>Schedule</w:t>
            </w:r>
            <w:r w:rsidR="00E1768F">
              <w:rPr>
                <w:b/>
              </w:rPr>
              <w:t>:</w:t>
            </w:r>
            <w:r w:rsidR="00682042" w:rsidRPr="0027471C">
              <w:rPr>
                <w:b/>
              </w:rPr>
              <w:t xml:space="preserve"> </w:t>
            </w:r>
            <w:r w:rsidR="00534672" w:rsidRPr="0027471C">
              <w:rPr>
                <w:b/>
              </w:rPr>
              <w:t>**</w:t>
            </w:r>
          </w:p>
        </w:tc>
        <w:tc>
          <w:tcPr>
            <w:tcW w:w="8080" w:type="dxa"/>
            <w:gridSpan w:val="2"/>
            <w:tcBorders>
              <w:top w:val="single" w:sz="4" w:space="0" w:color="auto"/>
              <w:left w:val="single" w:sz="4" w:space="0" w:color="auto"/>
              <w:bottom w:val="single" w:sz="4" w:space="0" w:color="auto"/>
            </w:tcBorders>
            <w:vAlign w:val="center"/>
          </w:tcPr>
          <w:p w14:paraId="72E950F1" w14:textId="6DF4DB0E" w:rsidR="00682042" w:rsidRDefault="008E54EE" w:rsidP="00FB35A2">
            <w:pPr>
              <w:ind w:right="284"/>
            </w:pPr>
            <w:r>
              <w:t xml:space="preserve">Work </w:t>
            </w:r>
            <w:r w:rsidR="00D97D84">
              <w:t>Beginning Date</w:t>
            </w:r>
            <w:r w:rsidR="00B50E88">
              <w:t>:  August 4</w:t>
            </w:r>
            <w:r w:rsidR="00B50E88" w:rsidRPr="005A1DEC">
              <w:rPr>
                <w:vertAlign w:val="superscript"/>
              </w:rPr>
              <w:t>th</w:t>
            </w:r>
            <w:proofErr w:type="gramStart"/>
            <w:r w:rsidR="00B50E88">
              <w:t xml:space="preserve"> 2025</w:t>
            </w:r>
            <w:proofErr w:type="gramEnd"/>
          </w:p>
          <w:p w14:paraId="18E87CC1" w14:textId="0669B046" w:rsidR="003E71D3" w:rsidRPr="0027471C" w:rsidRDefault="008126DF" w:rsidP="005A1DEC">
            <w:pPr>
              <w:ind w:right="284"/>
            </w:pPr>
            <w:r>
              <w:t>Expected</w:t>
            </w:r>
            <w:r w:rsidR="00D97D84">
              <w:t xml:space="preserve"> </w:t>
            </w:r>
            <w:r>
              <w:t>D</w:t>
            </w:r>
            <w:r w:rsidR="00D97D84">
              <w:t>uration</w:t>
            </w:r>
            <w:r w:rsidR="00273AF8">
              <w:t>:</w:t>
            </w:r>
            <w:r w:rsidR="00D97D84">
              <w:t xml:space="preserve"> </w:t>
            </w:r>
            <w:r w:rsidR="00B50E88">
              <w:t>30 days</w:t>
            </w:r>
          </w:p>
        </w:tc>
      </w:tr>
      <w:tr w:rsidR="00794A4D" w:rsidRPr="0027471C" w14:paraId="39FDC3E6" w14:textId="77777777" w:rsidTr="00CC3FA1">
        <w:trPr>
          <w:trHeight w:val="397"/>
        </w:trPr>
        <w:tc>
          <w:tcPr>
            <w:tcW w:w="1843" w:type="dxa"/>
            <w:tcBorders>
              <w:top w:val="single" w:sz="4" w:space="0" w:color="auto"/>
              <w:bottom w:val="single" w:sz="4" w:space="0" w:color="auto"/>
              <w:right w:val="single" w:sz="4" w:space="0" w:color="auto"/>
            </w:tcBorders>
          </w:tcPr>
          <w:p w14:paraId="5C9E3547" w14:textId="77777777" w:rsidR="00794A4D" w:rsidRPr="0027471C" w:rsidRDefault="00794A4D" w:rsidP="000D619E">
            <w:pPr>
              <w:ind w:right="284"/>
              <w:rPr>
                <w:b/>
              </w:rPr>
            </w:pPr>
            <w:r w:rsidRPr="0027471C">
              <w:rPr>
                <w:b/>
              </w:rPr>
              <w:t>Crew:</w:t>
            </w:r>
          </w:p>
        </w:tc>
        <w:tc>
          <w:tcPr>
            <w:tcW w:w="709" w:type="dxa"/>
            <w:tcBorders>
              <w:top w:val="single" w:sz="4" w:space="0" w:color="auto"/>
              <w:left w:val="single" w:sz="4" w:space="0" w:color="auto"/>
              <w:bottom w:val="single" w:sz="4" w:space="0" w:color="auto"/>
            </w:tcBorders>
            <w:vAlign w:val="center"/>
          </w:tcPr>
          <w:p w14:paraId="3C6EC29B" w14:textId="77777777" w:rsidR="00327897" w:rsidRPr="00454A12" w:rsidRDefault="00794A4D" w:rsidP="002226F3">
            <w:pPr>
              <w:ind w:right="38"/>
              <w:jc w:val="center"/>
              <w:rPr>
                <w:b/>
                <w:bCs/>
              </w:rPr>
            </w:pPr>
            <w:r w:rsidRPr="00454A12">
              <w:rPr>
                <w:b/>
                <w:bCs/>
              </w:rPr>
              <w:t>Qty</w:t>
            </w:r>
          </w:p>
          <w:p w14:paraId="0057D546" w14:textId="77777777" w:rsidR="00794A4D" w:rsidRDefault="00B50E88" w:rsidP="002226F3">
            <w:pPr>
              <w:ind w:right="38"/>
              <w:jc w:val="center"/>
            </w:pPr>
            <w:r>
              <w:t>1</w:t>
            </w:r>
          </w:p>
          <w:p w14:paraId="002C77AC" w14:textId="449D88C4" w:rsidR="008D2D1E" w:rsidRPr="00454A12" w:rsidRDefault="008D2D1E" w:rsidP="002226F3">
            <w:pPr>
              <w:ind w:right="38"/>
              <w:jc w:val="center"/>
            </w:pPr>
            <w:r>
              <w:t>1</w:t>
            </w:r>
          </w:p>
        </w:tc>
        <w:tc>
          <w:tcPr>
            <w:tcW w:w="7371" w:type="dxa"/>
            <w:tcBorders>
              <w:top w:val="single" w:sz="4" w:space="0" w:color="auto"/>
              <w:bottom w:val="single" w:sz="4" w:space="0" w:color="auto"/>
            </w:tcBorders>
            <w:vAlign w:val="center"/>
          </w:tcPr>
          <w:p w14:paraId="44F7C046" w14:textId="77777777" w:rsidR="00794A4D" w:rsidRPr="00454A12" w:rsidRDefault="00794A4D" w:rsidP="00FB35A2">
            <w:pPr>
              <w:ind w:right="284"/>
              <w:rPr>
                <w:b/>
                <w:bCs/>
              </w:rPr>
            </w:pPr>
            <w:r w:rsidRPr="00454A12">
              <w:rPr>
                <w:b/>
                <w:bCs/>
              </w:rPr>
              <w:t>Role</w:t>
            </w:r>
          </w:p>
          <w:p w14:paraId="20E18FFB" w14:textId="77777777" w:rsidR="00794A4D" w:rsidRDefault="00B50E88" w:rsidP="00FB35A2">
            <w:pPr>
              <w:ind w:right="284"/>
            </w:pPr>
            <w:r>
              <w:t>Night shift TFA</w:t>
            </w:r>
          </w:p>
          <w:p w14:paraId="6F981F82" w14:textId="67E7A6CC" w:rsidR="008D2D1E" w:rsidRPr="00454A12" w:rsidRDefault="008D2D1E" w:rsidP="00FB35A2">
            <w:pPr>
              <w:ind w:right="284"/>
            </w:pPr>
            <w:r>
              <w:t>Night shift Technical Supervisor (rotation with overlap)</w:t>
            </w:r>
          </w:p>
        </w:tc>
      </w:tr>
      <w:tr w:rsidR="0016507C" w:rsidRPr="0027471C" w14:paraId="4254C28D" w14:textId="77777777" w:rsidTr="00CC3FA1">
        <w:trPr>
          <w:trHeight w:val="397"/>
        </w:trPr>
        <w:tc>
          <w:tcPr>
            <w:tcW w:w="1843" w:type="dxa"/>
            <w:tcBorders>
              <w:top w:val="single" w:sz="4" w:space="0" w:color="auto"/>
              <w:bottom w:val="single" w:sz="4" w:space="0" w:color="auto"/>
              <w:right w:val="single" w:sz="4" w:space="0" w:color="auto"/>
            </w:tcBorders>
            <w:vAlign w:val="center"/>
          </w:tcPr>
          <w:p w14:paraId="57512A31" w14:textId="77777777" w:rsidR="0016507C" w:rsidRPr="0027471C" w:rsidRDefault="00370886" w:rsidP="00FA2DC3">
            <w:pPr>
              <w:ind w:right="12"/>
              <w:rPr>
                <w:b/>
              </w:rPr>
            </w:pPr>
            <w:r w:rsidRPr="0027471C">
              <w:rPr>
                <w:b/>
              </w:rPr>
              <w:t>Accom</w:t>
            </w:r>
            <w:r w:rsidR="0027471C" w:rsidRPr="0027471C">
              <w:rPr>
                <w:b/>
              </w:rPr>
              <w:t>m</w:t>
            </w:r>
            <w:r w:rsidRPr="0027471C">
              <w:rPr>
                <w:b/>
              </w:rPr>
              <w:t>odation</w:t>
            </w:r>
            <w:r w:rsidR="0016507C" w:rsidRPr="0027471C">
              <w:rPr>
                <w:b/>
              </w:rPr>
              <w:t>:</w:t>
            </w:r>
          </w:p>
        </w:tc>
        <w:tc>
          <w:tcPr>
            <w:tcW w:w="8080" w:type="dxa"/>
            <w:gridSpan w:val="2"/>
            <w:tcBorders>
              <w:top w:val="single" w:sz="4" w:space="0" w:color="auto"/>
              <w:left w:val="single" w:sz="4" w:space="0" w:color="auto"/>
              <w:bottom w:val="single" w:sz="4" w:space="0" w:color="auto"/>
            </w:tcBorders>
            <w:vAlign w:val="center"/>
          </w:tcPr>
          <w:p w14:paraId="5FCC7942" w14:textId="44F9401F" w:rsidR="0016507C" w:rsidRPr="0027471C" w:rsidRDefault="0016507C" w:rsidP="00FB35A2">
            <w:pPr>
              <w:ind w:right="284"/>
            </w:pPr>
            <w:r w:rsidRPr="0027471C">
              <w:t xml:space="preserve">Type </w:t>
            </w:r>
            <w:sdt>
              <w:sdtPr>
                <w:id w:val="184029776"/>
                <w:placeholder>
                  <w:docPart w:val="7E66480C1F00482D98BA6B2A8DCEC300"/>
                </w:placeholder>
                <w:comboBox>
                  <w:listItem w:displayText="?" w:value="?"/>
                  <w:listItem w:displayText="1" w:value="1"/>
                  <w:listItem w:displayText="2" w:value="2"/>
                  <w:listItem w:displayText="3" w:value="3"/>
                </w:comboBox>
              </w:sdtPr>
              <w:sdtEndPr/>
              <w:sdtContent>
                <w:r w:rsidR="00B50E88">
                  <w:t>2</w:t>
                </w:r>
              </w:sdtContent>
            </w:sdt>
            <w:r w:rsidRPr="0027471C">
              <w:t xml:space="preserve"> (A</w:t>
            </w:r>
            <w:r w:rsidR="00370886" w:rsidRPr="0027471C">
              <w:t>ppendix</w:t>
            </w:r>
            <w:r w:rsidRPr="0027471C">
              <w:t xml:space="preserve"> A – </w:t>
            </w:r>
            <w:r w:rsidR="00370886" w:rsidRPr="0027471C">
              <w:t>Rates</w:t>
            </w:r>
            <w:r w:rsidRPr="0027471C">
              <w:t xml:space="preserve"> 202</w:t>
            </w:r>
            <w:r w:rsidR="00826CC5">
              <w:t>5</w:t>
            </w:r>
            <w:r w:rsidRPr="0027471C">
              <w:t>)</w:t>
            </w:r>
          </w:p>
        </w:tc>
      </w:tr>
      <w:tr w:rsidR="0016507C" w:rsidRPr="0027471C" w14:paraId="25FD0DD1" w14:textId="77777777" w:rsidTr="00CC3FA1">
        <w:trPr>
          <w:trHeight w:val="397"/>
        </w:trPr>
        <w:tc>
          <w:tcPr>
            <w:tcW w:w="1843" w:type="dxa"/>
            <w:tcBorders>
              <w:top w:val="single" w:sz="4" w:space="0" w:color="auto"/>
              <w:bottom w:val="single" w:sz="4" w:space="0" w:color="auto"/>
              <w:right w:val="single" w:sz="4" w:space="0" w:color="auto"/>
            </w:tcBorders>
            <w:vAlign w:val="center"/>
          </w:tcPr>
          <w:p w14:paraId="48B87270" w14:textId="51330472" w:rsidR="0016507C" w:rsidRPr="0027471C" w:rsidRDefault="0016507C" w:rsidP="001F23D1">
            <w:pPr>
              <w:ind w:right="284"/>
              <w:rPr>
                <w:b/>
              </w:rPr>
            </w:pPr>
            <w:r w:rsidRPr="0027471C">
              <w:rPr>
                <w:b/>
              </w:rPr>
              <w:t>R</w:t>
            </w:r>
            <w:r w:rsidR="00D33155" w:rsidRPr="0027471C">
              <w:rPr>
                <w:b/>
              </w:rPr>
              <w:t>e</w:t>
            </w:r>
            <w:r w:rsidRPr="0027471C">
              <w:rPr>
                <w:b/>
              </w:rPr>
              <w:t>port:</w:t>
            </w:r>
          </w:p>
        </w:tc>
        <w:tc>
          <w:tcPr>
            <w:tcW w:w="8080" w:type="dxa"/>
            <w:gridSpan w:val="2"/>
            <w:tcBorders>
              <w:top w:val="single" w:sz="4" w:space="0" w:color="auto"/>
              <w:left w:val="single" w:sz="4" w:space="0" w:color="auto"/>
              <w:bottom w:val="single" w:sz="4" w:space="0" w:color="auto"/>
            </w:tcBorders>
            <w:vAlign w:val="center"/>
          </w:tcPr>
          <w:p w14:paraId="3064CC44" w14:textId="7F97CAF4" w:rsidR="00D97D84" w:rsidRPr="0027471C" w:rsidRDefault="008D2D1E" w:rsidP="0016507C">
            <w:pPr>
              <w:ind w:right="284"/>
            </w:pPr>
            <w:r w:rsidRPr="00424AF7">
              <w:rPr>
                <w:color w:val="4F81BD" w:themeColor="accent1"/>
              </w:rPr>
              <w:t>Type</w:t>
            </w:r>
            <w:r w:rsidRPr="00424AF7">
              <w:rPr>
                <w:color w:val="4F81BD" w:themeColor="accent1"/>
              </w:rPr>
              <w:t xml:space="preserve"> 4</w:t>
            </w:r>
            <w:r w:rsidRPr="00424AF7">
              <w:rPr>
                <w:color w:val="4F81BD" w:themeColor="accent1"/>
              </w:rPr>
              <w:t xml:space="preserve"> (Appendix A – Rates 2025)</w:t>
            </w:r>
          </w:p>
        </w:tc>
      </w:tr>
      <w:tr w:rsidR="00E808F0" w:rsidRPr="0027471C" w14:paraId="626D317A" w14:textId="77777777" w:rsidTr="00CC3FA1">
        <w:trPr>
          <w:trHeight w:val="397"/>
        </w:trPr>
        <w:tc>
          <w:tcPr>
            <w:tcW w:w="1843" w:type="dxa"/>
            <w:tcBorders>
              <w:top w:val="single" w:sz="4" w:space="0" w:color="auto"/>
              <w:bottom w:val="single" w:sz="4" w:space="0" w:color="auto"/>
              <w:right w:val="single" w:sz="4" w:space="0" w:color="auto"/>
            </w:tcBorders>
          </w:tcPr>
          <w:p w14:paraId="7807DED8" w14:textId="3D7F9090" w:rsidR="00E808F0" w:rsidRPr="0027471C" w:rsidRDefault="00E808F0" w:rsidP="000D619E">
            <w:pPr>
              <w:ind w:right="284"/>
              <w:rPr>
                <w:b/>
              </w:rPr>
            </w:pPr>
            <w:r>
              <w:rPr>
                <w:b/>
              </w:rPr>
              <w:t>Special Conditions</w:t>
            </w:r>
          </w:p>
        </w:tc>
        <w:tc>
          <w:tcPr>
            <w:tcW w:w="8080" w:type="dxa"/>
            <w:gridSpan w:val="2"/>
            <w:tcBorders>
              <w:top w:val="single" w:sz="4" w:space="0" w:color="auto"/>
              <w:left w:val="single" w:sz="4" w:space="0" w:color="auto"/>
              <w:bottom w:val="single" w:sz="4" w:space="0" w:color="auto"/>
            </w:tcBorders>
            <w:vAlign w:val="center"/>
          </w:tcPr>
          <w:p w14:paraId="60FCEF17" w14:textId="4977231F" w:rsidR="00E808F0" w:rsidRPr="0027471C" w:rsidRDefault="00273AF8" w:rsidP="0016507C">
            <w:pPr>
              <w:ind w:right="284"/>
            </w:pPr>
            <w:r>
              <w:t>N/A</w:t>
            </w:r>
          </w:p>
        </w:tc>
      </w:tr>
    </w:tbl>
    <w:p w14:paraId="120FF349" w14:textId="77777777" w:rsidR="006A05D5" w:rsidRDefault="00D33155" w:rsidP="006014E1">
      <w:pPr>
        <w:spacing w:before="240" w:after="0" w:line="259" w:lineRule="auto"/>
        <w:ind w:left="142" w:hanging="142"/>
        <w:rPr>
          <w:rFonts w:ascii="Georgia" w:eastAsia="Times New Roman" w:hAnsi="Georgia" w:cs="Arial"/>
          <w:i/>
          <w:iCs/>
          <w:sz w:val="20"/>
          <w:szCs w:val="24"/>
        </w:rPr>
      </w:pPr>
      <w:r w:rsidRPr="009D17FD">
        <w:rPr>
          <w:rFonts w:ascii="Georgia" w:eastAsia="Times New Roman" w:hAnsi="Georgia" w:cs="Arial"/>
          <w:i/>
          <w:iCs/>
          <w:sz w:val="20"/>
          <w:szCs w:val="24"/>
        </w:rPr>
        <w:t>** Any date change for work performed less than one month before project starting will result in an extra fee of 5% of the project cost.</w:t>
      </w:r>
    </w:p>
    <w:p w14:paraId="08F4E275" w14:textId="7741F762" w:rsidR="00944640" w:rsidRPr="00A61E84" w:rsidRDefault="00F577BA" w:rsidP="00040109">
      <w:pPr>
        <w:pStyle w:val="Titre1"/>
      </w:pPr>
      <w:bookmarkStart w:id="17" w:name="_Toc31720578"/>
      <w:bookmarkStart w:id="18" w:name="_Toc31721028"/>
      <w:bookmarkStart w:id="19" w:name="_Toc32906910"/>
      <w:bookmarkStart w:id="20" w:name="_Toc32907535"/>
      <w:bookmarkStart w:id="21" w:name="_Toc32907595"/>
      <w:bookmarkStart w:id="22" w:name="_Toc32907791"/>
      <w:bookmarkStart w:id="23" w:name="_Toc94267356"/>
      <w:bookmarkStart w:id="24" w:name="_Toc108078387"/>
      <w:r w:rsidRPr="00C756F7">
        <w:rPr>
          <w:smallCaps/>
          <w:noProof/>
        </w:rPr>
        <mc:AlternateContent>
          <mc:Choice Requires="wps">
            <w:drawing>
              <wp:anchor distT="45720" distB="45720" distL="114300" distR="114300" simplePos="0" relativeHeight="251662336" behindDoc="0" locked="0" layoutInCell="1" allowOverlap="1" wp14:anchorId="1FCBDB0C" wp14:editId="38BC6137">
                <wp:simplePos x="0" y="0"/>
                <wp:positionH relativeFrom="leftMargin">
                  <wp:align>right</wp:align>
                </wp:positionH>
                <wp:positionV relativeFrom="paragraph">
                  <wp:posOffset>963930</wp:posOffset>
                </wp:positionV>
                <wp:extent cx="542925" cy="285750"/>
                <wp:effectExtent l="0" t="0" r="9525" b="0"/>
                <wp:wrapNone/>
                <wp:docPr id="123985534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925" cy="285750"/>
                        </a:xfrm>
                        <a:prstGeom prst="rect">
                          <a:avLst/>
                        </a:prstGeom>
                        <a:solidFill>
                          <a:srgbClr val="FFFFFF"/>
                        </a:solidFill>
                        <a:ln w="9525">
                          <a:noFill/>
                          <a:miter lim="800000"/>
                          <a:headEnd/>
                          <a:tailEnd/>
                        </a:ln>
                      </wps:spPr>
                      <wps:txbx>
                        <w:txbxContent>
                          <w:p w14:paraId="64D06260" w14:textId="77777777" w:rsidR="00F577BA" w:rsidRPr="00C756F7" w:rsidRDefault="00F577BA" w:rsidP="00F577BA">
                            <w:pPr>
                              <w:ind w:right="-154"/>
                              <w:rPr>
                                <w:color w:val="4F81BD" w:themeColor="accent1"/>
                                <w:lang w:val="fr-CA"/>
                              </w:rPr>
                            </w:pPr>
                            <w:r w:rsidRPr="00C756F7">
                              <w:rPr>
                                <w:color w:val="4F81BD" w:themeColor="accent1"/>
                              </w:rPr>
                              <w:t>Rev 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FCBDB0C" id="_x0000_s1028" type="#_x0000_t202" style="position:absolute;left:0;text-align:left;margin-left:-8.45pt;margin-top:75.9pt;width:42.75pt;height:22.5pt;z-index:251662336;visibility:visible;mso-wrap-style:square;mso-width-percent:0;mso-height-percent:0;mso-wrap-distance-left:9pt;mso-wrap-distance-top:3.6pt;mso-wrap-distance-right:9pt;mso-wrap-distance-bottom:3.6pt;mso-position-horizontal:right;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" stroked="f">
                <v:textbox>
                  <w:txbxContent>
                    <w:p w14:paraId="64D06260" w14:textId="77777777" w:rsidR="00F577BA" w:rsidRPr="00C756F7" w:rsidRDefault="00F577BA" w:rsidP="00F577BA">
                      <w:pPr>
                        <w:ind w:right="-154"/>
                        <w:rPr>
                          <w:color w:val="4F81BD" w:themeColor="accent1"/>
                          <w:lang w:val="fr-CA"/>
                        </w:rPr>
                      </w:pPr>
                      <w:r w:rsidRPr="00C756F7">
                        <w:rPr>
                          <w:color w:val="4F81BD" w:themeColor="accent1"/>
                        </w:rPr>
                        <w:t>Rev 1</w:t>
                      </w:r>
                    </w:p>
                  </w:txbxContent>
                </v:textbox>
                <w10:wrap anchorx="margin"/>
              </v:shape>
            </w:pict>
          </mc:Fallback>
        </mc:AlternateContent>
      </w:r>
      <w:r w:rsidR="00D33155" w:rsidRPr="00A61E84">
        <w:t>Scope</w:t>
      </w:r>
      <w:r w:rsidR="00D33155" w:rsidRPr="0027471C">
        <w:t xml:space="preserve"> of </w:t>
      </w:r>
      <w:r w:rsidR="00AD6071" w:rsidRPr="0027471C">
        <w:t>W</w:t>
      </w:r>
      <w:r w:rsidR="00D33155" w:rsidRPr="0027471C">
        <w:t>ork</w:t>
      </w:r>
      <w:bookmarkEnd w:id="17"/>
      <w:bookmarkEnd w:id="18"/>
      <w:bookmarkEnd w:id="19"/>
      <w:bookmarkEnd w:id="20"/>
      <w:bookmarkEnd w:id="21"/>
      <w:bookmarkEnd w:id="22"/>
      <w:r w:rsidR="00A61E84">
        <w:t xml:space="preserve"> </w:t>
      </w:r>
      <w:bookmarkEnd w:id="23"/>
      <w:bookmarkEnd w:id="24"/>
    </w:p>
    <w:tbl>
      <w:tblPr>
        <w:tblStyle w:val="Grilledutableau"/>
        <w:tblW w:w="9923" w:type="dxa"/>
        <w:tblInd w:w="-5" w:type="dxa"/>
        <w:tblLayout w:type="fixed"/>
        <w:tblLook w:val="04A0" w:firstRow="1" w:lastRow="0" w:firstColumn="1" w:lastColumn="0" w:noHBand="0" w:noVBand="1"/>
      </w:tblPr>
      <w:tblGrid>
        <w:gridCol w:w="8789"/>
        <w:gridCol w:w="1134"/>
      </w:tblGrid>
      <w:tr w:rsidR="002D277A" w:rsidRPr="0027471C" w14:paraId="4E94D9D1" w14:textId="77777777" w:rsidTr="00D5317B">
        <w:trPr>
          <w:trHeight w:val="680"/>
          <w:tblHeader/>
        </w:trPr>
        <w:tc>
          <w:tcPr>
            <w:tcW w:w="8789" w:type="dxa"/>
            <w:shd w:val="clear" w:color="auto" w:fill="13658B"/>
            <w:vAlign w:val="center"/>
          </w:tcPr>
          <w:p w14:paraId="35A0590D" w14:textId="77777777" w:rsidR="00D5317B" w:rsidRPr="0027471C" w:rsidRDefault="008F7D4F" w:rsidP="00DF0EEF">
            <w:pPr>
              <w:pStyle w:val="Titre6"/>
              <w:jc w:val="center"/>
            </w:pPr>
            <w:r w:rsidRPr="00795F63">
              <w:rPr>
                <w:sz w:val="28"/>
                <w:szCs w:val="28"/>
              </w:rPr>
              <w:t>Work included</w:t>
            </w:r>
          </w:p>
        </w:tc>
        <w:tc>
          <w:tcPr>
            <w:tcW w:w="1134" w:type="dxa"/>
            <w:shd w:val="clear" w:color="auto" w:fill="13658B"/>
            <w:vAlign w:val="center"/>
          </w:tcPr>
          <w:p w14:paraId="63852A8D" w14:textId="77777777" w:rsidR="00D5317B" w:rsidRPr="0027471C" w:rsidRDefault="00D5317B" w:rsidP="004F1E1C">
            <w:pPr>
              <w:pStyle w:val="Titre6"/>
              <w:tabs>
                <w:tab w:val="clear" w:pos="709"/>
              </w:tabs>
              <w:ind w:right="0"/>
              <w:jc w:val="center"/>
              <w:rPr>
                <w:bCs/>
                <w:sz w:val="16"/>
                <w:szCs w:val="16"/>
              </w:rPr>
            </w:pPr>
            <w:r w:rsidRPr="0027471C">
              <w:rPr>
                <w:bCs/>
                <w:sz w:val="16"/>
                <w:szCs w:val="16"/>
              </w:rPr>
              <w:t>Estimated</w:t>
            </w:r>
          </w:p>
          <w:p w14:paraId="06BE5378" w14:textId="77777777" w:rsidR="00D5317B" w:rsidRPr="0027471C" w:rsidRDefault="00D5317B" w:rsidP="004F1E1C">
            <w:pPr>
              <w:pStyle w:val="Titre6"/>
              <w:tabs>
                <w:tab w:val="clear" w:pos="709"/>
              </w:tabs>
              <w:ind w:right="0"/>
              <w:jc w:val="center"/>
              <w:rPr>
                <w:bCs/>
                <w:sz w:val="16"/>
                <w:szCs w:val="16"/>
              </w:rPr>
            </w:pPr>
            <w:r w:rsidRPr="0027471C">
              <w:rPr>
                <w:bCs/>
                <w:sz w:val="16"/>
                <w:szCs w:val="16"/>
              </w:rPr>
              <w:t>men-hours</w:t>
            </w:r>
          </w:p>
        </w:tc>
      </w:tr>
      <w:tr w:rsidR="00D5317B" w:rsidRPr="0027471C" w14:paraId="14112418" w14:textId="77777777" w:rsidTr="00D5317B">
        <w:trPr>
          <w:trHeight w:val="397"/>
        </w:trPr>
        <w:tc>
          <w:tcPr>
            <w:tcW w:w="8789" w:type="dxa"/>
            <w:vAlign w:val="center"/>
          </w:tcPr>
          <w:p w14:paraId="3F74FBBF" w14:textId="2D02A8BA" w:rsidR="00D5317B" w:rsidRPr="0027471C" w:rsidRDefault="007E2503" w:rsidP="00B12DF2">
            <w:pPr>
              <w:pStyle w:val="Paragraphedeliste"/>
              <w:ind w:left="0" w:right="284"/>
            </w:pPr>
            <w:r>
              <w:t xml:space="preserve">Travelling </w:t>
            </w:r>
            <w:r w:rsidR="003524FB">
              <w:t>to and from site</w:t>
            </w:r>
          </w:p>
        </w:tc>
        <w:tc>
          <w:tcPr>
            <w:tcW w:w="1134" w:type="dxa"/>
            <w:vAlign w:val="center"/>
          </w:tcPr>
          <w:p w14:paraId="05EA998B" w14:textId="7CAF3F74" w:rsidR="00D5317B" w:rsidRPr="0027471C" w:rsidRDefault="00F54669" w:rsidP="00B12DF2">
            <w:pPr>
              <w:jc w:val="center"/>
            </w:pPr>
            <w:r>
              <w:t>48</w:t>
            </w:r>
            <w:r w:rsidR="00F577BA" w:rsidRPr="00F577BA">
              <w:rPr>
                <w:color w:val="4F81BD" w:themeColor="accent1"/>
              </w:rPr>
              <w:t>+24</w:t>
            </w:r>
          </w:p>
        </w:tc>
      </w:tr>
      <w:tr w:rsidR="00D5317B" w:rsidRPr="0027471C" w14:paraId="5FB217BA" w14:textId="77777777" w:rsidTr="00D5317B">
        <w:trPr>
          <w:trHeight w:val="397"/>
        </w:trPr>
        <w:tc>
          <w:tcPr>
            <w:tcW w:w="8789" w:type="dxa"/>
            <w:vAlign w:val="center"/>
          </w:tcPr>
          <w:p w14:paraId="70A261D7" w14:textId="271665CB" w:rsidR="008E7122" w:rsidRPr="0027471C" w:rsidRDefault="003524FB" w:rsidP="007442C4">
            <w:pPr>
              <w:pStyle w:val="Paragraphedeliste"/>
              <w:ind w:left="0" w:right="284"/>
            </w:pPr>
            <w:r>
              <w:t xml:space="preserve">Night shift </w:t>
            </w:r>
            <w:r w:rsidR="00991F70">
              <w:t>TFA to su</w:t>
            </w:r>
            <w:r w:rsidR="00DF3E75">
              <w:t>p</w:t>
            </w:r>
            <w:r w:rsidR="00991F70">
              <w:t>ervise</w:t>
            </w:r>
            <w:r>
              <w:t xml:space="preserve"> the stator replacement work</w:t>
            </w:r>
            <w:r w:rsidR="00991F70">
              <w:t xml:space="preserve"> in collaboration with Ake Tengvall</w:t>
            </w:r>
          </w:p>
        </w:tc>
        <w:tc>
          <w:tcPr>
            <w:tcW w:w="1134" w:type="dxa"/>
            <w:vAlign w:val="center"/>
          </w:tcPr>
          <w:p w14:paraId="20906CFE" w14:textId="121A83FA" w:rsidR="00D5317B" w:rsidRPr="0027471C" w:rsidRDefault="00F54669" w:rsidP="00B12DF2">
            <w:pPr>
              <w:jc w:val="center"/>
            </w:pPr>
            <w:r>
              <w:t>300</w:t>
            </w:r>
            <w:r w:rsidR="00F577BA" w:rsidRPr="00F577BA">
              <w:rPr>
                <w:color w:val="4F81BD" w:themeColor="accent1"/>
              </w:rPr>
              <w:t>+</w:t>
            </w:r>
            <w:r w:rsidR="00BC1A11">
              <w:rPr>
                <w:color w:val="4F81BD" w:themeColor="accent1"/>
              </w:rPr>
              <w:t>84</w:t>
            </w:r>
          </w:p>
        </w:tc>
      </w:tr>
    </w:tbl>
    <w:p w14:paraId="34020CC2" w14:textId="36E234AF" w:rsidR="00A61E84" w:rsidRDefault="00A61E84" w:rsidP="00FF0CBC"/>
    <w:tbl>
      <w:tblPr>
        <w:tblStyle w:val="Grilledutableau"/>
        <w:tblW w:w="10065" w:type="dxa"/>
        <w:tblInd w:w="-5" w:type="dxa"/>
        <w:tblLayout w:type="fixed"/>
        <w:tblLook w:val="04A0" w:firstRow="1" w:lastRow="0" w:firstColumn="1" w:lastColumn="0" w:noHBand="0" w:noVBand="1"/>
      </w:tblPr>
      <w:tblGrid>
        <w:gridCol w:w="8789"/>
        <w:gridCol w:w="1276"/>
      </w:tblGrid>
      <w:tr w:rsidR="002D277A" w:rsidRPr="0027471C" w14:paraId="150EDF87" w14:textId="77777777" w:rsidTr="004F1E1C">
        <w:trPr>
          <w:trHeight w:val="680"/>
          <w:tblHeader/>
        </w:trPr>
        <w:tc>
          <w:tcPr>
            <w:tcW w:w="8789" w:type="dxa"/>
            <w:shd w:val="clear" w:color="auto" w:fill="13658B"/>
            <w:vAlign w:val="center"/>
          </w:tcPr>
          <w:p w14:paraId="4DB03D4D" w14:textId="77777777" w:rsidR="00A61E84" w:rsidRPr="008D2D1E" w:rsidRDefault="00A61E84" w:rsidP="00DF0EEF">
            <w:pPr>
              <w:pStyle w:val="Titre6"/>
              <w:jc w:val="center"/>
              <w:rPr>
                <w:strike/>
              </w:rPr>
            </w:pPr>
            <w:r w:rsidRPr="008D2D1E">
              <w:rPr>
                <w:strike/>
                <w:sz w:val="28"/>
                <w:szCs w:val="28"/>
              </w:rPr>
              <w:t>Option</w:t>
            </w:r>
            <w:r w:rsidR="00321020" w:rsidRPr="008D2D1E">
              <w:rPr>
                <w:strike/>
                <w:sz w:val="28"/>
                <w:szCs w:val="28"/>
              </w:rPr>
              <w:t>al Work</w:t>
            </w:r>
          </w:p>
        </w:tc>
        <w:tc>
          <w:tcPr>
            <w:tcW w:w="1276" w:type="dxa"/>
            <w:shd w:val="clear" w:color="auto" w:fill="13658B"/>
            <w:vAlign w:val="center"/>
          </w:tcPr>
          <w:p w14:paraId="7D2C901B" w14:textId="77777777" w:rsidR="00A61E84" w:rsidRPr="008D2D1E" w:rsidRDefault="00A61E84" w:rsidP="004F1E1C">
            <w:pPr>
              <w:pStyle w:val="Titre6"/>
              <w:tabs>
                <w:tab w:val="clear" w:pos="709"/>
              </w:tabs>
              <w:ind w:right="30"/>
              <w:jc w:val="center"/>
              <w:rPr>
                <w:bCs/>
                <w:strike/>
                <w:sz w:val="16"/>
                <w:szCs w:val="16"/>
              </w:rPr>
            </w:pPr>
            <w:r w:rsidRPr="008D2D1E">
              <w:rPr>
                <w:bCs/>
                <w:strike/>
                <w:sz w:val="16"/>
                <w:szCs w:val="16"/>
              </w:rPr>
              <w:t>Estimated</w:t>
            </w:r>
          </w:p>
          <w:p w14:paraId="31A1538C" w14:textId="77777777" w:rsidR="00A61E84" w:rsidRPr="008D2D1E" w:rsidRDefault="00A61E84" w:rsidP="004F1E1C">
            <w:pPr>
              <w:pStyle w:val="Titre6"/>
              <w:ind w:right="30"/>
              <w:jc w:val="center"/>
              <w:rPr>
                <w:bCs/>
                <w:strike/>
                <w:sz w:val="16"/>
                <w:szCs w:val="16"/>
              </w:rPr>
            </w:pPr>
            <w:r w:rsidRPr="008D2D1E">
              <w:rPr>
                <w:bCs/>
                <w:strike/>
                <w:sz w:val="16"/>
                <w:szCs w:val="16"/>
              </w:rPr>
              <w:t>men-hours</w:t>
            </w:r>
          </w:p>
        </w:tc>
      </w:tr>
      <w:tr w:rsidR="00A61E84" w:rsidRPr="0027471C" w14:paraId="4DBCC285" w14:textId="77777777" w:rsidTr="005A1DEC">
        <w:trPr>
          <w:trHeight w:val="311"/>
        </w:trPr>
        <w:tc>
          <w:tcPr>
            <w:tcW w:w="8789" w:type="dxa"/>
            <w:vAlign w:val="center"/>
          </w:tcPr>
          <w:p w14:paraId="580A2914" w14:textId="7F4A1B64" w:rsidR="008E7122" w:rsidRPr="008D2D1E" w:rsidRDefault="00321020" w:rsidP="003524FB">
            <w:pPr>
              <w:pStyle w:val="Paragraphedeliste"/>
              <w:ind w:left="0" w:right="284"/>
              <w:rPr>
                <w:strike/>
              </w:rPr>
            </w:pPr>
            <w:r w:rsidRPr="008D2D1E">
              <w:rPr>
                <w:b/>
                <w:bCs/>
                <w:strike/>
              </w:rPr>
              <w:t>Option 1</w:t>
            </w:r>
            <w:r w:rsidRPr="008D2D1E">
              <w:rPr>
                <w:strike/>
              </w:rPr>
              <w:t>:</w:t>
            </w:r>
            <w:r w:rsidR="00126618" w:rsidRPr="008D2D1E">
              <w:rPr>
                <w:strike/>
              </w:rPr>
              <w:t xml:space="preserve"> </w:t>
            </w:r>
            <w:r w:rsidR="003524FB" w:rsidRPr="008D2D1E">
              <w:rPr>
                <w:strike/>
              </w:rPr>
              <w:t>Replacement during turn around</w:t>
            </w:r>
            <w:r w:rsidR="00991F70" w:rsidRPr="008D2D1E">
              <w:rPr>
                <w:strike/>
              </w:rPr>
              <w:t xml:space="preserve"> (Technical supervisor)</w:t>
            </w:r>
          </w:p>
          <w:p w14:paraId="41E8BFC3" w14:textId="77777777" w:rsidR="007442C4" w:rsidRPr="008D2D1E" w:rsidRDefault="008E7122" w:rsidP="007442C4">
            <w:pPr>
              <w:pStyle w:val="Paragraphedeliste"/>
              <w:numPr>
                <w:ilvl w:val="0"/>
                <w:numId w:val="43"/>
              </w:numPr>
              <w:ind w:right="284"/>
              <w:rPr>
                <w:strike/>
              </w:rPr>
            </w:pPr>
            <w:r w:rsidRPr="008D2D1E">
              <w:rPr>
                <w:strike/>
              </w:rPr>
              <w:t xml:space="preserve">Travelling to and </w:t>
            </w:r>
            <w:r w:rsidR="007442C4" w:rsidRPr="008D2D1E">
              <w:rPr>
                <w:strike/>
              </w:rPr>
              <w:t>from site</w:t>
            </w:r>
          </w:p>
          <w:p w14:paraId="7EE459A0" w14:textId="7720D719" w:rsidR="007442C4" w:rsidRPr="008D2D1E" w:rsidRDefault="007442C4" w:rsidP="005A1DEC">
            <w:pPr>
              <w:pStyle w:val="Paragraphedeliste"/>
              <w:numPr>
                <w:ilvl w:val="0"/>
                <w:numId w:val="43"/>
              </w:numPr>
              <w:ind w:right="284"/>
              <w:rPr>
                <w:strike/>
              </w:rPr>
            </w:pPr>
            <w:r w:rsidRPr="008D2D1E">
              <w:rPr>
                <w:strike/>
              </w:rPr>
              <w:t>Night shift Supervision on the stator replacement work</w:t>
            </w:r>
          </w:p>
          <w:p w14:paraId="7EDBBA95" w14:textId="6E55E9B5" w:rsidR="00D901C9" w:rsidRPr="00040109" w:rsidRDefault="00D901C9" w:rsidP="005A1DEC">
            <w:pPr>
              <w:pStyle w:val="Paragraphedeliste"/>
              <w:ind w:left="0" w:right="284"/>
            </w:pPr>
          </w:p>
        </w:tc>
        <w:tc>
          <w:tcPr>
            <w:tcW w:w="1276" w:type="dxa"/>
            <w:vAlign w:val="center"/>
          </w:tcPr>
          <w:p w14:paraId="4E91E2F5" w14:textId="61E67B3E" w:rsidR="00A61E84" w:rsidRPr="00F577BA" w:rsidRDefault="00811F2A" w:rsidP="0096680A">
            <w:pPr>
              <w:jc w:val="center"/>
              <w:rPr>
                <w:strike/>
              </w:rPr>
            </w:pPr>
            <w:r w:rsidRPr="00F577BA">
              <w:rPr>
                <w:strike/>
              </w:rPr>
              <w:t>96</w:t>
            </w:r>
          </w:p>
        </w:tc>
      </w:tr>
    </w:tbl>
    <w:p w14:paraId="575CD25C" w14:textId="5946413F" w:rsidR="007F74A3" w:rsidRPr="002F43EF" w:rsidRDefault="007F74A3" w:rsidP="005A1DEC">
      <w:pPr>
        <w:pStyle w:val="Titre2"/>
        <w:numPr>
          <w:ilvl w:val="0"/>
          <w:numId w:val="0"/>
        </w:numPr>
        <w:rPr>
          <w:lang w:val="en-CA"/>
        </w:rPr>
      </w:pPr>
    </w:p>
    <w:p w14:paraId="5B0849F5" w14:textId="078A3421" w:rsidR="001D4623" w:rsidRDefault="001D4623">
      <w:pPr>
        <w:rPr>
          <w:color w:val="FF0000"/>
        </w:rPr>
      </w:pPr>
    </w:p>
    <w:p w14:paraId="680A34DC" w14:textId="77777777" w:rsidR="007A62F5" w:rsidRPr="007A62F5" w:rsidRDefault="00A0359A" w:rsidP="007A62F5">
      <w:pPr>
        <w:pStyle w:val="Titre1"/>
      </w:pPr>
      <w:bookmarkStart w:id="25" w:name="_Toc31720579"/>
      <w:bookmarkStart w:id="26" w:name="_Toc31721029"/>
      <w:bookmarkStart w:id="27" w:name="_Toc32906912"/>
      <w:bookmarkStart w:id="28" w:name="_Toc32907537"/>
      <w:bookmarkStart w:id="29" w:name="_Toc32907597"/>
      <w:bookmarkStart w:id="30" w:name="_Toc32907793"/>
      <w:bookmarkStart w:id="31" w:name="_Toc94267357"/>
      <w:bookmarkStart w:id="32" w:name="_Toc108078392"/>
      <w:r w:rsidRPr="0027471C">
        <w:lastRenderedPageBreak/>
        <w:t xml:space="preserve">Division </w:t>
      </w:r>
      <w:r w:rsidR="00D33155" w:rsidRPr="0027471C">
        <w:t xml:space="preserve">of </w:t>
      </w:r>
      <w:r w:rsidR="009D382C">
        <w:t>R</w:t>
      </w:r>
      <w:r w:rsidR="00D33155" w:rsidRPr="0027471C">
        <w:t>esponsibilities</w:t>
      </w:r>
      <w:bookmarkEnd w:id="25"/>
      <w:bookmarkEnd w:id="26"/>
      <w:bookmarkEnd w:id="27"/>
      <w:bookmarkEnd w:id="28"/>
      <w:bookmarkEnd w:id="29"/>
      <w:bookmarkEnd w:id="30"/>
      <w:bookmarkEnd w:id="31"/>
      <w:bookmarkEnd w:id="32"/>
    </w:p>
    <w:p w14:paraId="6A9ADB99" w14:textId="32EF9104" w:rsidR="00D33155" w:rsidRPr="005A1DEC" w:rsidRDefault="00D33155" w:rsidP="00D33155">
      <w:pPr>
        <w:pStyle w:val="Titre5"/>
        <w:ind w:left="0"/>
        <w:rPr>
          <w:vanish w:val="0"/>
          <w:color w:val="auto"/>
          <w:lang w:val="en-CA"/>
        </w:rPr>
      </w:pPr>
    </w:p>
    <w:tbl>
      <w:tblPr>
        <w:tblStyle w:val="Grilledutableau"/>
        <w:tblW w:w="9990" w:type="dxa"/>
        <w:tblInd w:w="-5" w:type="dxa"/>
        <w:tblLayout w:type="fixed"/>
        <w:tblLook w:val="04A0" w:firstRow="1" w:lastRow="0" w:firstColumn="1" w:lastColumn="0" w:noHBand="0" w:noVBand="1"/>
      </w:tblPr>
      <w:tblGrid>
        <w:gridCol w:w="3870"/>
        <w:gridCol w:w="3600"/>
        <w:gridCol w:w="630"/>
        <w:gridCol w:w="1090"/>
        <w:gridCol w:w="800"/>
      </w:tblGrid>
      <w:tr w:rsidR="00167EBF" w:rsidRPr="0027471C" w14:paraId="0B556A4A" w14:textId="77777777" w:rsidTr="000A5238">
        <w:trPr>
          <w:cantSplit/>
          <w:trHeight w:val="454"/>
          <w:tblHeader/>
        </w:trPr>
        <w:tc>
          <w:tcPr>
            <w:tcW w:w="7470" w:type="dxa"/>
            <w:gridSpan w:val="2"/>
            <w:tcBorders>
              <w:bottom w:val="single" w:sz="4" w:space="0" w:color="auto"/>
            </w:tcBorders>
            <w:shd w:val="clear" w:color="auto" w:fill="13658B"/>
            <w:vAlign w:val="center"/>
          </w:tcPr>
          <w:p w14:paraId="51E76A34" w14:textId="77777777" w:rsidR="00167EBF" w:rsidRPr="0027471C" w:rsidRDefault="00167EBF" w:rsidP="00DF0EEF">
            <w:pPr>
              <w:pStyle w:val="Titre6"/>
              <w:jc w:val="center"/>
            </w:pPr>
            <w:r w:rsidRPr="0027471C">
              <w:t>Description</w:t>
            </w:r>
          </w:p>
        </w:tc>
        <w:tc>
          <w:tcPr>
            <w:tcW w:w="630" w:type="dxa"/>
            <w:shd w:val="clear" w:color="auto" w:fill="13658B"/>
            <w:vAlign w:val="center"/>
          </w:tcPr>
          <w:p w14:paraId="35E21CC4" w14:textId="77777777" w:rsidR="00167EBF" w:rsidRPr="00392977" w:rsidRDefault="00071DEE" w:rsidP="0006784F">
            <w:pPr>
              <w:pStyle w:val="Paragraphedeliste"/>
              <w:ind w:left="0" w:firstLine="23"/>
              <w:jc w:val="center"/>
              <w:rPr>
                <w:rFonts w:ascii="Georgia" w:hAnsi="Georgia"/>
                <w:b/>
                <w:color w:val="FFFFFF" w:themeColor="background1"/>
                <w:sz w:val="18"/>
                <w:szCs w:val="18"/>
              </w:rPr>
            </w:pPr>
            <w:r w:rsidRPr="00392977">
              <w:rPr>
                <w:rFonts w:ascii="Georgia" w:hAnsi="Georgia"/>
                <w:b/>
                <w:color w:val="FFFFFF" w:themeColor="background1"/>
                <w:sz w:val="18"/>
                <w:szCs w:val="18"/>
              </w:rPr>
              <w:t>N</w:t>
            </w:r>
            <w:r w:rsidR="00534672" w:rsidRPr="00392977">
              <w:rPr>
                <w:rFonts w:ascii="Georgia" w:hAnsi="Georgia"/>
                <w:b/>
                <w:color w:val="FFFFFF" w:themeColor="background1"/>
                <w:sz w:val="18"/>
                <w:szCs w:val="18"/>
              </w:rPr>
              <w:t>/</w:t>
            </w:r>
            <w:r w:rsidRPr="00392977">
              <w:rPr>
                <w:rFonts w:ascii="Georgia" w:hAnsi="Georgia"/>
                <w:b/>
                <w:color w:val="FFFFFF" w:themeColor="background1"/>
                <w:sz w:val="18"/>
                <w:szCs w:val="18"/>
              </w:rPr>
              <w:t>A</w:t>
            </w:r>
          </w:p>
        </w:tc>
        <w:tc>
          <w:tcPr>
            <w:tcW w:w="1090" w:type="dxa"/>
            <w:tcBorders>
              <w:bottom w:val="single" w:sz="4" w:space="0" w:color="auto"/>
            </w:tcBorders>
            <w:shd w:val="clear" w:color="auto" w:fill="13658B"/>
            <w:vAlign w:val="center"/>
          </w:tcPr>
          <w:p w14:paraId="3E7656CE" w14:textId="77777777" w:rsidR="00167EBF" w:rsidRPr="00392977" w:rsidRDefault="00167EBF" w:rsidP="00E377A5">
            <w:pPr>
              <w:pStyle w:val="Paragraphedeliste"/>
              <w:ind w:left="0"/>
              <w:jc w:val="center"/>
              <w:rPr>
                <w:rFonts w:ascii="Georgia" w:hAnsi="Georgia"/>
                <w:b/>
                <w:color w:val="FFFFFF" w:themeColor="background1"/>
                <w:sz w:val="18"/>
                <w:szCs w:val="18"/>
              </w:rPr>
            </w:pPr>
            <w:r w:rsidRPr="00392977">
              <w:rPr>
                <w:rFonts w:ascii="Georgia" w:hAnsi="Georgia"/>
                <w:b/>
                <w:color w:val="FFFFFF" w:themeColor="background1"/>
                <w:sz w:val="18"/>
                <w:szCs w:val="18"/>
              </w:rPr>
              <w:t>Enerserv</w:t>
            </w:r>
          </w:p>
        </w:tc>
        <w:tc>
          <w:tcPr>
            <w:tcW w:w="800" w:type="dxa"/>
            <w:tcBorders>
              <w:right w:val="single" w:sz="4" w:space="0" w:color="auto"/>
            </w:tcBorders>
            <w:shd w:val="clear" w:color="auto" w:fill="13658B"/>
            <w:vAlign w:val="center"/>
          </w:tcPr>
          <w:p w14:paraId="5CED013D" w14:textId="77777777" w:rsidR="00167EBF" w:rsidRPr="00392977" w:rsidRDefault="00167EBF" w:rsidP="000A5238">
            <w:pPr>
              <w:pStyle w:val="Paragraphedeliste"/>
              <w:ind w:left="0"/>
              <w:jc w:val="center"/>
              <w:rPr>
                <w:rFonts w:ascii="Georgia" w:hAnsi="Georgia"/>
                <w:b/>
                <w:color w:val="FFFFFF" w:themeColor="background1"/>
                <w:sz w:val="18"/>
                <w:szCs w:val="18"/>
              </w:rPr>
            </w:pPr>
            <w:r w:rsidRPr="00392977">
              <w:rPr>
                <w:rFonts w:ascii="Georgia" w:hAnsi="Georgia"/>
                <w:b/>
                <w:color w:val="FFFFFF" w:themeColor="background1"/>
                <w:sz w:val="18"/>
                <w:szCs w:val="18"/>
              </w:rPr>
              <w:t>Client</w:t>
            </w:r>
          </w:p>
        </w:tc>
      </w:tr>
      <w:tr w:rsidR="000769FE" w:rsidRPr="0027471C" w14:paraId="15B284EC" w14:textId="77777777" w:rsidTr="000A5238">
        <w:trPr>
          <w:cantSplit/>
          <w:trHeight w:val="283"/>
        </w:trPr>
        <w:tc>
          <w:tcPr>
            <w:tcW w:w="7470" w:type="dxa"/>
            <w:gridSpan w:val="2"/>
            <w:tcBorders>
              <w:right w:val="nil"/>
            </w:tcBorders>
            <w:shd w:val="clear" w:color="auto" w:fill="A6A6A6" w:themeFill="background1" w:themeFillShade="A6"/>
            <w:vAlign w:val="center"/>
          </w:tcPr>
          <w:p w14:paraId="66DB464A" w14:textId="77777777" w:rsidR="000769FE" w:rsidRPr="00D13CA1" w:rsidRDefault="00D961AF" w:rsidP="00D13CA1">
            <w:pPr>
              <w:pStyle w:val="Titre6"/>
            </w:pPr>
            <w:r w:rsidRPr="00D13CA1">
              <w:t>Project Resources</w:t>
            </w:r>
          </w:p>
        </w:tc>
        <w:sdt>
          <w:sdtPr>
            <w:rPr>
              <w:color w:val="FFFFFF" w:themeColor="background1"/>
            </w:rPr>
            <w:id w:val="-244420033"/>
            <w14:checkbox>
              <w14:checked w14:val="0"/>
              <w14:checkedState w14:val="2612" w14:font="Wingdings"/>
              <w14:uncheckedState w14:val="0020" w14:font="Wingdings"/>
            </w14:checkbox>
          </w:sdtPr>
          <w:sdtEndPr/>
          <w:sdtContent>
            <w:tc>
              <w:tcPr>
                <w:tcW w:w="630" w:type="dxa"/>
                <w:tcBorders>
                  <w:left w:val="nil"/>
                  <w:right w:val="nil"/>
                </w:tcBorders>
                <w:shd w:val="clear" w:color="auto" w:fill="A6A6A6" w:themeFill="background1" w:themeFillShade="A6"/>
                <w:vAlign w:val="center"/>
              </w:tcPr>
              <w:p w14:paraId="05246193" w14:textId="77777777" w:rsidR="000769FE" w:rsidRPr="0027471C" w:rsidRDefault="000769FE" w:rsidP="00A712A2">
                <w:pPr>
                  <w:pStyle w:val="Paragraphedeliste"/>
                  <w:ind w:left="0" w:firstLine="25"/>
                  <w:jc w:val="center"/>
                  <w:rPr>
                    <w:b/>
                    <w:color w:val="FFFFFF" w:themeColor="background1"/>
                  </w:rPr>
                </w:pPr>
              </w:p>
            </w:tc>
          </w:sdtContent>
        </w:sdt>
        <w:sdt>
          <w:sdtPr>
            <w:rPr>
              <w:color w:val="FFFFFF" w:themeColor="background1"/>
            </w:rPr>
            <w:id w:val="629590179"/>
            <w14:checkbox>
              <w14:checked w14:val="0"/>
              <w14:checkedState w14:val="0050" w14:font="@Yu Gothic Light"/>
              <w14:uncheckedState w14:val="0020" w14:font="@Yu Gothic Light"/>
            </w14:checkbox>
          </w:sdtPr>
          <w:sdtEndPr/>
          <w:sdtContent>
            <w:tc>
              <w:tcPr>
                <w:tcW w:w="1090" w:type="dxa"/>
                <w:tcBorders>
                  <w:top w:val="single" w:sz="4" w:space="0" w:color="auto"/>
                  <w:left w:val="nil"/>
                  <w:bottom w:val="single" w:sz="4" w:space="0" w:color="auto"/>
                  <w:right w:val="nil"/>
                </w:tcBorders>
                <w:shd w:val="clear" w:color="auto" w:fill="A6A6A6" w:themeFill="background1" w:themeFillShade="A6"/>
                <w:vAlign w:val="center"/>
              </w:tcPr>
              <w:p w14:paraId="5FBFEBF6" w14:textId="77777777" w:rsidR="000769FE" w:rsidRPr="0027471C" w:rsidRDefault="000769FE" w:rsidP="00A712A2">
                <w:pPr>
                  <w:jc w:val="center"/>
                  <w:rPr>
                    <w:color w:val="FFFFFF" w:themeColor="background1"/>
                  </w:rPr>
                </w:pPr>
              </w:p>
            </w:tc>
          </w:sdtContent>
        </w:sdt>
        <w:sdt>
          <w:sdtPr>
            <w:rPr>
              <w:color w:val="FFFFFF" w:themeColor="background1"/>
            </w:rPr>
            <w:id w:val="1965002733"/>
            <w14:checkbox>
              <w14:checked w14:val="0"/>
              <w14:checkedState w14:val="0050" w14:font="@Yu Gothic Light"/>
              <w14:uncheckedState w14:val="0020" w14:font="@Yu Gothic Light"/>
            </w14:checkbox>
          </w:sdtPr>
          <w:sdtEndPr/>
          <w:sdtContent>
            <w:tc>
              <w:tcPr>
                <w:tcW w:w="800"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60CC38F9" w14:textId="77777777" w:rsidR="000769FE" w:rsidRPr="0027471C" w:rsidRDefault="000769FE" w:rsidP="00A712A2">
                <w:pPr>
                  <w:ind w:right="284"/>
                  <w:jc w:val="center"/>
                  <w:rPr>
                    <w:color w:val="FFFFFF" w:themeColor="background1"/>
                  </w:rPr>
                </w:pPr>
              </w:p>
            </w:tc>
          </w:sdtContent>
        </w:sdt>
      </w:tr>
      <w:tr w:rsidR="00C066F7" w:rsidRPr="0027471C" w14:paraId="4CF46AF6" w14:textId="77777777" w:rsidTr="002161BA">
        <w:trPr>
          <w:cantSplit/>
          <w:trHeight w:val="340"/>
        </w:trPr>
        <w:tc>
          <w:tcPr>
            <w:tcW w:w="7470" w:type="dxa"/>
            <w:gridSpan w:val="2"/>
            <w:tcBorders>
              <w:top w:val="single" w:sz="4" w:space="0" w:color="auto"/>
            </w:tcBorders>
            <w:shd w:val="clear" w:color="auto" w:fill="auto"/>
            <w:vAlign w:val="center"/>
          </w:tcPr>
          <w:p w14:paraId="7CA20AC0" w14:textId="77777777" w:rsidR="00C066F7" w:rsidRPr="0027471C" w:rsidRDefault="00C066F7" w:rsidP="00C066F7">
            <w:pPr>
              <w:tabs>
                <w:tab w:val="left" w:pos="709"/>
              </w:tabs>
              <w:ind w:right="284"/>
            </w:pPr>
            <w:r>
              <w:t>Project Manager/Site Manager</w:t>
            </w:r>
          </w:p>
        </w:tc>
        <w:tc>
          <w:tcPr>
            <w:tcW w:w="630" w:type="dxa"/>
            <w:tcBorders>
              <w:top w:val="single" w:sz="4" w:space="0" w:color="auto"/>
            </w:tcBorders>
            <w:vAlign w:val="center"/>
          </w:tcPr>
          <w:p w14:paraId="6F8370B7" w14:textId="77777777" w:rsidR="00C066F7" w:rsidRPr="00980027" w:rsidRDefault="00C066F7" w:rsidP="00C066F7">
            <w:pPr>
              <w:pStyle w:val="Paragraphedeliste"/>
              <w:ind w:left="0" w:firstLine="25"/>
              <w:jc w:val="center"/>
              <w:rPr>
                <w:rFonts w:cs="Calibri"/>
              </w:rPr>
            </w:pPr>
          </w:p>
        </w:tc>
        <w:tc>
          <w:tcPr>
            <w:tcW w:w="1090" w:type="dxa"/>
            <w:tcBorders>
              <w:top w:val="single" w:sz="4" w:space="0" w:color="auto"/>
            </w:tcBorders>
            <w:shd w:val="clear" w:color="auto" w:fill="auto"/>
            <w:vAlign w:val="center"/>
          </w:tcPr>
          <w:p w14:paraId="20881E2F" w14:textId="77777777" w:rsidR="00C066F7" w:rsidRPr="00980027" w:rsidRDefault="00C066F7" w:rsidP="00C066F7">
            <w:pPr>
              <w:jc w:val="center"/>
              <w:rPr>
                <w:rFonts w:cs="Calibri"/>
              </w:rPr>
            </w:pPr>
          </w:p>
        </w:tc>
        <w:tc>
          <w:tcPr>
            <w:tcW w:w="800" w:type="dxa"/>
            <w:tcBorders>
              <w:top w:val="single" w:sz="4" w:space="0" w:color="auto"/>
              <w:right w:val="single" w:sz="4" w:space="0" w:color="auto"/>
            </w:tcBorders>
            <w:shd w:val="clear" w:color="auto" w:fill="auto"/>
            <w:vAlign w:val="center"/>
          </w:tcPr>
          <w:p w14:paraId="20FAB4BD" w14:textId="1BBFF75E" w:rsidR="00C066F7" w:rsidRPr="00980027" w:rsidRDefault="007F74A3" w:rsidP="00C066F7">
            <w:pPr>
              <w:jc w:val="center"/>
              <w:rPr>
                <w:rFonts w:cs="Calibri"/>
              </w:rPr>
            </w:pPr>
            <w:r>
              <w:rPr>
                <w:rFonts w:cs="Calibri"/>
              </w:rPr>
              <w:t>X</w:t>
            </w:r>
          </w:p>
        </w:tc>
      </w:tr>
      <w:tr w:rsidR="00C066F7" w:rsidRPr="0027471C" w14:paraId="3CC2CB61" w14:textId="77777777" w:rsidTr="002161BA">
        <w:trPr>
          <w:cantSplit/>
          <w:trHeight w:val="340"/>
        </w:trPr>
        <w:tc>
          <w:tcPr>
            <w:tcW w:w="7470" w:type="dxa"/>
            <w:gridSpan w:val="2"/>
            <w:tcBorders>
              <w:top w:val="single" w:sz="4" w:space="0" w:color="auto"/>
            </w:tcBorders>
            <w:shd w:val="clear" w:color="auto" w:fill="auto"/>
            <w:vAlign w:val="center"/>
          </w:tcPr>
          <w:p w14:paraId="57B830F7" w14:textId="36C74638" w:rsidR="00C066F7" w:rsidRDefault="00C066F7" w:rsidP="00C066F7">
            <w:pPr>
              <w:tabs>
                <w:tab w:val="left" w:pos="709"/>
              </w:tabs>
              <w:ind w:right="284"/>
            </w:pPr>
            <w:r>
              <w:t>Technical</w:t>
            </w:r>
            <w:r w:rsidR="005154AC">
              <w:t xml:space="preserve"> Field Advisor (night shift)</w:t>
            </w:r>
          </w:p>
        </w:tc>
        <w:tc>
          <w:tcPr>
            <w:tcW w:w="630" w:type="dxa"/>
            <w:tcBorders>
              <w:top w:val="single" w:sz="4" w:space="0" w:color="auto"/>
            </w:tcBorders>
            <w:vAlign w:val="center"/>
          </w:tcPr>
          <w:p w14:paraId="503B4627" w14:textId="77777777" w:rsidR="00C066F7" w:rsidRPr="00980027" w:rsidRDefault="00C066F7" w:rsidP="00C066F7">
            <w:pPr>
              <w:pStyle w:val="Paragraphedeliste"/>
              <w:ind w:left="0" w:firstLine="25"/>
              <w:jc w:val="center"/>
              <w:rPr>
                <w:rFonts w:cs="Calibri"/>
              </w:rPr>
            </w:pPr>
          </w:p>
        </w:tc>
        <w:tc>
          <w:tcPr>
            <w:tcW w:w="1090" w:type="dxa"/>
            <w:tcBorders>
              <w:top w:val="single" w:sz="4" w:space="0" w:color="auto"/>
            </w:tcBorders>
            <w:shd w:val="clear" w:color="auto" w:fill="auto"/>
            <w:vAlign w:val="center"/>
          </w:tcPr>
          <w:p w14:paraId="0CFF1885" w14:textId="1637F88F" w:rsidR="00C066F7" w:rsidRPr="00980027" w:rsidRDefault="005154AC" w:rsidP="00C066F7">
            <w:pPr>
              <w:jc w:val="center"/>
              <w:rPr>
                <w:rFonts w:cs="Calibri"/>
              </w:rPr>
            </w:pPr>
            <w:r>
              <w:rPr>
                <w:rFonts w:cs="Calibri"/>
              </w:rPr>
              <w:t>X</w:t>
            </w:r>
          </w:p>
        </w:tc>
        <w:tc>
          <w:tcPr>
            <w:tcW w:w="800" w:type="dxa"/>
            <w:tcBorders>
              <w:top w:val="single" w:sz="4" w:space="0" w:color="auto"/>
              <w:right w:val="single" w:sz="4" w:space="0" w:color="auto"/>
            </w:tcBorders>
            <w:shd w:val="clear" w:color="auto" w:fill="auto"/>
            <w:vAlign w:val="center"/>
          </w:tcPr>
          <w:p w14:paraId="315C4B55" w14:textId="691A685F" w:rsidR="00C066F7" w:rsidRPr="00980027" w:rsidRDefault="00C066F7" w:rsidP="00C066F7">
            <w:pPr>
              <w:jc w:val="center"/>
              <w:rPr>
                <w:rFonts w:cs="Calibri"/>
              </w:rPr>
            </w:pPr>
          </w:p>
        </w:tc>
      </w:tr>
      <w:tr w:rsidR="00C066F7" w:rsidRPr="0027471C" w14:paraId="26A49F01" w14:textId="77777777" w:rsidTr="002161BA">
        <w:trPr>
          <w:cantSplit/>
          <w:trHeight w:val="340"/>
        </w:trPr>
        <w:tc>
          <w:tcPr>
            <w:tcW w:w="7470" w:type="dxa"/>
            <w:gridSpan w:val="2"/>
            <w:shd w:val="clear" w:color="auto" w:fill="auto"/>
            <w:vAlign w:val="center"/>
          </w:tcPr>
          <w:p w14:paraId="1801175E" w14:textId="77777777" w:rsidR="00C066F7" w:rsidRPr="000345AE" w:rsidRDefault="00C066F7" w:rsidP="00C066F7">
            <w:pPr>
              <w:tabs>
                <w:tab w:val="left" w:pos="709"/>
              </w:tabs>
              <w:ind w:right="284"/>
              <w:rPr>
                <w:rFonts w:cs="Calibri"/>
              </w:rPr>
            </w:pPr>
            <w:r w:rsidRPr="000345AE">
              <w:rPr>
                <w:rFonts w:cs="Calibri"/>
              </w:rPr>
              <w:t>Quality Control Technicians</w:t>
            </w:r>
          </w:p>
        </w:tc>
        <w:tc>
          <w:tcPr>
            <w:tcW w:w="630" w:type="dxa"/>
            <w:vAlign w:val="center"/>
          </w:tcPr>
          <w:p w14:paraId="7CEA1D6D" w14:textId="77777777" w:rsidR="00C066F7" w:rsidRPr="00980027" w:rsidRDefault="00C066F7" w:rsidP="00C066F7">
            <w:pPr>
              <w:pStyle w:val="Paragraphedeliste"/>
              <w:ind w:left="0" w:firstLine="25"/>
              <w:jc w:val="center"/>
              <w:rPr>
                <w:rFonts w:cs="Calibri"/>
              </w:rPr>
            </w:pPr>
          </w:p>
        </w:tc>
        <w:tc>
          <w:tcPr>
            <w:tcW w:w="1090" w:type="dxa"/>
            <w:shd w:val="clear" w:color="auto" w:fill="auto"/>
            <w:vAlign w:val="center"/>
          </w:tcPr>
          <w:p w14:paraId="3C77EC36" w14:textId="77777777" w:rsidR="00C066F7" w:rsidRPr="00980027" w:rsidRDefault="00C066F7" w:rsidP="00C066F7">
            <w:pPr>
              <w:jc w:val="center"/>
              <w:rPr>
                <w:rFonts w:cs="Calibri"/>
              </w:rPr>
            </w:pPr>
          </w:p>
        </w:tc>
        <w:tc>
          <w:tcPr>
            <w:tcW w:w="800" w:type="dxa"/>
            <w:tcBorders>
              <w:right w:val="single" w:sz="4" w:space="0" w:color="auto"/>
            </w:tcBorders>
            <w:shd w:val="clear" w:color="auto" w:fill="auto"/>
            <w:vAlign w:val="center"/>
          </w:tcPr>
          <w:p w14:paraId="5FADB925" w14:textId="0F6A2303" w:rsidR="00C066F7" w:rsidRPr="00980027" w:rsidRDefault="005154AC" w:rsidP="00C066F7">
            <w:pPr>
              <w:jc w:val="center"/>
              <w:rPr>
                <w:rFonts w:cs="Calibri"/>
              </w:rPr>
            </w:pPr>
            <w:r>
              <w:rPr>
                <w:rFonts w:cs="Calibri"/>
              </w:rPr>
              <w:t>X</w:t>
            </w:r>
          </w:p>
        </w:tc>
      </w:tr>
      <w:tr w:rsidR="00C066F7" w:rsidRPr="0027471C" w14:paraId="7B2620C3" w14:textId="77777777" w:rsidTr="002161BA">
        <w:trPr>
          <w:cantSplit/>
          <w:trHeight w:val="340"/>
        </w:trPr>
        <w:tc>
          <w:tcPr>
            <w:tcW w:w="7470" w:type="dxa"/>
            <w:gridSpan w:val="2"/>
            <w:shd w:val="clear" w:color="auto" w:fill="auto"/>
            <w:vAlign w:val="center"/>
          </w:tcPr>
          <w:p w14:paraId="1474A5AF" w14:textId="77777777" w:rsidR="00C066F7" w:rsidRPr="000345AE" w:rsidRDefault="00C066F7" w:rsidP="00C066F7">
            <w:pPr>
              <w:pStyle w:val="Paragraphedeliste"/>
              <w:tabs>
                <w:tab w:val="left" w:pos="709"/>
              </w:tabs>
              <w:ind w:left="0" w:right="284"/>
              <w:rPr>
                <w:rFonts w:cs="Calibri"/>
              </w:rPr>
            </w:pPr>
            <w:r w:rsidRPr="000345AE">
              <w:rPr>
                <w:rFonts w:cs="Calibri"/>
              </w:rPr>
              <w:t>Health, safety, and environment on site Supervisor</w:t>
            </w:r>
          </w:p>
        </w:tc>
        <w:tc>
          <w:tcPr>
            <w:tcW w:w="630" w:type="dxa"/>
            <w:vAlign w:val="center"/>
          </w:tcPr>
          <w:p w14:paraId="5A04E684" w14:textId="77777777" w:rsidR="00C066F7" w:rsidRPr="00980027" w:rsidRDefault="00C066F7" w:rsidP="00C066F7">
            <w:pPr>
              <w:pStyle w:val="Paragraphedeliste"/>
              <w:ind w:left="0" w:firstLine="25"/>
              <w:jc w:val="center"/>
              <w:rPr>
                <w:rFonts w:cs="Calibri"/>
              </w:rPr>
            </w:pPr>
          </w:p>
        </w:tc>
        <w:tc>
          <w:tcPr>
            <w:tcW w:w="1090" w:type="dxa"/>
            <w:shd w:val="clear" w:color="auto" w:fill="auto"/>
            <w:vAlign w:val="center"/>
          </w:tcPr>
          <w:p w14:paraId="090C3BC9" w14:textId="77777777" w:rsidR="00C066F7" w:rsidRPr="00980027" w:rsidRDefault="00C066F7" w:rsidP="00C066F7">
            <w:pPr>
              <w:jc w:val="center"/>
              <w:rPr>
                <w:rFonts w:cs="Calibri"/>
              </w:rPr>
            </w:pPr>
          </w:p>
        </w:tc>
        <w:tc>
          <w:tcPr>
            <w:tcW w:w="800" w:type="dxa"/>
            <w:tcBorders>
              <w:right w:val="single" w:sz="4" w:space="0" w:color="auto"/>
            </w:tcBorders>
            <w:shd w:val="clear" w:color="auto" w:fill="auto"/>
            <w:vAlign w:val="center"/>
          </w:tcPr>
          <w:p w14:paraId="355E3BBA" w14:textId="789336E9" w:rsidR="00C066F7" w:rsidRPr="00980027" w:rsidRDefault="005154AC" w:rsidP="00C066F7">
            <w:pPr>
              <w:jc w:val="center"/>
              <w:rPr>
                <w:rFonts w:cs="Calibri"/>
              </w:rPr>
            </w:pPr>
            <w:r>
              <w:rPr>
                <w:rFonts w:cs="Calibri"/>
              </w:rPr>
              <w:t>X</w:t>
            </w:r>
          </w:p>
        </w:tc>
      </w:tr>
      <w:tr w:rsidR="00C066F7" w:rsidRPr="0027471C" w14:paraId="2EB67DEA" w14:textId="77777777" w:rsidTr="002161BA">
        <w:trPr>
          <w:cantSplit/>
          <w:trHeight w:val="340"/>
        </w:trPr>
        <w:tc>
          <w:tcPr>
            <w:tcW w:w="7470" w:type="dxa"/>
            <w:gridSpan w:val="2"/>
            <w:shd w:val="clear" w:color="auto" w:fill="auto"/>
            <w:vAlign w:val="center"/>
          </w:tcPr>
          <w:p w14:paraId="00C3E303" w14:textId="77777777" w:rsidR="00C066F7" w:rsidRPr="000345AE" w:rsidRDefault="00C066F7" w:rsidP="00C066F7">
            <w:pPr>
              <w:pStyle w:val="Paragraphedeliste"/>
              <w:tabs>
                <w:tab w:val="left" w:pos="709"/>
              </w:tabs>
              <w:ind w:left="0" w:right="284"/>
              <w:rPr>
                <w:rFonts w:cs="Calibri"/>
              </w:rPr>
            </w:pPr>
            <w:r>
              <w:rPr>
                <w:rFonts w:cs="Calibri"/>
              </w:rPr>
              <w:t>Working Foreman</w:t>
            </w:r>
          </w:p>
        </w:tc>
        <w:tc>
          <w:tcPr>
            <w:tcW w:w="630" w:type="dxa"/>
            <w:vAlign w:val="center"/>
          </w:tcPr>
          <w:p w14:paraId="75E89B77" w14:textId="77777777" w:rsidR="00C066F7" w:rsidRPr="00980027" w:rsidRDefault="00C066F7" w:rsidP="00C066F7">
            <w:pPr>
              <w:pStyle w:val="Paragraphedeliste"/>
              <w:ind w:left="0" w:firstLine="25"/>
              <w:jc w:val="center"/>
              <w:rPr>
                <w:rFonts w:cs="Calibri"/>
              </w:rPr>
            </w:pPr>
          </w:p>
        </w:tc>
        <w:tc>
          <w:tcPr>
            <w:tcW w:w="1090" w:type="dxa"/>
            <w:shd w:val="clear" w:color="auto" w:fill="auto"/>
            <w:vAlign w:val="center"/>
          </w:tcPr>
          <w:p w14:paraId="77A118F8" w14:textId="77777777" w:rsidR="00C066F7" w:rsidRPr="00980027" w:rsidRDefault="00C066F7" w:rsidP="00C066F7">
            <w:pPr>
              <w:jc w:val="center"/>
              <w:rPr>
                <w:rFonts w:cs="Calibri"/>
              </w:rPr>
            </w:pPr>
          </w:p>
        </w:tc>
        <w:tc>
          <w:tcPr>
            <w:tcW w:w="800" w:type="dxa"/>
            <w:tcBorders>
              <w:right w:val="single" w:sz="4" w:space="0" w:color="auto"/>
            </w:tcBorders>
            <w:shd w:val="clear" w:color="auto" w:fill="auto"/>
            <w:vAlign w:val="center"/>
          </w:tcPr>
          <w:p w14:paraId="7A47C752" w14:textId="37B8B88D" w:rsidR="00C066F7" w:rsidRPr="00980027" w:rsidRDefault="004A05DA" w:rsidP="00C066F7">
            <w:pPr>
              <w:jc w:val="center"/>
              <w:rPr>
                <w:rFonts w:cs="Calibri"/>
              </w:rPr>
            </w:pPr>
            <w:r>
              <w:rPr>
                <w:rFonts w:cs="Calibri"/>
              </w:rPr>
              <w:t>X</w:t>
            </w:r>
          </w:p>
        </w:tc>
      </w:tr>
      <w:tr w:rsidR="00C066F7" w:rsidRPr="0027471C" w14:paraId="600AC456" w14:textId="77777777" w:rsidTr="002161BA">
        <w:trPr>
          <w:cantSplit/>
          <w:trHeight w:val="340"/>
        </w:trPr>
        <w:tc>
          <w:tcPr>
            <w:tcW w:w="7470" w:type="dxa"/>
            <w:gridSpan w:val="2"/>
            <w:shd w:val="clear" w:color="auto" w:fill="auto"/>
            <w:vAlign w:val="center"/>
          </w:tcPr>
          <w:p w14:paraId="2A094DDB" w14:textId="77777777" w:rsidR="00C066F7" w:rsidRPr="000345AE" w:rsidRDefault="00C066F7" w:rsidP="00C066F7">
            <w:pPr>
              <w:pStyle w:val="Paragraphedeliste"/>
              <w:tabs>
                <w:tab w:val="left" w:pos="709"/>
              </w:tabs>
              <w:ind w:left="0" w:right="284"/>
              <w:rPr>
                <w:rFonts w:cs="Calibri"/>
              </w:rPr>
            </w:pPr>
            <w:r w:rsidRPr="000345AE">
              <w:rPr>
                <w:rFonts w:cs="Calibri"/>
              </w:rPr>
              <w:t>Labour to execute the work</w:t>
            </w:r>
          </w:p>
        </w:tc>
        <w:tc>
          <w:tcPr>
            <w:tcW w:w="630" w:type="dxa"/>
            <w:vAlign w:val="center"/>
          </w:tcPr>
          <w:p w14:paraId="41FC87DA" w14:textId="77777777" w:rsidR="00C066F7" w:rsidRPr="00980027" w:rsidRDefault="00C066F7" w:rsidP="00C066F7">
            <w:pPr>
              <w:pStyle w:val="Paragraphedeliste"/>
              <w:ind w:left="0" w:firstLine="25"/>
              <w:jc w:val="center"/>
              <w:rPr>
                <w:rFonts w:cs="Calibri"/>
              </w:rPr>
            </w:pPr>
          </w:p>
        </w:tc>
        <w:tc>
          <w:tcPr>
            <w:tcW w:w="1090" w:type="dxa"/>
            <w:shd w:val="clear" w:color="auto" w:fill="auto"/>
            <w:vAlign w:val="center"/>
          </w:tcPr>
          <w:p w14:paraId="0FF48001" w14:textId="77777777" w:rsidR="00C066F7" w:rsidRPr="00980027" w:rsidRDefault="00C066F7" w:rsidP="00C066F7">
            <w:pPr>
              <w:jc w:val="center"/>
              <w:rPr>
                <w:rFonts w:cs="Calibri"/>
              </w:rPr>
            </w:pPr>
          </w:p>
        </w:tc>
        <w:tc>
          <w:tcPr>
            <w:tcW w:w="800" w:type="dxa"/>
            <w:tcBorders>
              <w:right w:val="single" w:sz="4" w:space="0" w:color="auto"/>
            </w:tcBorders>
            <w:shd w:val="clear" w:color="auto" w:fill="auto"/>
            <w:vAlign w:val="center"/>
          </w:tcPr>
          <w:p w14:paraId="31DF569E" w14:textId="682E2A53" w:rsidR="00C066F7" w:rsidRPr="00980027" w:rsidRDefault="004A05DA" w:rsidP="00C066F7">
            <w:pPr>
              <w:jc w:val="center"/>
              <w:rPr>
                <w:rFonts w:cs="Calibri"/>
              </w:rPr>
            </w:pPr>
            <w:r>
              <w:rPr>
                <w:rFonts w:cs="Calibri"/>
              </w:rPr>
              <w:t>X</w:t>
            </w:r>
          </w:p>
        </w:tc>
      </w:tr>
      <w:tr w:rsidR="00C066F7" w:rsidRPr="0027471C" w14:paraId="57D83799" w14:textId="77777777" w:rsidTr="002161BA">
        <w:trPr>
          <w:cantSplit/>
          <w:trHeight w:val="340"/>
        </w:trPr>
        <w:tc>
          <w:tcPr>
            <w:tcW w:w="7470" w:type="dxa"/>
            <w:gridSpan w:val="2"/>
            <w:shd w:val="clear" w:color="auto" w:fill="auto"/>
            <w:vAlign w:val="center"/>
          </w:tcPr>
          <w:p w14:paraId="181B0863" w14:textId="77777777" w:rsidR="00C066F7" w:rsidRPr="000345AE" w:rsidRDefault="00C066F7" w:rsidP="00C066F7">
            <w:pPr>
              <w:pStyle w:val="Paragraphedeliste"/>
              <w:tabs>
                <w:tab w:val="left" w:pos="709"/>
              </w:tabs>
              <w:ind w:left="0" w:right="284"/>
              <w:rPr>
                <w:rFonts w:cs="Calibri"/>
              </w:rPr>
            </w:pPr>
            <w:r>
              <w:rPr>
                <w:rFonts w:cs="Calibri"/>
              </w:rPr>
              <w:t>Winders</w:t>
            </w:r>
          </w:p>
        </w:tc>
        <w:tc>
          <w:tcPr>
            <w:tcW w:w="630" w:type="dxa"/>
            <w:vAlign w:val="center"/>
          </w:tcPr>
          <w:p w14:paraId="601D7C14" w14:textId="3D66E9A0" w:rsidR="00C066F7" w:rsidRPr="00980027" w:rsidRDefault="004A05DA" w:rsidP="00C066F7">
            <w:pPr>
              <w:pStyle w:val="Paragraphedeliste"/>
              <w:ind w:left="0" w:firstLine="25"/>
              <w:jc w:val="center"/>
              <w:rPr>
                <w:rFonts w:cs="Calibri"/>
              </w:rPr>
            </w:pPr>
            <w:r>
              <w:rPr>
                <w:rFonts w:cs="Calibri"/>
              </w:rPr>
              <w:t>X</w:t>
            </w:r>
          </w:p>
        </w:tc>
        <w:tc>
          <w:tcPr>
            <w:tcW w:w="1090" w:type="dxa"/>
            <w:shd w:val="clear" w:color="auto" w:fill="auto"/>
            <w:vAlign w:val="center"/>
          </w:tcPr>
          <w:p w14:paraId="662DFB5B" w14:textId="77777777" w:rsidR="00C066F7" w:rsidRPr="00980027" w:rsidRDefault="00C066F7" w:rsidP="00C066F7">
            <w:pPr>
              <w:jc w:val="center"/>
              <w:rPr>
                <w:rFonts w:cs="Calibri"/>
              </w:rPr>
            </w:pPr>
          </w:p>
        </w:tc>
        <w:tc>
          <w:tcPr>
            <w:tcW w:w="800" w:type="dxa"/>
            <w:tcBorders>
              <w:right w:val="single" w:sz="4" w:space="0" w:color="auto"/>
            </w:tcBorders>
            <w:shd w:val="clear" w:color="auto" w:fill="auto"/>
            <w:vAlign w:val="center"/>
          </w:tcPr>
          <w:p w14:paraId="0D10C813" w14:textId="77777777" w:rsidR="00C066F7" w:rsidRPr="00980027" w:rsidRDefault="00C066F7" w:rsidP="00C066F7">
            <w:pPr>
              <w:jc w:val="center"/>
              <w:rPr>
                <w:rFonts w:cs="Calibri"/>
              </w:rPr>
            </w:pPr>
          </w:p>
        </w:tc>
      </w:tr>
      <w:tr w:rsidR="00C066F7" w:rsidRPr="0027471C" w14:paraId="5B19CBA7" w14:textId="77777777" w:rsidTr="002161BA">
        <w:trPr>
          <w:cantSplit/>
          <w:trHeight w:val="340"/>
        </w:trPr>
        <w:tc>
          <w:tcPr>
            <w:tcW w:w="7470" w:type="dxa"/>
            <w:gridSpan w:val="2"/>
            <w:shd w:val="clear" w:color="auto" w:fill="auto"/>
            <w:vAlign w:val="center"/>
          </w:tcPr>
          <w:p w14:paraId="1CD9D95A" w14:textId="77777777" w:rsidR="00C066F7" w:rsidRPr="000345AE" w:rsidRDefault="00C066F7" w:rsidP="00C066F7">
            <w:pPr>
              <w:pStyle w:val="Paragraphedeliste"/>
              <w:tabs>
                <w:tab w:val="left" w:pos="709"/>
              </w:tabs>
              <w:ind w:left="0" w:right="284"/>
              <w:rPr>
                <w:rFonts w:cs="Calibri"/>
              </w:rPr>
            </w:pPr>
            <w:r w:rsidRPr="000345AE">
              <w:rPr>
                <w:rFonts w:cs="Calibri"/>
              </w:rPr>
              <w:t xml:space="preserve">Electricians/Technician for electrical equipment disconnection </w:t>
            </w:r>
            <w:r>
              <w:rPr>
                <w:rFonts w:cs="Calibri"/>
              </w:rPr>
              <w:t>&amp;</w:t>
            </w:r>
            <w:r w:rsidRPr="000345AE">
              <w:rPr>
                <w:rFonts w:cs="Calibri"/>
              </w:rPr>
              <w:t xml:space="preserve"> reconnection</w:t>
            </w:r>
          </w:p>
        </w:tc>
        <w:tc>
          <w:tcPr>
            <w:tcW w:w="630" w:type="dxa"/>
            <w:vAlign w:val="center"/>
          </w:tcPr>
          <w:p w14:paraId="6C741355" w14:textId="78AD6102" w:rsidR="00C066F7" w:rsidRPr="00980027" w:rsidRDefault="00C066F7" w:rsidP="00C066F7">
            <w:pPr>
              <w:pStyle w:val="Paragraphedeliste"/>
              <w:ind w:left="0" w:firstLine="25"/>
              <w:jc w:val="center"/>
              <w:rPr>
                <w:rFonts w:cs="Calibri"/>
              </w:rPr>
            </w:pPr>
          </w:p>
        </w:tc>
        <w:tc>
          <w:tcPr>
            <w:tcW w:w="1090" w:type="dxa"/>
            <w:shd w:val="clear" w:color="auto" w:fill="auto"/>
            <w:vAlign w:val="center"/>
          </w:tcPr>
          <w:p w14:paraId="3C168237" w14:textId="77777777" w:rsidR="00C066F7" w:rsidRPr="00980027" w:rsidRDefault="00C066F7" w:rsidP="00C066F7">
            <w:pPr>
              <w:jc w:val="center"/>
              <w:rPr>
                <w:rFonts w:cs="Calibri"/>
              </w:rPr>
            </w:pPr>
          </w:p>
        </w:tc>
        <w:tc>
          <w:tcPr>
            <w:tcW w:w="800" w:type="dxa"/>
            <w:tcBorders>
              <w:right w:val="single" w:sz="4" w:space="0" w:color="auto"/>
            </w:tcBorders>
            <w:shd w:val="clear" w:color="auto" w:fill="auto"/>
            <w:vAlign w:val="center"/>
          </w:tcPr>
          <w:p w14:paraId="468E45D5" w14:textId="54732038" w:rsidR="00C066F7" w:rsidRPr="00980027" w:rsidRDefault="004A05DA" w:rsidP="00C066F7">
            <w:pPr>
              <w:jc w:val="center"/>
              <w:rPr>
                <w:rFonts w:cs="Calibri"/>
              </w:rPr>
            </w:pPr>
            <w:r>
              <w:rPr>
                <w:rFonts w:cs="Calibri"/>
              </w:rPr>
              <w:t>X</w:t>
            </w:r>
          </w:p>
        </w:tc>
      </w:tr>
      <w:tr w:rsidR="00C066F7" w:rsidRPr="0027471C" w14:paraId="1F558D0B" w14:textId="77777777" w:rsidTr="002161BA">
        <w:trPr>
          <w:cantSplit/>
          <w:trHeight w:val="340"/>
        </w:trPr>
        <w:tc>
          <w:tcPr>
            <w:tcW w:w="7470" w:type="dxa"/>
            <w:gridSpan w:val="2"/>
            <w:shd w:val="clear" w:color="auto" w:fill="auto"/>
            <w:vAlign w:val="center"/>
          </w:tcPr>
          <w:p w14:paraId="07A6A641" w14:textId="77777777" w:rsidR="00C066F7" w:rsidRPr="000345AE" w:rsidRDefault="00C066F7" w:rsidP="00C066F7">
            <w:pPr>
              <w:pStyle w:val="Paragraphedeliste"/>
              <w:tabs>
                <w:tab w:val="left" w:pos="709"/>
              </w:tabs>
              <w:ind w:left="0" w:right="284"/>
              <w:rPr>
                <w:rFonts w:cs="Calibri"/>
              </w:rPr>
            </w:pPr>
            <w:r w:rsidRPr="000345AE">
              <w:rPr>
                <w:rFonts w:cs="Calibri"/>
              </w:rPr>
              <w:t>Overhead crane operator</w:t>
            </w:r>
          </w:p>
        </w:tc>
        <w:tc>
          <w:tcPr>
            <w:tcW w:w="630" w:type="dxa"/>
            <w:vAlign w:val="center"/>
          </w:tcPr>
          <w:p w14:paraId="1F44C443" w14:textId="77777777" w:rsidR="00C066F7" w:rsidRPr="00980027" w:rsidRDefault="00C066F7" w:rsidP="00C066F7">
            <w:pPr>
              <w:pStyle w:val="Paragraphedeliste"/>
              <w:ind w:left="0" w:firstLine="25"/>
              <w:jc w:val="center"/>
              <w:rPr>
                <w:rFonts w:cs="Calibri"/>
              </w:rPr>
            </w:pPr>
          </w:p>
        </w:tc>
        <w:tc>
          <w:tcPr>
            <w:tcW w:w="1090" w:type="dxa"/>
            <w:shd w:val="clear" w:color="auto" w:fill="auto"/>
            <w:vAlign w:val="center"/>
          </w:tcPr>
          <w:p w14:paraId="2C29FE1B" w14:textId="77777777" w:rsidR="00C066F7" w:rsidRPr="00980027" w:rsidRDefault="00C066F7" w:rsidP="00C066F7">
            <w:pPr>
              <w:jc w:val="center"/>
              <w:rPr>
                <w:rFonts w:cs="Calibri"/>
              </w:rPr>
            </w:pPr>
          </w:p>
        </w:tc>
        <w:tc>
          <w:tcPr>
            <w:tcW w:w="800" w:type="dxa"/>
            <w:tcBorders>
              <w:right w:val="single" w:sz="4" w:space="0" w:color="auto"/>
            </w:tcBorders>
            <w:shd w:val="clear" w:color="auto" w:fill="auto"/>
            <w:vAlign w:val="center"/>
          </w:tcPr>
          <w:p w14:paraId="62061B63" w14:textId="2615F37B" w:rsidR="00C066F7" w:rsidRPr="00980027" w:rsidRDefault="004A05DA" w:rsidP="00C066F7">
            <w:pPr>
              <w:jc w:val="center"/>
              <w:rPr>
                <w:rFonts w:cs="Calibri"/>
              </w:rPr>
            </w:pPr>
            <w:r>
              <w:rPr>
                <w:rFonts w:cs="Calibri"/>
              </w:rPr>
              <w:t>X</w:t>
            </w:r>
          </w:p>
        </w:tc>
      </w:tr>
      <w:tr w:rsidR="00C066F7" w:rsidRPr="0027471C" w14:paraId="628B49F0" w14:textId="77777777" w:rsidTr="002161BA">
        <w:trPr>
          <w:cantSplit/>
          <w:trHeight w:val="340"/>
        </w:trPr>
        <w:tc>
          <w:tcPr>
            <w:tcW w:w="7470" w:type="dxa"/>
            <w:gridSpan w:val="2"/>
            <w:shd w:val="clear" w:color="auto" w:fill="auto"/>
            <w:vAlign w:val="center"/>
          </w:tcPr>
          <w:p w14:paraId="30109DF0" w14:textId="77777777" w:rsidR="00C066F7" w:rsidRPr="000345AE" w:rsidRDefault="00C066F7" w:rsidP="00C066F7">
            <w:pPr>
              <w:pStyle w:val="Paragraphedeliste"/>
              <w:tabs>
                <w:tab w:val="left" w:pos="709"/>
              </w:tabs>
              <w:ind w:left="0" w:right="284"/>
              <w:rPr>
                <w:rFonts w:cs="Calibri"/>
              </w:rPr>
            </w:pPr>
            <w:r w:rsidRPr="000345AE">
              <w:rPr>
                <w:rFonts w:cs="Calibri"/>
              </w:rPr>
              <w:t>Mobile equipment operator</w:t>
            </w:r>
          </w:p>
        </w:tc>
        <w:tc>
          <w:tcPr>
            <w:tcW w:w="630" w:type="dxa"/>
            <w:vAlign w:val="center"/>
          </w:tcPr>
          <w:p w14:paraId="0887C9D9" w14:textId="77777777" w:rsidR="00C066F7" w:rsidRPr="00980027" w:rsidRDefault="00C066F7" w:rsidP="00C066F7">
            <w:pPr>
              <w:pStyle w:val="Paragraphedeliste"/>
              <w:ind w:left="0" w:firstLine="25"/>
              <w:jc w:val="center"/>
              <w:rPr>
                <w:rFonts w:cs="Calibri"/>
              </w:rPr>
            </w:pPr>
          </w:p>
        </w:tc>
        <w:tc>
          <w:tcPr>
            <w:tcW w:w="1090" w:type="dxa"/>
            <w:shd w:val="clear" w:color="auto" w:fill="auto"/>
            <w:vAlign w:val="center"/>
          </w:tcPr>
          <w:p w14:paraId="5C572C26" w14:textId="77777777" w:rsidR="00C066F7" w:rsidRPr="00980027" w:rsidRDefault="00C066F7" w:rsidP="00C066F7">
            <w:pPr>
              <w:jc w:val="center"/>
              <w:rPr>
                <w:rFonts w:cs="Calibri"/>
              </w:rPr>
            </w:pPr>
          </w:p>
        </w:tc>
        <w:tc>
          <w:tcPr>
            <w:tcW w:w="800" w:type="dxa"/>
            <w:tcBorders>
              <w:right w:val="single" w:sz="4" w:space="0" w:color="auto"/>
            </w:tcBorders>
            <w:shd w:val="clear" w:color="auto" w:fill="auto"/>
            <w:vAlign w:val="center"/>
          </w:tcPr>
          <w:p w14:paraId="17458EFD" w14:textId="5897F839" w:rsidR="00C066F7" w:rsidRPr="00980027" w:rsidRDefault="004A05DA" w:rsidP="00C066F7">
            <w:pPr>
              <w:jc w:val="center"/>
              <w:rPr>
                <w:rFonts w:cs="Calibri"/>
              </w:rPr>
            </w:pPr>
            <w:r>
              <w:rPr>
                <w:rFonts w:cs="Calibri"/>
              </w:rPr>
              <w:t>X</w:t>
            </w:r>
          </w:p>
        </w:tc>
      </w:tr>
      <w:tr w:rsidR="00C066F7" w:rsidRPr="0027471C" w14:paraId="027DE680" w14:textId="77777777" w:rsidTr="002161BA">
        <w:trPr>
          <w:cantSplit/>
          <w:trHeight w:val="340"/>
        </w:trPr>
        <w:tc>
          <w:tcPr>
            <w:tcW w:w="7470" w:type="dxa"/>
            <w:gridSpan w:val="2"/>
            <w:shd w:val="clear" w:color="auto" w:fill="auto"/>
            <w:vAlign w:val="center"/>
          </w:tcPr>
          <w:p w14:paraId="14A067B6" w14:textId="77777777" w:rsidR="00C066F7" w:rsidRPr="000345AE" w:rsidRDefault="00C066F7" w:rsidP="00C066F7">
            <w:pPr>
              <w:pStyle w:val="Paragraphedeliste"/>
              <w:tabs>
                <w:tab w:val="left" w:pos="709"/>
              </w:tabs>
              <w:ind w:left="0" w:right="284"/>
              <w:rPr>
                <w:rFonts w:cs="Calibri"/>
              </w:rPr>
            </w:pPr>
            <w:r w:rsidRPr="000345AE">
              <w:rPr>
                <w:rFonts w:cs="Calibri"/>
              </w:rPr>
              <w:t>Labour for insulating blankets removal and installation</w:t>
            </w:r>
          </w:p>
        </w:tc>
        <w:tc>
          <w:tcPr>
            <w:tcW w:w="630" w:type="dxa"/>
            <w:vAlign w:val="center"/>
          </w:tcPr>
          <w:p w14:paraId="68B77DB1" w14:textId="77777777" w:rsidR="00C066F7" w:rsidRPr="00980027" w:rsidRDefault="00C066F7" w:rsidP="00C066F7">
            <w:pPr>
              <w:pStyle w:val="Paragraphedeliste"/>
              <w:ind w:left="0" w:firstLine="25"/>
              <w:jc w:val="center"/>
              <w:rPr>
                <w:rFonts w:cs="Calibri"/>
              </w:rPr>
            </w:pPr>
          </w:p>
        </w:tc>
        <w:tc>
          <w:tcPr>
            <w:tcW w:w="1090" w:type="dxa"/>
            <w:shd w:val="clear" w:color="auto" w:fill="auto"/>
            <w:vAlign w:val="center"/>
          </w:tcPr>
          <w:p w14:paraId="625DE191" w14:textId="77777777" w:rsidR="00C066F7" w:rsidRPr="00980027" w:rsidRDefault="00C066F7" w:rsidP="00C066F7">
            <w:pPr>
              <w:jc w:val="center"/>
              <w:rPr>
                <w:rFonts w:cs="Calibri"/>
              </w:rPr>
            </w:pPr>
          </w:p>
        </w:tc>
        <w:tc>
          <w:tcPr>
            <w:tcW w:w="800" w:type="dxa"/>
            <w:tcBorders>
              <w:right w:val="single" w:sz="4" w:space="0" w:color="auto"/>
            </w:tcBorders>
            <w:shd w:val="clear" w:color="auto" w:fill="auto"/>
            <w:vAlign w:val="center"/>
          </w:tcPr>
          <w:p w14:paraId="46A35197" w14:textId="35AAE84C" w:rsidR="00C066F7" w:rsidRPr="00980027" w:rsidRDefault="004A05DA" w:rsidP="00C066F7">
            <w:pPr>
              <w:jc w:val="center"/>
              <w:rPr>
                <w:rFonts w:cs="Calibri"/>
              </w:rPr>
            </w:pPr>
            <w:r>
              <w:rPr>
                <w:rFonts w:cs="Calibri"/>
              </w:rPr>
              <w:t>X</w:t>
            </w:r>
          </w:p>
        </w:tc>
      </w:tr>
      <w:tr w:rsidR="00C066F7" w:rsidRPr="0027471C" w14:paraId="071AFABA" w14:textId="77777777" w:rsidTr="002161BA">
        <w:trPr>
          <w:cantSplit/>
          <w:trHeight w:val="340"/>
        </w:trPr>
        <w:tc>
          <w:tcPr>
            <w:tcW w:w="7470" w:type="dxa"/>
            <w:gridSpan w:val="2"/>
            <w:shd w:val="clear" w:color="auto" w:fill="auto"/>
            <w:vAlign w:val="center"/>
          </w:tcPr>
          <w:p w14:paraId="33006B68" w14:textId="77777777" w:rsidR="00C066F7" w:rsidRPr="000345AE" w:rsidRDefault="00C066F7" w:rsidP="00C066F7">
            <w:pPr>
              <w:ind w:right="284"/>
              <w:rPr>
                <w:rFonts w:cs="Calibri"/>
                <w:highlight w:val="yellow"/>
              </w:rPr>
            </w:pPr>
            <w:r w:rsidRPr="000345AE">
              <w:rPr>
                <w:rFonts w:cs="Calibri"/>
              </w:rPr>
              <w:t>Technician for instrumentation disassembly and reassembly</w:t>
            </w:r>
          </w:p>
        </w:tc>
        <w:tc>
          <w:tcPr>
            <w:tcW w:w="630" w:type="dxa"/>
            <w:vAlign w:val="center"/>
          </w:tcPr>
          <w:p w14:paraId="32254362" w14:textId="77777777" w:rsidR="00C066F7" w:rsidRPr="00980027" w:rsidRDefault="00C066F7" w:rsidP="00C066F7">
            <w:pPr>
              <w:pStyle w:val="Paragraphedeliste"/>
              <w:ind w:left="0" w:firstLine="25"/>
              <w:jc w:val="center"/>
              <w:rPr>
                <w:rFonts w:cs="Calibri"/>
              </w:rPr>
            </w:pPr>
          </w:p>
        </w:tc>
        <w:tc>
          <w:tcPr>
            <w:tcW w:w="1090" w:type="dxa"/>
            <w:shd w:val="clear" w:color="auto" w:fill="auto"/>
            <w:vAlign w:val="center"/>
          </w:tcPr>
          <w:p w14:paraId="5A96E5D6" w14:textId="77777777" w:rsidR="00C066F7" w:rsidRPr="00980027" w:rsidRDefault="00C066F7" w:rsidP="00C066F7">
            <w:pPr>
              <w:jc w:val="center"/>
              <w:rPr>
                <w:rFonts w:cs="Calibri"/>
              </w:rPr>
            </w:pPr>
          </w:p>
        </w:tc>
        <w:tc>
          <w:tcPr>
            <w:tcW w:w="800" w:type="dxa"/>
            <w:tcBorders>
              <w:right w:val="single" w:sz="4" w:space="0" w:color="auto"/>
            </w:tcBorders>
            <w:shd w:val="clear" w:color="auto" w:fill="auto"/>
            <w:vAlign w:val="center"/>
          </w:tcPr>
          <w:p w14:paraId="69FC1769" w14:textId="00FD7518" w:rsidR="00C066F7" w:rsidRPr="00980027" w:rsidRDefault="004A05DA" w:rsidP="00C066F7">
            <w:pPr>
              <w:jc w:val="center"/>
              <w:rPr>
                <w:rFonts w:cs="Calibri"/>
              </w:rPr>
            </w:pPr>
            <w:r>
              <w:rPr>
                <w:rFonts w:cs="Calibri"/>
              </w:rPr>
              <w:t>X</w:t>
            </w:r>
          </w:p>
        </w:tc>
      </w:tr>
      <w:tr w:rsidR="00C066F7" w:rsidRPr="0027471C" w14:paraId="457C1824" w14:textId="77777777" w:rsidTr="002161BA">
        <w:trPr>
          <w:cantSplit/>
          <w:trHeight w:val="340"/>
        </w:trPr>
        <w:tc>
          <w:tcPr>
            <w:tcW w:w="7470" w:type="dxa"/>
            <w:gridSpan w:val="2"/>
            <w:shd w:val="clear" w:color="auto" w:fill="auto"/>
            <w:vAlign w:val="center"/>
          </w:tcPr>
          <w:p w14:paraId="31117468" w14:textId="77777777" w:rsidR="00C066F7" w:rsidRPr="000345AE" w:rsidRDefault="00C066F7" w:rsidP="00C066F7">
            <w:pPr>
              <w:ind w:right="284"/>
              <w:rPr>
                <w:rFonts w:cs="Calibri"/>
                <w:highlight w:val="yellow"/>
              </w:rPr>
            </w:pPr>
            <w:r w:rsidRPr="000345AE">
              <w:rPr>
                <w:rFonts w:cs="Calibri"/>
              </w:rPr>
              <w:t>Instrumentation calibration technician</w:t>
            </w:r>
          </w:p>
        </w:tc>
        <w:tc>
          <w:tcPr>
            <w:tcW w:w="630" w:type="dxa"/>
            <w:vAlign w:val="center"/>
          </w:tcPr>
          <w:p w14:paraId="05AB9486" w14:textId="77777777" w:rsidR="00C066F7" w:rsidRPr="00980027" w:rsidRDefault="00C066F7" w:rsidP="00C066F7">
            <w:pPr>
              <w:pStyle w:val="Paragraphedeliste"/>
              <w:ind w:left="0" w:firstLine="25"/>
              <w:jc w:val="center"/>
              <w:rPr>
                <w:rFonts w:cs="Calibri"/>
              </w:rPr>
            </w:pPr>
          </w:p>
        </w:tc>
        <w:tc>
          <w:tcPr>
            <w:tcW w:w="1090" w:type="dxa"/>
            <w:shd w:val="clear" w:color="auto" w:fill="auto"/>
            <w:vAlign w:val="center"/>
          </w:tcPr>
          <w:p w14:paraId="226D8AE2" w14:textId="77777777" w:rsidR="00C066F7" w:rsidRPr="00980027" w:rsidRDefault="00C066F7" w:rsidP="00C066F7">
            <w:pPr>
              <w:jc w:val="center"/>
              <w:rPr>
                <w:rFonts w:cs="Calibri"/>
              </w:rPr>
            </w:pPr>
          </w:p>
        </w:tc>
        <w:tc>
          <w:tcPr>
            <w:tcW w:w="800" w:type="dxa"/>
            <w:tcBorders>
              <w:bottom w:val="single" w:sz="4" w:space="0" w:color="auto"/>
              <w:right w:val="single" w:sz="4" w:space="0" w:color="auto"/>
            </w:tcBorders>
            <w:shd w:val="clear" w:color="auto" w:fill="auto"/>
            <w:vAlign w:val="center"/>
          </w:tcPr>
          <w:p w14:paraId="5F75CE66" w14:textId="7B2F0C23" w:rsidR="00C066F7" w:rsidRPr="00980027" w:rsidRDefault="004A05DA" w:rsidP="00C066F7">
            <w:pPr>
              <w:jc w:val="center"/>
              <w:rPr>
                <w:rFonts w:cs="Calibri"/>
              </w:rPr>
            </w:pPr>
            <w:r>
              <w:rPr>
                <w:rFonts w:cs="Calibri"/>
              </w:rPr>
              <w:t>X</w:t>
            </w:r>
          </w:p>
        </w:tc>
      </w:tr>
      <w:tr w:rsidR="00C066F7" w:rsidRPr="0027471C" w14:paraId="7B2288FE" w14:textId="77777777" w:rsidTr="002161BA">
        <w:trPr>
          <w:cantSplit/>
          <w:trHeight w:val="340"/>
        </w:trPr>
        <w:tc>
          <w:tcPr>
            <w:tcW w:w="7470" w:type="dxa"/>
            <w:gridSpan w:val="2"/>
            <w:shd w:val="clear" w:color="auto" w:fill="auto"/>
            <w:vAlign w:val="center"/>
          </w:tcPr>
          <w:p w14:paraId="44B6E4EF" w14:textId="77777777" w:rsidR="00C066F7" w:rsidRPr="000345AE" w:rsidRDefault="00C066F7" w:rsidP="00C066F7">
            <w:pPr>
              <w:ind w:right="284"/>
              <w:rPr>
                <w:rFonts w:cs="Calibri"/>
                <w:highlight w:val="yellow"/>
              </w:rPr>
            </w:pPr>
            <w:r w:rsidRPr="000345AE">
              <w:rPr>
                <w:rFonts w:cs="Calibri"/>
              </w:rPr>
              <w:t>Partial Discharge and electrical testing technician</w:t>
            </w:r>
          </w:p>
        </w:tc>
        <w:tc>
          <w:tcPr>
            <w:tcW w:w="630" w:type="dxa"/>
            <w:vAlign w:val="center"/>
          </w:tcPr>
          <w:p w14:paraId="37798615" w14:textId="52D14F60" w:rsidR="00C066F7" w:rsidRPr="00980027" w:rsidRDefault="004A05DA" w:rsidP="00C066F7">
            <w:pPr>
              <w:pStyle w:val="Paragraphedeliste"/>
              <w:ind w:left="0" w:firstLine="25"/>
              <w:jc w:val="center"/>
              <w:rPr>
                <w:rFonts w:cs="Calibri"/>
              </w:rPr>
            </w:pPr>
            <w:r>
              <w:rPr>
                <w:rFonts w:cs="Calibri"/>
              </w:rPr>
              <w:t>X</w:t>
            </w:r>
          </w:p>
        </w:tc>
        <w:tc>
          <w:tcPr>
            <w:tcW w:w="1090" w:type="dxa"/>
            <w:shd w:val="clear" w:color="auto" w:fill="auto"/>
            <w:vAlign w:val="center"/>
          </w:tcPr>
          <w:p w14:paraId="4C19A4A0" w14:textId="77777777" w:rsidR="00C066F7" w:rsidRPr="00980027" w:rsidRDefault="00C066F7" w:rsidP="00C066F7">
            <w:pPr>
              <w:jc w:val="center"/>
              <w:rPr>
                <w:rFonts w:cs="Calibri"/>
              </w:rPr>
            </w:pPr>
          </w:p>
        </w:tc>
        <w:tc>
          <w:tcPr>
            <w:tcW w:w="800" w:type="dxa"/>
            <w:tcBorders>
              <w:right w:val="single" w:sz="4" w:space="0" w:color="auto"/>
            </w:tcBorders>
            <w:shd w:val="clear" w:color="auto" w:fill="auto"/>
            <w:vAlign w:val="center"/>
          </w:tcPr>
          <w:p w14:paraId="0ECD7588" w14:textId="77777777" w:rsidR="00C066F7" w:rsidRPr="00980027" w:rsidRDefault="00C066F7" w:rsidP="00C066F7">
            <w:pPr>
              <w:jc w:val="center"/>
              <w:rPr>
                <w:rFonts w:cs="Calibri"/>
              </w:rPr>
            </w:pPr>
          </w:p>
        </w:tc>
      </w:tr>
      <w:tr w:rsidR="00C066F7" w:rsidRPr="0027471C" w14:paraId="5438C59E" w14:textId="77777777" w:rsidTr="002161BA">
        <w:trPr>
          <w:cantSplit/>
          <w:trHeight w:val="340"/>
        </w:trPr>
        <w:tc>
          <w:tcPr>
            <w:tcW w:w="7470" w:type="dxa"/>
            <w:gridSpan w:val="2"/>
            <w:shd w:val="clear" w:color="auto" w:fill="auto"/>
            <w:vAlign w:val="center"/>
          </w:tcPr>
          <w:p w14:paraId="76EE6704" w14:textId="77777777" w:rsidR="00C066F7" w:rsidRPr="000345AE" w:rsidRDefault="00C066F7" w:rsidP="00C066F7">
            <w:pPr>
              <w:pStyle w:val="Paragraphedeliste"/>
              <w:tabs>
                <w:tab w:val="left" w:pos="709"/>
              </w:tabs>
              <w:ind w:left="0" w:right="284"/>
              <w:rPr>
                <w:rFonts w:cs="Calibri"/>
                <w:lang w:val="fr-CA"/>
              </w:rPr>
            </w:pPr>
            <w:r w:rsidRPr="000345AE">
              <w:rPr>
                <w:rFonts w:cs="Calibri"/>
                <w:lang w:val="fr-CA"/>
              </w:rPr>
              <w:t xml:space="preserve">Non-Destructives </w:t>
            </w:r>
            <w:proofErr w:type="spellStart"/>
            <w:r w:rsidRPr="000345AE">
              <w:rPr>
                <w:rFonts w:cs="Calibri"/>
                <w:lang w:val="fr-CA"/>
              </w:rPr>
              <w:t>testing</w:t>
            </w:r>
            <w:proofErr w:type="spellEnd"/>
            <w:r w:rsidRPr="000345AE">
              <w:rPr>
                <w:rFonts w:cs="Calibri"/>
                <w:lang w:val="fr-CA"/>
              </w:rPr>
              <w:t xml:space="preserve"> </w:t>
            </w:r>
            <w:proofErr w:type="spellStart"/>
            <w:r w:rsidRPr="000345AE">
              <w:rPr>
                <w:rFonts w:cs="Calibri"/>
                <w:lang w:val="fr-CA"/>
              </w:rPr>
              <w:t>technician</w:t>
            </w:r>
            <w:proofErr w:type="spellEnd"/>
            <w:r w:rsidRPr="000345AE">
              <w:rPr>
                <w:rFonts w:cs="Calibri"/>
                <w:lang w:val="fr-CA"/>
              </w:rPr>
              <w:t xml:space="preserve"> (NDT) – PT, MT, UT</w:t>
            </w:r>
          </w:p>
        </w:tc>
        <w:tc>
          <w:tcPr>
            <w:tcW w:w="630" w:type="dxa"/>
            <w:vAlign w:val="center"/>
          </w:tcPr>
          <w:p w14:paraId="32F2F047" w14:textId="77777777" w:rsidR="00C066F7" w:rsidRPr="00980027" w:rsidRDefault="00C066F7" w:rsidP="00C066F7">
            <w:pPr>
              <w:pStyle w:val="Paragraphedeliste"/>
              <w:ind w:left="0" w:firstLine="25"/>
              <w:jc w:val="center"/>
              <w:rPr>
                <w:rFonts w:cs="Calibri"/>
              </w:rPr>
            </w:pPr>
          </w:p>
        </w:tc>
        <w:tc>
          <w:tcPr>
            <w:tcW w:w="1090" w:type="dxa"/>
            <w:shd w:val="clear" w:color="auto" w:fill="auto"/>
            <w:vAlign w:val="center"/>
          </w:tcPr>
          <w:p w14:paraId="2CF895F5" w14:textId="77777777" w:rsidR="00C066F7" w:rsidRPr="00980027" w:rsidRDefault="00C066F7" w:rsidP="00C066F7">
            <w:pPr>
              <w:jc w:val="center"/>
              <w:rPr>
                <w:rFonts w:cs="Calibri"/>
              </w:rPr>
            </w:pPr>
          </w:p>
        </w:tc>
        <w:tc>
          <w:tcPr>
            <w:tcW w:w="800" w:type="dxa"/>
            <w:tcBorders>
              <w:right w:val="single" w:sz="4" w:space="0" w:color="auto"/>
            </w:tcBorders>
            <w:shd w:val="clear" w:color="auto" w:fill="auto"/>
            <w:vAlign w:val="center"/>
          </w:tcPr>
          <w:p w14:paraId="579D9A64" w14:textId="15968632" w:rsidR="00C066F7" w:rsidRPr="00980027" w:rsidRDefault="004A05DA" w:rsidP="00C066F7">
            <w:pPr>
              <w:jc w:val="center"/>
              <w:rPr>
                <w:rFonts w:cs="Calibri"/>
              </w:rPr>
            </w:pPr>
            <w:r>
              <w:rPr>
                <w:rFonts w:cs="Calibri"/>
              </w:rPr>
              <w:t>X</w:t>
            </w:r>
          </w:p>
        </w:tc>
      </w:tr>
      <w:tr w:rsidR="00C066F7" w:rsidRPr="0027471C" w14:paraId="6397B5BC" w14:textId="77777777" w:rsidTr="002161BA">
        <w:trPr>
          <w:cantSplit/>
          <w:trHeight w:val="340"/>
        </w:trPr>
        <w:tc>
          <w:tcPr>
            <w:tcW w:w="7470" w:type="dxa"/>
            <w:gridSpan w:val="2"/>
            <w:tcBorders>
              <w:bottom w:val="single" w:sz="4" w:space="0" w:color="auto"/>
            </w:tcBorders>
            <w:shd w:val="clear" w:color="auto" w:fill="auto"/>
            <w:vAlign w:val="center"/>
          </w:tcPr>
          <w:p w14:paraId="21022FB1" w14:textId="77777777" w:rsidR="00C066F7" w:rsidRPr="0027471C" w:rsidRDefault="00C066F7" w:rsidP="00C066F7">
            <w:pPr>
              <w:ind w:right="284"/>
            </w:pPr>
            <w:r w:rsidRPr="0027471C">
              <w:t>Confined space Supervisors</w:t>
            </w:r>
          </w:p>
        </w:tc>
        <w:tc>
          <w:tcPr>
            <w:tcW w:w="630" w:type="dxa"/>
            <w:vAlign w:val="center"/>
          </w:tcPr>
          <w:p w14:paraId="6BEC655A" w14:textId="77777777" w:rsidR="00C066F7" w:rsidRPr="00980027" w:rsidRDefault="00C066F7" w:rsidP="00C066F7">
            <w:pPr>
              <w:pStyle w:val="Paragraphedeliste"/>
              <w:ind w:left="0" w:firstLine="25"/>
              <w:jc w:val="center"/>
              <w:rPr>
                <w:rFonts w:cs="Calibri"/>
              </w:rPr>
            </w:pPr>
          </w:p>
        </w:tc>
        <w:tc>
          <w:tcPr>
            <w:tcW w:w="1090" w:type="dxa"/>
            <w:shd w:val="clear" w:color="auto" w:fill="auto"/>
            <w:vAlign w:val="center"/>
          </w:tcPr>
          <w:p w14:paraId="66F9158B" w14:textId="77777777" w:rsidR="00C066F7" w:rsidRPr="00980027" w:rsidRDefault="00C066F7" w:rsidP="00C066F7">
            <w:pPr>
              <w:jc w:val="center"/>
              <w:rPr>
                <w:rFonts w:cs="Calibri"/>
              </w:rPr>
            </w:pPr>
          </w:p>
        </w:tc>
        <w:tc>
          <w:tcPr>
            <w:tcW w:w="800" w:type="dxa"/>
            <w:tcBorders>
              <w:right w:val="single" w:sz="4" w:space="0" w:color="auto"/>
            </w:tcBorders>
            <w:shd w:val="clear" w:color="auto" w:fill="auto"/>
            <w:vAlign w:val="center"/>
          </w:tcPr>
          <w:p w14:paraId="7CBC6C67" w14:textId="52DBB308" w:rsidR="00C066F7" w:rsidRPr="00980027" w:rsidRDefault="004A05DA" w:rsidP="00C066F7">
            <w:pPr>
              <w:jc w:val="center"/>
              <w:rPr>
                <w:rFonts w:cs="Calibri"/>
              </w:rPr>
            </w:pPr>
            <w:r>
              <w:rPr>
                <w:rFonts w:cs="Calibri"/>
              </w:rPr>
              <w:t>X</w:t>
            </w:r>
          </w:p>
        </w:tc>
      </w:tr>
      <w:tr w:rsidR="00323887" w:rsidRPr="0027471C" w14:paraId="330F9250" w14:textId="77777777" w:rsidTr="002161BA">
        <w:trPr>
          <w:cantSplit/>
          <w:trHeight w:val="283"/>
        </w:trPr>
        <w:tc>
          <w:tcPr>
            <w:tcW w:w="7470" w:type="dxa"/>
            <w:gridSpan w:val="2"/>
            <w:tcBorders>
              <w:top w:val="single" w:sz="4" w:space="0" w:color="auto"/>
              <w:left w:val="single" w:sz="4" w:space="0" w:color="auto"/>
              <w:bottom w:val="single" w:sz="4" w:space="0" w:color="auto"/>
              <w:right w:val="nil"/>
            </w:tcBorders>
            <w:shd w:val="clear" w:color="auto" w:fill="A6A6A6" w:themeFill="background1" w:themeFillShade="A6"/>
            <w:vAlign w:val="center"/>
          </w:tcPr>
          <w:p w14:paraId="4E23D320" w14:textId="77777777" w:rsidR="00323887" w:rsidRPr="0027471C" w:rsidRDefault="00323887" w:rsidP="00323887">
            <w:pPr>
              <w:pStyle w:val="Titre6"/>
            </w:pPr>
            <w:r>
              <w:t>Specialized Resources</w:t>
            </w:r>
          </w:p>
        </w:tc>
        <w:tc>
          <w:tcPr>
            <w:tcW w:w="630" w:type="dxa"/>
            <w:tcBorders>
              <w:left w:val="nil"/>
              <w:right w:val="nil"/>
            </w:tcBorders>
            <w:shd w:val="clear" w:color="auto" w:fill="A6A6A6" w:themeFill="background1" w:themeFillShade="A6"/>
            <w:vAlign w:val="center"/>
          </w:tcPr>
          <w:p w14:paraId="4F6746B2" w14:textId="77777777" w:rsidR="00323887" w:rsidRPr="00980027" w:rsidRDefault="00323887" w:rsidP="00323887">
            <w:pPr>
              <w:ind w:firstLine="25"/>
              <w:jc w:val="center"/>
              <w:rPr>
                <w:rFonts w:cs="Calibri"/>
                <w:color w:val="FFFFFF" w:themeColor="background1"/>
              </w:rPr>
            </w:pPr>
          </w:p>
        </w:tc>
        <w:tc>
          <w:tcPr>
            <w:tcW w:w="1090" w:type="dxa"/>
            <w:tcBorders>
              <w:top w:val="single" w:sz="4" w:space="0" w:color="auto"/>
              <w:left w:val="nil"/>
              <w:bottom w:val="single" w:sz="4" w:space="0" w:color="auto"/>
              <w:right w:val="nil"/>
            </w:tcBorders>
            <w:shd w:val="clear" w:color="auto" w:fill="A6A6A6" w:themeFill="background1" w:themeFillShade="A6"/>
            <w:vAlign w:val="center"/>
          </w:tcPr>
          <w:p w14:paraId="480FECDC" w14:textId="77777777" w:rsidR="00323887" w:rsidRPr="00980027" w:rsidRDefault="00323887" w:rsidP="00323887">
            <w:pPr>
              <w:jc w:val="center"/>
              <w:rPr>
                <w:rFonts w:cs="Calibri"/>
                <w:color w:val="FFFFFF" w:themeColor="background1"/>
              </w:rPr>
            </w:pPr>
          </w:p>
        </w:tc>
        <w:tc>
          <w:tcPr>
            <w:tcW w:w="800"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25FE97BA" w14:textId="77777777" w:rsidR="00323887" w:rsidRPr="00980027" w:rsidRDefault="00323887" w:rsidP="00323887">
            <w:pPr>
              <w:ind w:right="284"/>
              <w:jc w:val="center"/>
              <w:rPr>
                <w:rFonts w:cs="Calibri"/>
                <w:color w:val="FFFFFF" w:themeColor="background1"/>
              </w:rPr>
            </w:pPr>
          </w:p>
        </w:tc>
      </w:tr>
      <w:tr w:rsidR="00C066F7" w:rsidRPr="0027471C" w14:paraId="4D519D06" w14:textId="77777777" w:rsidTr="002161BA">
        <w:trPr>
          <w:cantSplit/>
          <w:trHeight w:val="340"/>
        </w:trPr>
        <w:tc>
          <w:tcPr>
            <w:tcW w:w="7470" w:type="dxa"/>
            <w:gridSpan w:val="2"/>
            <w:shd w:val="clear" w:color="auto" w:fill="auto"/>
            <w:vAlign w:val="center"/>
          </w:tcPr>
          <w:p w14:paraId="24822274" w14:textId="77777777" w:rsidR="00C066F7" w:rsidRPr="000345AE" w:rsidRDefault="00C066F7" w:rsidP="00C066F7">
            <w:r w:rsidRPr="000345AE">
              <w:t>Engineer</w:t>
            </w:r>
          </w:p>
        </w:tc>
        <w:tc>
          <w:tcPr>
            <w:tcW w:w="630" w:type="dxa"/>
            <w:vAlign w:val="center"/>
          </w:tcPr>
          <w:p w14:paraId="2F708E6A" w14:textId="78BBE6DF" w:rsidR="00C066F7" w:rsidRPr="00980027" w:rsidRDefault="003A7A61" w:rsidP="00C066F7">
            <w:pPr>
              <w:ind w:firstLine="25"/>
              <w:jc w:val="center"/>
              <w:rPr>
                <w:rFonts w:cs="Calibri"/>
              </w:rPr>
            </w:pPr>
            <w:r>
              <w:rPr>
                <w:rFonts w:cs="Calibri"/>
              </w:rPr>
              <w:t>X</w:t>
            </w:r>
          </w:p>
        </w:tc>
        <w:tc>
          <w:tcPr>
            <w:tcW w:w="1090" w:type="dxa"/>
            <w:shd w:val="clear" w:color="auto" w:fill="auto"/>
            <w:vAlign w:val="center"/>
          </w:tcPr>
          <w:p w14:paraId="0C143CEC" w14:textId="77777777" w:rsidR="00C066F7" w:rsidRPr="00980027" w:rsidRDefault="00C066F7" w:rsidP="00C066F7">
            <w:pPr>
              <w:jc w:val="center"/>
              <w:rPr>
                <w:rFonts w:cs="Calibri"/>
              </w:rPr>
            </w:pPr>
          </w:p>
        </w:tc>
        <w:tc>
          <w:tcPr>
            <w:tcW w:w="800" w:type="dxa"/>
            <w:tcBorders>
              <w:right w:val="single" w:sz="4" w:space="0" w:color="auto"/>
            </w:tcBorders>
            <w:shd w:val="clear" w:color="auto" w:fill="auto"/>
            <w:vAlign w:val="center"/>
          </w:tcPr>
          <w:p w14:paraId="7F71D6FD" w14:textId="77777777" w:rsidR="00C066F7" w:rsidRPr="00980027" w:rsidRDefault="00C066F7" w:rsidP="00C066F7">
            <w:pPr>
              <w:jc w:val="center"/>
              <w:rPr>
                <w:rFonts w:cs="Calibri"/>
              </w:rPr>
            </w:pPr>
          </w:p>
        </w:tc>
      </w:tr>
      <w:tr w:rsidR="00C066F7" w:rsidRPr="0027471C" w14:paraId="35A20D12" w14:textId="77777777" w:rsidTr="002161BA">
        <w:trPr>
          <w:cantSplit/>
          <w:trHeight w:val="340"/>
        </w:trPr>
        <w:tc>
          <w:tcPr>
            <w:tcW w:w="7470" w:type="dxa"/>
            <w:gridSpan w:val="2"/>
            <w:shd w:val="clear" w:color="auto" w:fill="auto"/>
            <w:vAlign w:val="center"/>
          </w:tcPr>
          <w:p w14:paraId="4F01C56C" w14:textId="77777777" w:rsidR="00C066F7" w:rsidRPr="000345AE" w:rsidRDefault="00C066F7" w:rsidP="00C066F7">
            <w:r w:rsidRPr="000345AE">
              <w:t>Vibration Specialist</w:t>
            </w:r>
          </w:p>
        </w:tc>
        <w:tc>
          <w:tcPr>
            <w:tcW w:w="630" w:type="dxa"/>
            <w:vAlign w:val="center"/>
          </w:tcPr>
          <w:p w14:paraId="11FF9CB3" w14:textId="5DFDE5A2" w:rsidR="00C066F7" w:rsidRPr="00980027" w:rsidRDefault="003A7A61" w:rsidP="00C066F7">
            <w:pPr>
              <w:ind w:firstLine="25"/>
              <w:jc w:val="center"/>
              <w:rPr>
                <w:rFonts w:cs="Calibri"/>
              </w:rPr>
            </w:pPr>
            <w:r>
              <w:rPr>
                <w:rFonts w:cs="Calibri"/>
              </w:rPr>
              <w:t>X</w:t>
            </w:r>
          </w:p>
        </w:tc>
        <w:tc>
          <w:tcPr>
            <w:tcW w:w="1090" w:type="dxa"/>
            <w:shd w:val="clear" w:color="auto" w:fill="auto"/>
            <w:vAlign w:val="center"/>
          </w:tcPr>
          <w:p w14:paraId="162B380D" w14:textId="77777777" w:rsidR="00C066F7" w:rsidRPr="00980027" w:rsidRDefault="00C066F7" w:rsidP="00C066F7">
            <w:pPr>
              <w:jc w:val="center"/>
              <w:rPr>
                <w:rFonts w:cs="Calibri"/>
              </w:rPr>
            </w:pPr>
          </w:p>
        </w:tc>
        <w:tc>
          <w:tcPr>
            <w:tcW w:w="800" w:type="dxa"/>
            <w:tcBorders>
              <w:right w:val="single" w:sz="4" w:space="0" w:color="auto"/>
            </w:tcBorders>
            <w:shd w:val="clear" w:color="auto" w:fill="auto"/>
            <w:vAlign w:val="center"/>
          </w:tcPr>
          <w:p w14:paraId="131206F8" w14:textId="77777777" w:rsidR="00C066F7" w:rsidRPr="00980027" w:rsidRDefault="00C066F7" w:rsidP="00C066F7">
            <w:pPr>
              <w:jc w:val="center"/>
              <w:rPr>
                <w:rFonts w:cs="Calibri"/>
              </w:rPr>
            </w:pPr>
          </w:p>
        </w:tc>
      </w:tr>
      <w:tr w:rsidR="00C066F7" w:rsidRPr="0027471C" w14:paraId="1C191D4D" w14:textId="77777777" w:rsidTr="002161BA">
        <w:trPr>
          <w:cantSplit/>
          <w:trHeight w:val="340"/>
        </w:trPr>
        <w:tc>
          <w:tcPr>
            <w:tcW w:w="7470" w:type="dxa"/>
            <w:gridSpan w:val="2"/>
            <w:shd w:val="clear" w:color="auto" w:fill="auto"/>
            <w:vAlign w:val="center"/>
          </w:tcPr>
          <w:p w14:paraId="24DC2F20" w14:textId="77777777" w:rsidR="00C066F7" w:rsidRPr="000345AE" w:rsidRDefault="00C066F7" w:rsidP="00C066F7">
            <w:pPr>
              <w:rPr>
                <w:highlight w:val="yellow"/>
              </w:rPr>
            </w:pPr>
            <w:r w:rsidRPr="000345AE">
              <w:t>Geometric Alignment Specialist (FARO)</w:t>
            </w:r>
          </w:p>
        </w:tc>
        <w:tc>
          <w:tcPr>
            <w:tcW w:w="630" w:type="dxa"/>
            <w:vAlign w:val="center"/>
          </w:tcPr>
          <w:p w14:paraId="2E08B252" w14:textId="722047D3" w:rsidR="00C066F7" w:rsidRPr="00980027" w:rsidRDefault="003A7A61" w:rsidP="00C066F7">
            <w:pPr>
              <w:ind w:firstLine="25"/>
              <w:jc w:val="center"/>
              <w:rPr>
                <w:rFonts w:cs="Calibri"/>
              </w:rPr>
            </w:pPr>
            <w:r>
              <w:rPr>
                <w:rFonts w:cs="Calibri"/>
              </w:rPr>
              <w:t>X</w:t>
            </w:r>
          </w:p>
        </w:tc>
        <w:tc>
          <w:tcPr>
            <w:tcW w:w="1090" w:type="dxa"/>
            <w:shd w:val="clear" w:color="auto" w:fill="auto"/>
            <w:vAlign w:val="center"/>
          </w:tcPr>
          <w:p w14:paraId="1EADC982" w14:textId="77777777" w:rsidR="00C066F7" w:rsidRPr="00980027" w:rsidRDefault="00C066F7" w:rsidP="00C066F7">
            <w:pPr>
              <w:jc w:val="center"/>
              <w:rPr>
                <w:rFonts w:cs="Calibri"/>
              </w:rPr>
            </w:pPr>
          </w:p>
        </w:tc>
        <w:tc>
          <w:tcPr>
            <w:tcW w:w="800" w:type="dxa"/>
            <w:tcBorders>
              <w:right w:val="single" w:sz="4" w:space="0" w:color="auto"/>
            </w:tcBorders>
            <w:shd w:val="clear" w:color="auto" w:fill="auto"/>
            <w:vAlign w:val="center"/>
          </w:tcPr>
          <w:p w14:paraId="0C185247" w14:textId="77777777" w:rsidR="00C066F7" w:rsidRPr="00980027" w:rsidRDefault="00C066F7" w:rsidP="00C066F7">
            <w:pPr>
              <w:jc w:val="center"/>
              <w:rPr>
                <w:rFonts w:cs="Calibri"/>
              </w:rPr>
            </w:pPr>
          </w:p>
        </w:tc>
      </w:tr>
      <w:tr w:rsidR="00C066F7" w:rsidRPr="0027471C" w14:paraId="79C893FD" w14:textId="77777777" w:rsidTr="002161BA">
        <w:trPr>
          <w:cantSplit/>
          <w:trHeight w:val="340"/>
        </w:trPr>
        <w:tc>
          <w:tcPr>
            <w:tcW w:w="7470" w:type="dxa"/>
            <w:gridSpan w:val="2"/>
            <w:shd w:val="clear" w:color="auto" w:fill="auto"/>
            <w:vAlign w:val="center"/>
          </w:tcPr>
          <w:p w14:paraId="0A85CC99" w14:textId="77777777" w:rsidR="00C066F7" w:rsidRPr="000345AE" w:rsidRDefault="00C066F7" w:rsidP="00C066F7">
            <w:r w:rsidRPr="000345AE">
              <w:t>Tribology Specialist</w:t>
            </w:r>
          </w:p>
        </w:tc>
        <w:tc>
          <w:tcPr>
            <w:tcW w:w="630" w:type="dxa"/>
            <w:vAlign w:val="center"/>
          </w:tcPr>
          <w:p w14:paraId="4A06B0D8" w14:textId="797B225C" w:rsidR="00C066F7" w:rsidRPr="00980027" w:rsidRDefault="003A7A61" w:rsidP="00C066F7">
            <w:pPr>
              <w:ind w:firstLine="25"/>
              <w:jc w:val="center"/>
              <w:rPr>
                <w:rFonts w:cs="Calibri"/>
              </w:rPr>
            </w:pPr>
            <w:r>
              <w:rPr>
                <w:rFonts w:cs="Calibri"/>
              </w:rPr>
              <w:t>X</w:t>
            </w:r>
          </w:p>
        </w:tc>
        <w:tc>
          <w:tcPr>
            <w:tcW w:w="1090" w:type="dxa"/>
            <w:shd w:val="clear" w:color="auto" w:fill="auto"/>
            <w:vAlign w:val="center"/>
          </w:tcPr>
          <w:p w14:paraId="7DBB2F33" w14:textId="77777777" w:rsidR="00C066F7" w:rsidRPr="00980027" w:rsidRDefault="00C066F7" w:rsidP="00C066F7">
            <w:pPr>
              <w:jc w:val="center"/>
              <w:rPr>
                <w:rFonts w:cs="Calibri"/>
              </w:rPr>
            </w:pPr>
          </w:p>
        </w:tc>
        <w:tc>
          <w:tcPr>
            <w:tcW w:w="800" w:type="dxa"/>
            <w:tcBorders>
              <w:right w:val="single" w:sz="4" w:space="0" w:color="auto"/>
            </w:tcBorders>
            <w:shd w:val="clear" w:color="auto" w:fill="auto"/>
            <w:vAlign w:val="center"/>
          </w:tcPr>
          <w:p w14:paraId="110EA47A" w14:textId="77777777" w:rsidR="00C066F7" w:rsidRPr="00980027" w:rsidRDefault="00C066F7" w:rsidP="00C066F7">
            <w:pPr>
              <w:jc w:val="center"/>
              <w:rPr>
                <w:rFonts w:cs="Calibri"/>
              </w:rPr>
            </w:pPr>
          </w:p>
        </w:tc>
      </w:tr>
      <w:tr w:rsidR="00C066F7" w:rsidRPr="0027471C" w14:paraId="4B47E7C5" w14:textId="77777777" w:rsidTr="002161BA">
        <w:trPr>
          <w:cantSplit/>
          <w:trHeight w:val="340"/>
        </w:trPr>
        <w:tc>
          <w:tcPr>
            <w:tcW w:w="7470" w:type="dxa"/>
            <w:gridSpan w:val="2"/>
            <w:shd w:val="clear" w:color="auto" w:fill="auto"/>
            <w:vAlign w:val="center"/>
          </w:tcPr>
          <w:p w14:paraId="1EE24F8B" w14:textId="77777777" w:rsidR="00C066F7" w:rsidRPr="000345AE" w:rsidRDefault="00C066F7" w:rsidP="00C066F7">
            <w:r w:rsidRPr="000345AE">
              <w:t>Speed Control (governor) Specialist</w:t>
            </w:r>
          </w:p>
        </w:tc>
        <w:tc>
          <w:tcPr>
            <w:tcW w:w="630" w:type="dxa"/>
            <w:vAlign w:val="center"/>
          </w:tcPr>
          <w:p w14:paraId="6B123A12" w14:textId="78FF7B27" w:rsidR="00C066F7" w:rsidRPr="00980027" w:rsidRDefault="003A7A61" w:rsidP="00C066F7">
            <w:pPr>
              <w:ind w:firstLine="25"/>
              <w:jc w:val="center"/>
              <w:rPr>
                <w:rFonts w:cs="Calibri"/>
              </w:rPr>
            </w:pPr>
            <w:r>
              <w:rPr>
                <w:rFonts w:cs="Calibri"/>
              </w:rPr>
              <w:t>X</w:t>
            </w:r>
          </w:p>
        </w:tc>
        <w:tc>
          <w:tcPr>
            <w:tcW w:w="1090" w:type="dxa"/>
            <w:shd w:val="clear" w:color="auto" w:fill="auto"/>
            <w:vAlign w:val="center"/>
          </w:tcPr>
          <w:p w14:paraId="354AB5AF" w14:textId="77777777" w:rsidR="00C066F7" w:rsidRPr="00980027" w:rsidRDefault="00C066F7" w:rsidP="00C066F7">
            <w:pPr>
              <w:jc w:val="center"/>
              <w:rPr>
                <w:rFonts w:cs="Calibri"/>
              </w:rPr>
            </w:pPr>
          </w:p>
        </w:tc>
        <w:tc>
          <w:tcPr>
            <w:tcW w:w="800" w:type="dxa"/>
            <w:tcBorders>
              <w:right w:val="single" w:sz="4" w:space="0" w:color="auto"/>
            </w:tcBorders>
            <w:shd w:val="clear" w:color="auto" w:fill="auto"/>
            <w:vAlign w:val="center"/>
          </w:tcPr>
          <w:p w14:paraId="0E28B8D8" w14:textId="77777777" w:rsidR="00C066F7" w:rsidRPr="00980027" w:rsidRDefault="00C066F7" w:rsidP="00C066F7">
            <w:pPr>
              <w:jc w:val="center"/>
              <w:rPr>
                <w:rFonts w:cs="Calibri"/>
              </w:rPr>
            </w:pPr>
          </w:p>
        </w:tc>
      </w:tr>
      <w:tr w:rsidR="003A7A61" w:rsidRPr="0027471C" w14:paraId="1FA3ADC2" w14:textId="77777777" w:rsidTr="002161BA">
        <w:trPr>
          <w:cantSplit/>
          <w:trHeight w:val="340"/>
        </w:trPr>
        <w:tc>
          <w:tcPr>
            <w:tcW w:w="7470" w:type="dxa"/>
            <w:gridSpan w:val="2"/>
            <w:shd w:val="clear" w:color="auto" w:fill="auto"/>
            <w:vAlign w:val="center"/>
          </w:tcPr>
          <w:p w14:paraId="20935E57" w14:textId="77777777" w:rsidR="003A7A61" w:rsidRPr="000345AE" w:rsidRDefault="003A7A61" w:rsidP="003A7A61">
            <w:r w:rsidRPr="000345AE">
              <w:t>Protection relay Specialist</w:t>
            </w:r>
          </w:p>
        </w:tc>
        <w:tc>
          <w:tcPr>
            <w:tcW w:w="630" w:type="dxa"/>
            <w:vAlign w:val="center"/>
          </w:tcPr>
          <w:p w14:paraId="5096E70D" w14:textId="581244BA" w:rsidR="003A7A61" w:rsidRPr="00980027" w:rsidRDefault="003A7A61" w:rsidP="003A7A61">
            <w:pPr>
              <w:ind w:firstLine="25"/>
              <w:jc w:val="center"/>
              <w:rPr>
                <w:rFonts w:cs="Calibri"/>
              </w:rPr>
            </w:pPr>
            <w:r>
              <w:rPr>
                <w:rFonts w:cs="Calibri"/>
              </w:rPr>
              <w:t>X</w:t>
            </w:r>
          </w:p>
        </w:tc>
        <w:tc>
          <w:tcPr>
            <w:tcW w:w="1090" w:type="dxa"/>
            <w:shd w:val="clear" w:color="auto" w:fill="auto"/>
            <w:vAlign w:val="center"/>
          </w:tcPr>
          <w:p w14:paraId="482AC772" w14:textId="77777777" w:rsidR="003A7A61" w:rsidRPr="00980027" w:rsidRDefault="003A7A61" w:rsidP="003A7A61">
            <w:pPr>
              <w:jc w:val="center"/>
              <w:rPr>
                <w:rFonts w:cs="Calibri"/>
              </w:rPr>
            </w:pPr>
          </w:p>
        </w:tc>
        <w:tc>
          <w:tcPr>
            <w:tcW w:w="800" w:type="dxa"/>
            <w:tcBorders>
              <w:right w:val="single" w:sz="4" w:space="0" w:color="auto"/>
            </w:tcBorders>
            <w:shd w:val="clear" w:color="auto" w:fill="auto"/>
            <w:vAlign w:val="center"/>
          </w:tcPr>
          <w:p w14:paraId="2C324592" w14:textId="77777777" w:rsidR="003A7A61" w:rsidRPr="00980027" w:rsidRDefault="003A7A61" w:rsidP="005A1DEC">
            <w:pPr>
              <w:jc w:val="center"/>
              <w:rPr>
                <w:rFonts w:cs="Calibri"/>
              </w:rPr>
            </w:pPr>
          </w:p>
        </w:tc>
      </w:tr>
      <w:tr w:rsidR="003A7A61" w:rsidRPr="0027471C" w14:paraId="75179FA8" w14:textId="77777777" w:rsidTr="002161BA">
        <w:trPr>
          <w:cantSplit/>
          <w:trHeight w:val="340"/>
        </w:trPr>
        <w:tc>
          <w:tcPr>
            <w:tcW w:w="7470" w:type="dxa"/>
            <w:gridSpan w:val="2"/>
            <w:shd w:val="clear" w:color="auto" w:fill="auto"/>
            <w:vAlign w:val="center"/>
          </w:tcPr>
          <w:p w14:paraId="654DBC66" w14:textId="77777777" w:rsidR="003A7A61" w:rsidRPr="000345AE" w:rsidRDefault="003A7A61" w:rsidP="003A7A61">
            <w:r w:rsidRPr="000345AE">
              <w:t>Commissioning Specialist</w:t>
            </w:r>
          </w:p>
        </w:tc>
        <w:tc>
          <w:tcPr>
            <w:tcW w:w="630" w:type="dxa"/>
            <w:vAlign w:val="center"/>
          </w:tcPr>
          <w:p w14:paraId="7241757C" w14:textId="77777777" w:rsidR="003A7A61" w:rsidRPr="00980027" w:rsidRDefault="003A7A61" w:rsidP="003A7A61">
            <w:pPr>
              <w:ind w:firstLine="25"/>
              <w:jc w:val="center"/>
              <w:rPr>
                <w:rFonts w:cs="Calibri"/>
              </w:rPr>
            </w:pPr>
          </w:p>
        </w:tc>
        <w:tc>
          <w:tcPr>
            <w:tcW w:w="1090" w:type="dxa"/>
            <w:shd w:val="clear" w:color="auto" w:fill="auto"/>
            <w:vAlign w:val="center"/>
          </w:tcPr>
          <w:p w14:paraId="54450D7B" w14:textId="77777777" w:rsidR="003A7A61" w:rsidRPr="00980027" w:rsidRDefault="003A7A61" w:rsidP="003A7A61">
            <w:pPr>
              <w:jc w:val="center"/>
              <w:rPr>
                <w:rFonts w:cs="Calibri"/>
              </w:rPr>
            </w:pPr>
          </w:p>
        </w:tc>
        <w:tc>
          <w:tcPr>
            <w:tcW w:w="800" w:type="dxa"/>
            <w:tcBorders>
              <w:right w:val="single" w:sz="4" w:space="0" w:color="auto"/>
            </w:tcBorders>
            <w:shd w:val="clear" w:color="auto" w:fill="auto"/>
            <w:vAlign w:val="center"/>
          </w:tcPr>
          <w:p w14:paraId="78231633" w14:textId="2D2CD8F7" w:rsidR="003A7A61" w:rsidRPr="00980027" w:rsidRDefault="003A7A61" w:rsidP="005A1DEC">
            <w:pPr>
              <w:jc w:val="center"/>
              <w:rPr>
                <w:rFonts w:cs="Calibri"/>
              </w:rPr>
            </w:pPr>
            <w:r>
              <w:rPr>
                <w:rFonts w:cs="Calibri"/>
              </w:rPr>
              <w:t>X</w:t>
            </w:r>
          </w:p>
        </w:tc>
      </w:tr>
      <w:tr w:rsidR="003A7A61" w:rsidRPr="0027471C" w14:paraId="2E0637E7" w14:textId="77777777" w:rsidTr="002161BA">
        <w:trPr>
          <w:cantSplit/>
          <w:trHeight w:val="340"/>
        </w:trPr>
        <w:tc>
          <w:tcPr>
            <w:tcW w:w="7470" w:type="dxa"/>
            <w:gridSpan w:val="2"/>
            <w:tcBorders>
              <w:bottom w:val="single" w:sz="4" w:space="0" w:color="auto"/>
            </w:tcBorders>
            <w:shd w:val="clear" w:color="auto" w:fill="auto"/>
            <w:vAlign w:val="center"/>
          </w:tcPr>
          <w:p w14:paraId="2654D70F" w14:textId="77777777" w:rsidR="003A7A61" w:rsidRPr="000345AE" w:rsidRDefault="003A7A61" w:rsidP="003A7A61">
            <w:r w:rsidRPr="000345AE">
              <w:t>Electrical Specialist for testing and inspections</w:t>
            </w:r>
          </w:p>
        </w:tc>
        <w:tc>
          <w:tcPr>
            <w:tcW w:w="630" w:type="dxa"/>
            <w:vAlign w:val="center"/>
          </w:tcPr>
          <w:p w14:paraId="1FCB2B00" w14:textId="13EE0F7A" w:rsidR="003A7A61" w:rsidRPr="00980027" w:rsidRDefault="003A7A61" w:rsidP="003A7A61">
            <w:pPr>
              <w:ind w:firstLine="25"/>
              <w:jc w:val="center"/>
              <w:rPr>
                <w:rFonts w:cs="Calibri"/>
              </w:rPr>
            </w:pPr>
            <w:r>
              <w:rPr>
                <w:rFonts w:cs="Calibri"/>
              </w:rPr>
              <w:t>X</w:t>
            </w:r>
          </w:p>
        </w:tc>
        <w:tc>
          <w:tcPr>
            <w:tcW w:w="1090" w:type="dxa"/>
            <w:shd w:val="clear" w:color="auto" w:fill="auto"/>
            <w:vAlign w:val="center"/>
          </w:tcPr>
          <w:p w14:paraId="503D5C97" w14:textId="77777777" w:rsidR="003A7A61" w:rsidRPr="00980027" w:rsidRDefault="003A7A61" w:rsidP="003A7A61">
            <w:pPr>
              <w:jc w:val="center"/>
              <w:rPr>
                <w:rFonts w:cs="Calibri"/>
              </w:rPr>
            </w:pPr>
          </w:p>
        </w:tc>
        <w:tc>
          <w:tcPr>
            <w:tcW w:w="800" w:type="dxa"/>
            <w:tcBorders>
              <w:right w:val="single" w:sz="4" w:space="0" w:color="auto"/>
            </w:tcBorders>
            <w:shd w:val="clear" w:color="auto" w:fill="auto"/>
            <w:vAlign w:val="center"/>
          </w:tcPr>
          <w:p w14:paraId="5D15F288" w14:textId="77777777" w:rsidR="003A7A61" w:rsidRPr="00980027" w:rsidRDefault="003A7A61" w:rsidP="005A1DEC">
            <w:pPr>
              <w:jc w:val="center"/>
              <w:rPr>
                <w:rFonts w:cs="Calibri"/>
              </w:rPr>
            </w:pPr>
          </w:p>
        </w:tc>
      </w:tr>
      <w:tr w:rsidR="00323887" w:rsidRPr="0027471C" w14:paraId="37AFC809" w14:textId="77777777" w:rsidTr="000A5238">
        <w:trPr>
          <w:cantSplit/>
          <w:trHeight w:val="283"/>
        </w:trPr>
        <w:tc>
          <w:tcPr>
            <w:tcW w:w="7470" w:type="dxa"/>
            <w:gridSpan w:val="2"/>
            <w:tcBorders>
              <w:top w:val="single" w:sz="4" w:space="0" w:color="auto"/>
              <w:left w:val="single" w:sz="4" w:space="0" w:color="auto"/>
              <w:bottom w:val="single" w:sz="4" w:space="0" w:color="auto"/>
              <w:right w:val="nil"/>
            </w:tcBorders>
            <w:shd w:val="clear" w:color="auto" w:fill="A6A6A6" w:themeFill="background1" w:themeFillShade="A6"/>
            <w:vAlign w:val="center"/>
          </w:tcPr>
          <w:p w14:paraId="3F9B735B" w14:textId="77777777" w:rsidR="00323887" w:rsidRPr="0027471C" w:rsidRDefault="00323887" w:rsidP="00A74048">
            <w:pPr>
              <w:pStyle w:val="Titre6"/>
            </w:pPr>
            <w:r w:rsidRPr="0027471C">
              <w:t>Safety and Training</w:t>
            </w:r>
          </w:p>
        </w:tc>
        <w:tc>
          <w:tcPr>
            <w:tcW w:w="630" w:type="dxa"/>
            <w:tcBorders>
              <w:left w:val="nil"/>
              <w:right w:val="nil"/>
            </w:tcBorders>
            <w:shd w:val="clear" w:color="auto" w:fill="A6A6A6" w:themeFill="background1" w:themeFillShade="A6"/>
            <w:vAlign w:val="center"/>
          </w:tcPr>
          <w:p w14:paraId="49A54D1D" w14:textId="77777777" w:rsidR="00323887" w:rsidRPr="0027471C" w:rsidRDefault="00323887" w:rsidP="00323887">
            <w:pPr>
              <w:ind w:firstLine="25"/>
              <w:jc w:val="center"/>
              <w:rPr>
                <w:color w:val="FFFFFF" w:themeColor="background1"/>
              </w:rPr>
            </w:pPr>
          </w:p>
        </w:tc>
        <w:tc>
          <w:tcPr>
            <w:tcW w:w="1090" w:type="dxa"/>
            <w:tcBorders>
              <w:top w:val="single" w:sz="4" w:space="0" w:color="auto"/>
              <w:left w:val="nil"/>
              <w:bottom w:val="single" w:sz="4" w:space="0" w:color="auto"/>
              <w:right w:val="nil"/>
            </w:tcBorders>
            <w:shd w:val="clear" w:color="auto" w:fill="A6A6A6" w:themeFill="background1" w:themeFillShade="A6"/>
            <w:vAlign w:val="center"/>
          </w:tcPr>
          <w:p w14:paraId="658C3051" w14:textId="77777777" w:rsidR="00323887" w:rsidRPr="0027471C" w:rsidRDefault="00323887" w:rsidP="00323887">
            <w:pPr>
              <w:jc w:val="center"/>
              <w:rPr>
                <w:color w:val="FFFFFF" w:themeColor="background1"/>
              </w:rPr>
            </w:pPr>
          </w:p>
        </w:tc>
        <w:tc>
          <w:tcPr>
            <w:tcW w:w="800"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4E268B03" w14:textId="77777777" w:rsidR="00323887" w:rsidRPr="0027471C" w:rsidRDefault="00323887" w:rsidP="005008E2">
            <w:pPr>
              <w:ind w:right="284"/>
              <w:jc w:val="right"/>
              <w:rPr>
                <w:color w:val="FFFFFF" w:themeColor="background1"/>
              </w:rPr>
            </w:pPr>
          </w:p>
        </w:tc>
      </w:tr>
      <w:tr w:rsidR="00C066F7" w:rsidRPr="0027471C" w14:paraId="48235B19" w14:textId="77777777" w:rsidTr="002161BA">
        <w:trPr>
          <w:cantSplit/>
          <w:trHeight w:val="340"/>
        </w:trPr>
        <w:tc>
          <w:tcPr>
            <w:tcW w:w="7470" w:type="dxa"/>
            <w:gridSpan w:val="2"/>
            <w:tcBorders>
              <w:top w:val="single" w:sz="4" w:space="0" w:color="auto"/>
              <w:bottom w:val="single" w:sz="4" w:space="0" w:color="auto"/>
            </w:tcBorders>
            <w:shd w:val="clear" w:color="auto" w:fill="auto"/>
            <w:vAlign w:val="center"/>
          </w:tcPr>
          <w:p w14:paraId="6D99C1DB" w14:textId="77777777" w:rsidR="00C066F7" w:rsidRPr="000345AE" w:rsidRDefault="00C066F7" w:rsidP="00C066F7">
            <w:pPr>
              <w:pStyle w:val="Paragraphedeliste"/>
              <w:tabs>
                <w:tab w:val="left" w:pos="709"/>
              </w:tabs>
              <w:ind w:left="0" w:right="284"/>
              <w:rPr>
                <w:rFonts w:cs="Calibri"/>
              </w:rPr>
            </w:pPr>
            <w:r w:rsidRPr="000345AE">
              <w:rPr>
                <w:rFonts w:cs="Calibri"/>
              </w:rPr>
              <w:t>Equipment lockout &amp; tagout</w:t>
            </w:r>
          </w:p>
        </w:tc>
        <w:tc>
          <w:tcPr>
            <w:tcW w:w="630" w:type="dxa"/>
            <w:tcBorders>
              <w:top w:val="single" w:sz="4" w:space="0" w:color="auto"/>
            </w:tcBorders>
            <w:vAlign w:val="center"/>
          </w:tcPr>
          <w:p w14:paraId="3EAEDE6D" w14:textId="77777777" w:rsidR="00C066F7" w:rsidRDefault="00C066F7" w:rsidP="00C066F7">
            <w:pPr>
              <w:ind w:firstLine="25"/>
              <w:jc w:val="center"/>
            </w:pPr>
          </w:p>
        </w:tc>
        <w:tc>
          <w:tcPr>
            <w:tcW w:w="1090" w:type="dxa"/>
            <w:tcBorders>
              <w:top w:val="single" w:sz="4" w:space="0" w:color="auto"/>
            </w:tcBorders>
            <w:shd w:val="clear" w:color="auto" w:fill="auto"/>
            <w:vAlign w:val="center"/>
          </w:tcPr>
          <w:p w14:paraId="5597DCC7" w14:textId="77777777" w:rsidR="00C066F7" w:rsidRDefault="00C066F7" w:rsidP="00C066F7">
            <w:pPr>
              <w:jc w:val="center"/>
            </w:pPr>
          </w:p>
        </w:tc>
        <w:tc>
          <w:tcPr>
            <w:tcW w:w="800" w:type="dxa"/>
            <w:tcBorders>
              <w:top w:val="single" w:sz="4" w:space="0" w:color="auto"/>
              <w:right w:val="single" w:sz="4" w:space="0" w:color="auto"/>
            </w:tcBorders>
            <w:shd w:val="clear" w:color="auto" w:fill="auto"/>
            <w:vAlign w:val="center"/>
          </w:tcPr>
          <w:p w14:paraId="3DFDAEB0" w14:textId="51045E86" w:rsidR="00C066F7" w:rsidRDefault="003A7A61" w:rsidP="00C066F7">
            <w:pPr>
              <w:ind w:right="178"/>
              <w:jc w:val="right"/>
            </w:pPr>
            <w:r>
              <w:t>X</w:t>
            </w:r>
          </w:p>
        </w:tc>
      </w:tr>
      <w:tr w:rsidR="00C066F7" w:rsidRPr="0027471C" w14:paraId="1E42720F" w14:textId="77777777" w:rsidTr="002161BA">
        <w:trPr>
          <w:cantSplit/>
          <w:trHeight w:val="340"/>
        </w:trPr>
        <w:tc>
          <w:tcPr>
            <w:tcW w:w="7470" w:type="dxa"/>
            <w:gridSpan w:val="2"/>
            <w:tcBorders>
              <w:top w:val="single" w:sz="4" w:space="0" w:color="auto"/>
              <w:bottom w:val="single" w:sz="4" w:space="0" w:color="auto"/>
            </w:tcBorders>
            <w:shd w:val="clear" w:color="auto" w:fill="auto"/>
            <w:vAlign w:val="center"/>
          </w:tcPr>
          <w:p w14:paraId="0F6A9AA9" w14:textId="77777777" w:rsidR="00C066F7" w:rsidRPr="000345AE" w:rsidRDefault="00C066F7" w:rsidP="00C066F7">
            <w:pPr>
              <w:pStyle w:val="Paragraphedeliste"/>
              <w:tabs>
                <w:tab w:val="left" w:pos="709"/>
              </w:tabs>
              <w:ind w:left="0" w:right="284"/>
              <w:rPr>
                <w:rFonts w:cs="Calibri"/>
              </w:rPr>
            </w:pPr>
            <w:r w:rsidRPr="000345AE">
              <w:rPr>
                <w:rFonts w:cs="Calibri"/>
              </w:rPr>
              <w:lastRenderedPageBreak/>
              <w:t>Daily safety meeting (Toolbox/FLHA)</w:t>
            </w:r>
          </w:p>
        </w:tc>
        <w:tc>
          <w:tcPr>
            <w:tcW w:w="630" w:type="dxa"/>
            <w:tcBorders>
              <w:top w:val="single" w:sz="4" w:space="0" w:color="auto"/>
            </w:tcBorders>
            <w:vAlign w:val="center"/>
          </w:tcPr>
          <w:p w14:paraId="07BC114D" w14:textId="77777777" w:rsidR="00C066F7" w:rsidRPr="0027471C" w:rsidRDefault="00C066F7" w:rsidP="00C066F7">
            <w:pPr>
              <w:ind w:firstLine="25"/>
              <w:jc w:val="center"/>
            </w:pPr>
          </w:p>
        </w:tc>
        <w:tc>
          <w:tcPr>
            <w:tcW w:w="1090" w:type="dxa"/>
            <w:tcBorders>
              <w:top w:val="single" w:sz="4" w:space="0" w:color="auto"/>
            </w:tcBorders>
            <w:shd w:val="clear" w:color="auto" w:fill="auto"/>
            <w:vAlign w:val="center"/>
          </w:tcPr>
          <w:p w14:paraId="54F06A86" w14:textId="77777777" w:rsidR="00C066F7" w:rsidRPr="0027471C" w:rsidRDefault="00C066F7" w:rsidP="00C066F7">
            <w:pPr>
              <w:jc w:val="center"/>
            </w:pPr>
          </w:p>
        </w:tc>
        <w:tc>
          <w:tcPr>
            <w:tcW w:w="800" w:type="dxa"/>
            <w:tcBorders>
              <w:top w:val="single" w:sz="4" w:space="0" w:color="auto"/>
              <w:right w:val="single" w:sz="4" w:space="0" w:color="auto"/>
            </w:tcBorders>
            <w:shd w:val="clear" w:color="auto" w:fill="auto"/>
            <w:vAlign w:val="center"/>
          </w:tcPr>
          <w:p w14:paraId="26336F52" w14:textId="72B6A4AD" w:rsidR="00C066F7" w:rsidRPr="0027471C" w:rsidRDefault="003A7A61" w:rsidP="00C066F7">
            <w:pPr>
              <w:ind w:right="178"/>
              <w:jc w:val="right"/>
            </w:pPr>
            <w:r>
              <w:t>X</w:t>
            </w:r>
          </w:p>
        </w:tc>
      </w:tr>
      <w:tr w:rsidR="00C066F7" w:rsidRPr="0027471C" w14:paraId="721212C3" w14:textId="77777777" w:rsidTr="002161BA">
        <w:trPr>
          <w:cantSplit/>
          <w:trHeight w:val="340"/>
        </w:trPr>
        <w:tc>
          <w:tcPr>
            <w:tcW w:w="7470" w:type="dxa"/>
            <w:gridSpan w:val="2"/>
            <w:tcBorders>
              <w:bottom w:val="single" w:sz="4" w:space="0" w:color="auto"/>
            </w:tcBorders>
            <w:shd w:val="clear" w:color="auto" w:fill="auto"/>
            <w:vAlign w:val="center"/>
          </w:tcPr>
          <w:p w14:paraId="761E780C" w14:textId="77777777" w:rsidR="00C066F7" w:rsidRPr="000345AE" w:rsidRDefault="00C066F7" w:rsidP="00C066F7">
            <w:pPr>
              <w:pStyle w:val="Paragraphedeliste"/>
              <w:tabs>
                <w:tab w:val="left" w:pos="709"/>
              </w:tabs>
              <w:ind w:left="0" w:right="284"/>
              <w:rPr>
                <w:rFonts w:cs="Calibri"/>
              </w:rPr>
            </w:pPr>
            <w:r w:rsidRPr="000345AE">
              <w:rPr>
                <w:rFonts w:cs="Calibri"/>
                <w:b/>
              </w:rPr>
              <w:t>P</w:t>
            </w:r>
            <w:r w:rsidRPr="000345AE">
              <w:rPr>
                <w:rFonts w:cs="Calibri"/>
              </w:rPr>
              <w:t xml:space="preserve">ersonal </w:t>
            </w:r>
            <w:r w:rsidRPr="000345AE">
              <w:rPr>
                <w:rFonts w:cs="Calibri"/>
                <w:b/>
              </w:rPr>
              <w:t>P</w:t>
            </w:r>
            <w:r w:rsidRPr="000345AE">
              <w:rPr>
                <w:rFonts w:cs="Calibri"/>
              </w:rPr>
              <w:t xml:space="preserve">rotection </w:t>
            </w:r>
            <w:r w:rsidRPr="000345AE">
              <w:rPr>
                <w:rFonts w:cs="Calibri"/>
                <w:b/>
              </w:rPr>
              <w:t>E</w:t>
            </w:r>
            <w:r w:rsidRPr="000345AE">
              <w:rPr>
                <w:rFonts w:cs="Calibri"/>
              </w:rPr>
              <w:t xml:space="preserve">quipment, standard </w:t>
            </w:r>
          </w:p>
        </w:tc>
        <w:tc>
          <w:tcPr>
            <w:tcW w:w="630" w:type="dxa"/>
            <w:tcBorders>
              <w:bottom w:val="single" w:sz="4" w:space="0" w:color="auto"/>
            </w:tcBorders>
            <w:vAlign w:val="center"/>
          </w:tcPr>
          <w:p w14:paraId="09F052F5" w14:textId="77777777" w:rsidR="00C066F7" w:rsidRPr="0027471C" w:rsidRDefault="00C066F7" w:rsidP="00C066F7">
            <w:pPr>
              <w:ind w:firstLine="25"/>
              <w:jc w:val="center"/>
            </w:pPr>
          </w:p>
        </w:tc>
        <w:tc>
          <w:tcPr>
            <w:tcW w:w="1090" w:type="dxa"/>
            <w:shd w:val="clear" w:color="auto" w:fill="auto"/>
            <w:vAlign w:val="center"/>
          </w:tcPr>
          <w:p w14:paraId="63AB3860" w14:textId="318B70DD" w:rsidR="00C066F7" w:rsidRPr="0027471C" w:rsidRDefault="003A7A61" w:rsidP="00C066F7">
            <w:pPr>
              <w:jc w:val="center"/>
            </w:pPr>
            <w:r>
              <w:t>X</w:t>
            </w:r>
          </w:p>
        </w:tc>
        <w:tc>
          <w:tcPr>
            <w:tcW w:w="800" w:type="dxa"/>
            <w:tcBorders>
              <w:right w:val="single" w:sz="4" w:space="0" w:color="auto"/>
            </w:tcBorders>
            <w:shd w:val="clear" w:color="auto" w:fill="auto"/>
            <w:vAlign w:val="center"/>
          </w:tcPr>
          <w:p w14:paraId="3A9E9DA2" w14:textId="77777777" w:rsidR="00C066F7" w:rsidRPr="0027471C" w:rsidRDefault="00C066F7" w:rsidP="00C066F7">
            <w:pPr>
              <w:ind w:right="178"/>
              <w:jc w:val="right"/>
            </w:pPr>
          </w:p>
        </w:tc>
      </w:tr>
      <w:tr w:rsidR="00C066F7" w:rsidRPr="0027471C" w14:paraId="0BDC9093" w14:textId="77777777" w:rsidTr="002161BA">
        <w:trPr>
          <w:cantSplit/>
          <w:trHeight w:val="340"/>
        </w:trPr>
        <w:tc>
          <w:tcPr>
            <w:tcW w:w="7470" w:type="dxa"/>
            <w:gridSpan w:val="2"/>
            <w:tcBorders>
              <w:top w:val="single" w:sz="4" w:space="0" w:color="auto"/>
              <w:left w:val="single" w:sz="4" w:space="0" w:color="auto"/>
              <w:bottom w:val="nil"/>
              <w:right w:val="single" w:sz="4" w:space="0" w:color="auto"/>
            </w:tcBorders>
            <w:shd w:val="clear" w:color="auto" w:fill="auto"/>
            <w:vAlign w:val="center"/>
          </w:tcPr>
          <w:p w14:paraId="3A66A48C" w14:textId="77777777" w:rsidR="00C066F7" w:rsidRPr="000345AE" w:rsidRDefault="00C066F7" w:rsidP="00C066F7">
            <w:pPr>
              <w:pStyle w:val="Paragraphedeliste"/>
              <w:tabs>
                <w:tab w:val="left" w:pos="709"/>
              </w:tabs>
              <w:ind w:left="0" w:right="284"/>
              <w:rPr>
                <w:rFonts w:cs="Calibri"/>
              </w:rPr>
            </w:pPr>
            <w:r w:rsidRPr="000345AE">
              <w:rPr>
                <w:rFonts w:cs="Calibri"/>
              </w:rPr>
              <w:t>On site safety training for labour</w:t>
            </w:r>
          </w:p>
        </w:tc>
        <w:tc>
          <w:tcPr>
            <w:tcW w:w="630" w:type="dxa"/>
            <w:tcBorders>
              <w:left w:val="single" w:sz="4" w:space="0" w:color="auto"/>
            </w:tcBorders>
            <w:vAlign w:val="center"/>
          </w:tcPr>
          <w:p w14:paraId="0EC3634F" w14:textId="77777777" w:rsidR="00C066F7" w:rsidRPr="0027471C" w:rsidRDefault="00C066F7" w:rsidP="00C066F7">
            <w:pPr>
              <w:ind w:firstLine="25"/>
              <w:jc w:val="center"/>
            </w:pPr>
          </w:p>
        </w:tc>
        <w:tc>
          <w:tcPr>
            <w:tcW w:w="1090" w:type="dxa"/>
            <w:shd w:val="clear" w:color="auto" w:fill="auto"/>
            <w:vAlign w:val="center"/>
          </w:tcPr>
          <w:p w14:paraId="78C57602" w14:textId="77777777" w:rsidR="00C066F7" w:rsidRPr="0027471C" w:rsidRDefault="00C066F7" w:rsidP="00C066F7">
            <w:pPr>
              <w:jc w:val="center"/>
            </w:pPr>
          </w:p>
        </w:tc>
        <w:tc>
          <w:tcPr>
            <w:tcW w:w="800" w:type="dxa"/>
            <w:tcBorders>
              <w:right w:val="single" w:sz="4" w:space="0" w:color="auto"/>
            </w:tcBorders>
            <w:shd w:val="clear" w:color="auto" w:fill="auto"/>
            <w:vAlign w:val="center"/>
          </w:tcPr>
          <w:p w14:paraId="4A4D204A" w14:textId="0F27EF14" w:rsidR="00C066F7" w:rsidRPr="0027471C" w:rsidRDefault="003A7A61" w:rsidP="00C066F7">
            <w:pPr>
              <w:ind w:right="178"/>
              <w:jc w:val="right"/>
            </w:pPr>
            <w:r>
              <w:t>X</w:t>
            </w:r>
          </w:p>
        </w:tc>
      </w:tr>
      <w:tr w:rsidR="00C066F7" w:rsidRPr="0027471C" w14:paraId="18C74677" w14:textId="77777777" w:rsidTr="002161BA">
        <w:trPr>
          <w:cantSplit/>
          <w:trHeight w:val="340"/>
        </w:trPr>
        <w:tc>
          <w:tcPr>
            <w:tcW w:w="7470" w:type="dxa"/>
            <w:gridSpan w:val="2"/>
            <w:tcBorders>
              <w:top w:val="single" w:sz="4" w:space="0" w:color="auto"/>
            </w:tcBorders>
            <w:shd w:val="clear" w:color="auto" w:fill="auto"/>
            <w:vAlign w:val="center"/>
          </w:tcPr>
          <w:p w14:paraId="27A31B24" w14:textId="77777777" w:rsidR="00C066F7" w:rsidRPr="000345AE" w:rsidRDefault="00C066F7" w:rsidP="00C066F7">
            <w:pPr>
              <w:pStyle w:val="Paragraphedeliste"/>
              <w:tabs>
                <w:tab w:val="left" w:pos="709"/>
              </w:tabs>
              <w:ind w:left="0" w:right="284"/>
              <w:rPr>
                <w:rFonts w:cs="Calibri"/>
              </w:rPr>
            </w:pPr>
            <w:r w:rsidRPr="000345AE">
              <w:rPr>
                <w:rFonts w:cs="Calibri"/>
              </w:rPr>
              <w:t>FME area and installation/dismantling of safety fences</w:t>
            </w:r>
          </w:p>
        </w:tc>
        <w:tc>
          <w:tcPr>
            <w:tcW w:w="630" w:type="dxa"/>
            <w:vAlign w:val="center"/>
          </w:tcPr>
          <w:p w14:paraId="3754EF59" w14:textId="77777777" w:rsidR="00C066F7" w:rsidRPr="0027471C" w:rsidRDefault="00C066F7" w:rsidP="00C066F7">
            <w:pPr>
              <w:ind w:firstLine="25"/>
              <w:jc w:val="center"/>
            </w:pPr>
          </w:p>
        </w:tc>
        <w:tc>
          <w:tcPr>
            <w:tcW w:w="1090" w:type="dxa"/>
            <w:shd w:val="clear" w:color="auto" w:fill="auto"/>
            <w:vAlign w:val="center"/>
          </w:tcPr>
          <w:p w14:paraId="506EF6CF" w14:textId="77777777" w:rsidR="00C066F7" w:rsidRPr="0027471C" w:rsidRDefault="00C066F7" w:rsidP="00C066F7">
            <w:pPr>
              <w:jc w:val="center"/>
            </w:pPr>
          </w:p>
        </w:tc>
        <w:tc>
          <w:tcPr>
            <w:tcW w:w="800" w:type="dxa"/>
            <w:tcBorders>
              <w:right w:val="single" w:sz="4" w:space="0" w:color="auto"/>
            </w:tcBorders>
            <w:shd w:val="clear" w:color="auto" w:fill="auto"/>
            <w:vAlign w:val="center"/>
          </w:tcPr>
          <w:p w14:paraId="4BFF35FF" w14:textId="5B1D52AB" w:rsidR="00C066F7" w:rsidRPr="0027471C" w:rsidRDefault="003A7A61" w:rsidP="00C066F7">
            <w:pPr>
              <w:ind w:right="178"/>
              <w:jc w:val="right"/>
            </w:pPr>
            <w:r>
              <w:t>X</w:t>
            </w:r>
          </w:p>
        </w:tc>
      </w:tr>
      <w:tr w:rsidR="00C066F7" w:rsidRPr="0027471C" w14:paraId="75EB8FB3" w14:textId="77777777" w:rsidTr="002161BA">
        <w:trPr>
          <w:cantSplit/>
          <w:trHeight w:val="340"/>
        </w:trPr>
        <w:tc>
          <w:tcPr>
            <w:tcW w:w="7470" w:type="dxa"/>
            <w:gridSpan w:val="2"/>
            <w:tcBorders>
              <w:top w:val="single" w:sz="4" w:space="0" w:color="auto"/>
            </w:tcBorders>
            <w:shd w:val="clear" w:color="auto" w:fill="auto"/>
            <w:vAlign w:val="center"/>
          </w:tcPr>
          <w:p w14:paraId="2FE6FA01" w14:textId="77777777" w:rsidR="00C066F7" w:rsidRPr="000345AE" w:rsidRDefault="00C066F7" w:rsidP="00C066F7">
            <w:pPr>
              <w:pStyle w:val="Paragraphedeliste"/>
              <w:tabs>
                <w:tab w:val="left" w:pos="709"/>
              </w:tabs>
              <w:ind w:left="0" w:right="284"/>
              <w:rPr>
                <w:rFonts w:cs="Calibri"/>
              </w:rPr>
            </w:pPr>
            <w:r>
              <w:rPr>
                <w:rFonts w:cs="Calibri"/>
              </w:rPr>
              <w:t>Confined space rescue team</w:t>
            </w:r>
          </w:p>
        </w:tc>
        <w:tc>
          <w:tcPr>
            <w:tcW w:w="630" w:type="dxa"/>
            <w:vAlign w:val="center"/>
          </w:tcPr>
          <w:p w14:paraId="4B11C9BC" w14:textId="77777777" w:rsidR="00C066F7" w:rsidRDefault="00C066F7" w:rsidP="00C066F7">
            <w:pPr>
              <w:ind w:firstLine="25"/>
              <w:jc w:val="center"/>
            </w:pPr>
          </w:p>
        </w:tc>
        <w:tc>
          <w:tcPr>
            <w:tcW w:w="1090" w:type="dxa"/>
            <w:shd w:val="clear" w:color="auto" w:fill="auto"/>
            <w:vAlign w:val="center"/>
          </w:tcPr>
          <w:p w14:paraId="0475152E" w14:textId="77777777" w:rsidR="00C066F7" w:rsidRDefault="00C066F7" w:rsidP="00C066F7">
            <w:pPr>
              <w:jc w:val="center"/>
            </w:pPr>
          </w:p>
        </w:tc>
        <w:tc>
          <w:tcPr>
            <w:tcW w:w="800" w:type="dxa"/>
            <w:tcBorders>
              <w:right w:val="single" w:sz="4" w:space="0" w:color="auto"/>
            </w:tcBorders>
            <w:shd w:val="clear" w:color="auto" w:fill="auto"/>
            <w:vAlign w:val="center"/>
          </w:tcPr>
          <w:p w14:paraId="1ABA3E0F" w14:textId="40E85F9D" w:rsidR="00C066F7" w:rsidRDefault="003A7A61" w:rsidP="00C066F7">
            <w:pPr>
              <w:ind w:right="178"/>
              <w:jc w:val="right"/>
            </w:pPr>
            <w:r>
              <w:t>X</w:t>
            </w:r>
          </w:p>
        </w:tc>
      </w:tr>
      <w:tr w:rsidR="00C066F7" w:rsidRPr="0027471C" w14:paraId="53470861" w14:textId="77777777" w:rsidTr="002161BA">
        <w:trPr>
          <w:cantSplit/>
          <w:trHeight w:val="340"/>
        </w:trPr>
        <w:tc>
          <w:tcPr>
            <w:tcW w:w="7470" w:type="dxa"/>
            <w:gridSpan w:val="2"/>
            <w:shd w:val="clear" w:color="auto" w:fill="auto"/>
            <w:vAlign w:val="center"/>
          </w:tcPr>
          <w:p w14:paraId="68F4C674" w14:textId="77777777" w:rsidR="00C066F7" w:rsidRPr="000345AE" w:rsidRDefault="00C066F7" w:rsidP="00C066F7">
            <w:pPr>
              <w:pStyle w:val="Paragraphedeliste"/>
              <w:tabs>
                <w:tab w:val="left" w:pos="709"/>
              </w:tabs>
              <w:ind w:left="0" w:right="284"/>
              <w:rPr>
                <w:rFonts w:cs="Calibri"/>
              </w:rPr>
            </w:pPr>
            <w:r w:rsidRPr="000345AE">
              <w:rPr>
                <w:rFonts w:cs="Calibri"/>
              </w:rPr>
              <w:t>First aid and rescue team on site</w:t>
            </w:r>
          </w:p>
        </w:tc>
        <w:tc>
          <w:tcPr>
            <w:tcW w:w="630" w:type="dxa"/>
            <w:vAlign w:val="center"/>
          </w:tcPr>
          <w:p w14:paraId="116E36DF" w14:textId="77777777" w:rsidR="00C066F7" w:rsidRPr="0027471C" w:rsidRDefault="00C066F7" w:rsidP="00C066F7">
            <w:pPr>
              <w:ind w:firstLine="25"/>
              <w:jc w:val="center"/>
            </w:pPr>
          </w:p>
        </w:tc>
        <w:tc>
          <w:tcPr>
            <w:tcW w:w="1090" w:type="dxa"/>
            <w:shd w:val="clear" w:color="auto" w:fill="auto"/>
            <w:vAlign w:val="center"/>
          </w:tcPr>
          <w:p w14:paraId="4C3BBD9C" w14:textId="77777777" w:rsidR="00C066F7" w:rsidRPr="0027471C" w:rsidRDefault="00C066F7" w:rsidP="00C066F7">
            <w:pPr>
              <w:jc w:val="center"/>
            </w:pPr>
          </w:p>
        </w:tc>
        <w:tc>
          <w:tcPr>
            <w:tcW w:w="800" w:type="dxa"/>
            <w:tcBorders>
              <w:right w:val="single" w:sz="4" w:space="0" w:color="auto"/>
            </w:tcBorders>
            <w:shd w:val="clear" w:color="auto" w:fill="auto"/>
            <w:vAlign w:val="center"/>
          </w:tcPr>
          <w:p w14:paraId="2AE5F725" w14:textId="6E72176C" w:rsidR="00C066F7" w:rsidRPr="0027471C" w:rsidRDefault="003A7A61" w:rsidP="00C066F7">
            <w:pPr>
              <w:ind w:right="178"/>
              <w:jc w:val="right"/>
            </w:pPr>
            <w:r>
              <w:t>X</w:t>
            </w:r>
          </w:p>
        </w:tc>
      </w:tr>
      <w:tr w:rsidR="00C066F7" w:rsidRPr="0027471C" w14:paraId="336C5882" w14:textId="77777777" w:rsidTr="002161BA">
        <w:trPr>
          <w:cantSplit/>
          <w:trHeight w:val="340"/>
        </w:trPr>
        <w:tc>
          <w:tcPr>
            <w:tcW w:w="7470" w:type="dxa"/>
            <w:gridSpan w:val="2"/>
            <w:tcBorders>
              <w:bottom w:val="single" w:sz="4" w:space="0" w:color="auto"/>
            </w:tcBorders>
            <w:shd w:val="clear" w:color="auto" w:fill="auto"/>
            <w:vAlign w:val="center"/>
          </w:tcPr>
          <w:p w14:paraId="67194515" w14:textId="77777777" w:rsidR="00C066F7" w:rsidRPr="000345AE" w:rsidRDefault="00C066F7" w:rsidP="00C066F7">
            <w:pPr>
              <w:pStyle w:val="Paragraphedeliste"/>
              <w:tabs>
                <w:tab w:val="left" w:pos="709"/>
              </w:tabs>
              <w:ind w:left="0" w:right="284"/>
              <w:rPr>
                <w:rFonts w:cs="Calibri"/>
              </w:rPr>
            </w:pPr>
            <w:r w:rsidRPr="000345AE">
              <w:rPr>
                <w:rFonts w:cs="Calibri"/>
              </w:rPr>
              <w:t>Fire extinguishers available on work site</w:t>
            </w:r>
          </w:p>
        </w:tc>
        <w:tc>
          <w:tcPr>
            <w:tcW w:w="630" w:type="dxa"/>
            <w:vAlign w:val="center"/>
          </w:tcPr>
          <w:p w14:paraId="4F7C1A48" w14:textId="77777777" w:rsidR="00C066F7" w:rsidRPr="0027471C" w:rsidRDefault="00C066F7" w:rsidP="00C066F7">
            <w:pPr>
              <w:ind w:firstLine="25"/>
              <w:jc w:val="center"/>
            </w:pPr>
          </w:p>
        </w:tc>
        <w:tc>
          <w:tcPr>
            <w:tcW w:w="1090" w:type="dxa"/>
            <w:shd w:val="clear" w:color="auto" w:fill="auto"/>
            <w:vAlign w:val="center"/>
          </w:tcPr>
          <w:p w14:paraId="67092C52" w14:textId="77777777" w:rsidR="00C066F7" w:rsidRPr="0027471C" w:rsidRDefault="00C066F7" w:rsidP="00C066F7">
            <w:pPr>
              <w:jc w:val="center"/>
            </w:pPr>
          </w:p>
        </w:tc>
        <w:tc>
          <w:tcPr>
            <w:tcW w:w="800" w:type="dxa"/>
            <w:tcBorders>
              <w:right w:val="single" w:sz="4" w:space="0" w:color="auto"/>
            </w:tcBorders>
            <w:shd w:val="clear" w:color="auto" w:fill="auto"/>
            <w:vAlign w:val="center"/>
          </w:tcPr>
          <w:p w14:paraId="65F642C4" w14:textId="1BD27BA1" w:rsidR="00C066F7" w:rsidRPr="0027471C" w:rsidRDefault="003A7A61" w:rsidP="00C066F7">
            <w:pPr>
              <w:ind w:right="178"/>
              <w:jc w:val="right"/>
            </w:pPr>
            <w:r>
              <w:t>X</w:t>
            </w:r>
          </w:p>
        </w:tc>
      </w:tr>
      <w:tr w:rsidR="00323887" w:rsidRPr="0027471C" w14:paraId="5237F768" w14:textId="77777777" w:rsidTr="002161BA">
        <w:trPr>
          <w:cantSplit/>
          <w:trHeight w:val="283"/>
        </w:trPr>
        <w:tc>
          <w:tcPr>
            <w:tcW w:w="7470" w:type="dxa"/>
            <w:gridSpan w:val="2"/>
            <w:tcBorders>
              <w:top w:val="single" w:sz="4" w:space="0" w:color="auto"/>
              <w:left w:val="single" w:sz="4" w:space="0" w:color="auto"/>
              <w:bottom w:val="single" w:sz="4" w:space="0" w:color="auto"/>
              <w:right w:val="nil"/>
            </w:tcBorders>
            <w:shd w:val="clear" w:color="auto" w:fill="A6A6A6" w:themeFill="background1" w:themeFillShade="A6"/>
            <w:vAlign w:val="center"/>
          </w:tcPr>
          <w:p w14:paraId="5E8C3E01" w14:textId="77777777" w:rsidR="00323887" w:rsidRPr="0027471C" w:rsidRDefault="00323887" w:rsidP="00817E6D">
            <w:pPr>
              <w:pStyle w:val="Titre6"/>
              <w:ind w:right="288"/>
            </w:pPr>
            <w:r w:rsidRPr="0027471C">
              <w:t>Equipment and Tools</w:t>
            </w:r>
          </w:p>
        </w:tc>
        <w:tc>
          <w:tcPr>
            <w:tcW w:w="630" w:type="dxa"/>
            <w:tcBorders>
              <w:left w:val="nil"/>
              <w:right w:val="nil"/>
            </w:tcBorders>
            <w:shd w:val="clear" w:color="auto" w:fill="A6A6A6" w:themeFill="background1" w:themeFillShade="A6"/>
            <w:vAlign w:val="center"/>
          </w:tcPr>
          <w:p w14:paraId="453390D8" w14:textId="77777777" w:rsidR="00323887" w:rsidRPr="0027471C" w:rsidRDefault="00323887" w:rsidP="00323887">
            <w:pPr>
              <w:ind w:firstLine="25"/>
              <w:jc w:val="center"/>
              <w:rPr>
                <w:color w:val="FFFFFF" w:themeColor="background1"/>
              </w:rPr>
            </w:pPr>
          </w:p>
        </w:tc>
        <w:tc>
          <w:tcPr>
            <w:tcW w:w="1090" w:type="dxa"/>
            <w:tcBorders>
              <w:top w:val="single" w:sz="4" w:space="0" w:color="auto"/>
              <w:left w:val="nil"/>
              <w:bottom w:val="single" w:sz="4" w:space="0" w:color="auto"/>
              <w:right w:val="nil"/>
            </w:tcBorders>
            <w:shd w:val="clear" w:color="auto" w:fill="A6A6A6" w:themeFill="background1" w:themeFillShade="A6"/>
            <w:vAlign w:val="center"/>
          </w:tcPr>
          <w:p w14:paraId="66487832" w14:textId="77777777" w:rsidR="00323887" w:rsidRPr="0027471C" w:rsidRDefault="00323887" w:rsidP="00323887">
            <w:pPr>
              <w:jc w:val="center"/>
              <w:rPr>
                <w:color w:val="FFFFFF" w:themeColor="background1"/>
              </w:rPr>
            </w:pPr>
          </w:p>
        </w:tc>
        <w:tc>
          <w:tcPr>
            <w:tcW w:w="800"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05380C2E" w14:textId="77777777" w:rsidR="00323887" w:rsidRPr="0027471C" w:rsidRDefault="00323887" w:rsidP="00323887">
            <w:pPr>
              <w:jc w:val="center"/>
              <w:rPr>
                <w:color w:val="FFFFFF" w:themeColor="background1"/>
              </w:rPr>
            </w:pPr>
          </w:p>
        </w:tc>
      </w:tr>
      <w:tr w:rsidR="00C066F7" w:rsidRPr="0027471C" w14:paraId="6449826B" w14:textId="77777777" w:rsidTr="002161BA">
        <w:trPr>
          <w:cantSplit/>
          <w:trHeight w:val="397"/>
        </w:trPr>
        <w:tc>
          <w:tcPr>
            <w:tcW w:w="7470" w:type="dxa"/>
            <w:gridSpan w:val="2"/>
            <w:tcBorders>
              <w:top w:val="single" w:sz="4" w:space="0" w:color="auto"/>
              <w:bottom w:val="single" w:sz="4" w:space="0" w:color="auto"/>
            </w:tcBorders>
            <w:shd w:val="clear" w:color="auto" w:fill="auto"/>
            <w:vAlign w:val="center"/>
          </w:tcPr>
          <w:p w14:paraId="481B418C" w14:textId="77777777" w:rsidR="00C066F7" w:rsidRPr="000345AE" w:rsidRDefault="00C066F7" w:rsidP="00C066F7">
            <w:pPr>
              <w:pStyle w:val="Paragraphedeliste"/>
              <w:tabs>
                <w:tab w:val="left" w:pos="709"/>
              </w:tabs>
              <w:ind w:left="0" w:right="284"/>
              <w:rPr>
                <w:rFonts w:cs="Calibri"/>
              </w:rPr>
            </w:pPr>
            <w:r w:rsidRPr="000345AE">
              <w:rPr>
                <w:rFonts w:cs="Calibri"/>
              </w:rPr>
              <w:t xml:space="preserve">Standard tooling including metrology and other necessary equipment for execution of the project </w:t>
            </w:r>
            <w:r w:rsidRPr="000345AE">
              <w:rPr>
                <w:rFonts w:cs="Calibri"/>
                <w:sz w:val="20"/>
                <w:szCs w:val="20"/>
              </w:rPr>
              <w:t>(list available on demand)</w:t>
            </w:r>
          </w:p>
        </w:tc>
        <w:tc>
          <w:tcPr>
            <w:tcW w:w="630" w:type="dxa"/>
            <w:tcBorders>
              <w:top w:val="single" w:sz="4" w:space="0" w:color="auto"/>
            </w:tcBorders>
            <w:vAlign w:val="center"/>
          </w:tcPr>
          <w:p w14:paraId="58AE7FDC" w14:textId="77777777" w:rsidR="00C066F7" w:rsidRPr="0027471C" w:rsidRDefault="00C066F7" w:rsidP="00C066F7">
            <w:pPr>
              <w:ind w:firstLine="25"/>
              <w:jc w:val="center"/>
            </w:pPr>
          </w:p>
        </w:tc>
        <w:tc>
          <w:tcPr>
            <w:tcW w:w="1090" w:type="dxa"/>
            <w:tcBorders>
              <w:top w:val="single" w:sz="4" w:space="0" w:color="auto"/>
            </w:tcBorders>
            <w:shd w:val="clear" w:color="auto" w:fill="auto"/>
            <w:vAlign w:val="center"/>
          </w:tcPr>
          <w:p w14:paraId="396BF942" w14:textId="77777777" w:rsidR="00C066F7" w:rsidRPr="0027471C" w:rsidRDefault="00C066F7" w:rsidP="00AC07C5">
            <w:pPr>
              <w:jc w:val="center"/>
            </w:pPr>
          </w:p>
        </w:tc>
        <w:tc>
          <w:tcPr>
            <w:tcW w:w="800" w:type="dxa"/>
            <w:tcBorders>
              <w:top w:val="single" w:sz="4" w:space="0" w:color="auto"/>
              <w:right w:val="single" w:sz="4" w:space="0" w:color="auto"/>
            </w:tcBorders>
            <w:shd w:val="clear" w:color="auto" w:fill="auto"/>
            <w:vAlign w:val="center"/>
          </w:tcPr>
          <w:p w14:paraId="7E4626C0" w14:textId="0F58D970" w:rsidR="00C066F7" w:rsidRPr="0027471C" w:rsidRDefault="005A1DEC" w:rsidP="00C066F7">
            <w:pPr>
              <w:jc w:val="center"/>
            </w:pPr>
            <w:r>
              <w:t>X</w:t>
            </w:r>
          </w:p>
        </w:tc>
      </w:tr>
      <w:tr w:rsidR="00C066F7" w:rsidRPr="0027471C" w14:paraId="1B20CD29" w14:textId="77777777" w:rsidTr="002161BA">
        <w:trPr>
          <w:cantSplit/>
          <w:trHeight w:val="340"/>
        </w:trPr>
        <w:tc>
          <w:tcPr>
            <w:tcW w:w="7470" w:type="dxa"/>
            <w:gridSpan w:val="2"/>
            <w:tcBorders>
              <w:top w:val="single" w:sz="4" w:space="0" w:color="auto"/>
              <w:left w:val="single" w:sz="4" w:space="0" w:color="auto"/>
              <w:bottom w:val="nil"/>
              <w:right w:val="single" w:sz="4" w:space="0" w:color="auto"/>
            </w:tcBorders>
            <w:shd w:val="clear" w:color="auto" w:fill="auto"/>
            <w:vAlign w:val="center"/>
          </w:tcPr>
          <w:p w14:paraId="731D27A6" w14:textId="77777777" w:rsidR="00C066F7" w:rsidRPr="0027471C" w:rsidRDefault="00C066F7" w:rsidP="00C066F7">
            <w:pPr>
              <w:pStyle w:val="Paragraphedeliste"/>
              <w:tabs>
                <w:tab w:val="left" w:pos="709"/>
              </w:tabs>
              <w:ind w:left="0" w:right="284"/>
            </w:pPr>
            <w:r w:rsidRPr="0027471C">
              <w:t>Specialized tooling supplied by EnerServ:</w:t>
            </w:r>
          </w:p>
        </w:tc>
        <w:tc>
          <w:tcPr>
            <w:tcW w:w="630" w:type="dxa"/>
            <w:tcBorders>
              <w:left w:val="single" w:sz="4" w:space="0" w:color="auto"/>
            </w:tcBorders>
            <w:vAlign w:val="center"/>
          </w:tcPr>
          <w:p w14:paraId="4086F0E8" w14:textId="6257A863" w:rsidR="00C066F7" w:rsidRPr="0027471C" w:rsidRDefault="005A1DEC" w:rsidP="00C066F7">
            <w:pPr>
              <w:ind w:firstLine="25"/>
              <w:jc w:val="center"/>
            </w:pPr>
            <w:r>
              <w:t>X</w:t>
            </w:r>
          </w:p>
        </w:tc>
        <w:tc>
          <w:tcPr>
            <w:tcW w:w="1090" w:type="dxa"/>
            <w:shd w:val="clear" w:color="auto" w:fill="auto"/>
            <w:vAlign w:val="center"/>
          </w:tcPr>
          <w:p w14:paraId="13D4D9D0" w14:textId="77777777" w:rsidR="00C066F7" w:rsidRPr="0027471C" w:rsidRDefault="00C066F7" w:rsidP="00C066F7">
            <w:pPr>
              <w:jc w:val="center"/>
            </w:pPr>
          </w:p>
        </w:tc>
        <w:tc>
          <w:tcPr>
            <w:tcW w:w="800" w:type="dxa"/>
            <w:tcBorders>
              <w:right w:val="single" w:sz="4" w:space="0" w:color="auto"/>
            </w:tcBorders>
            <w:shd w:val="clear" w:color="auto" w:fill="auto"/>
            <w:vAlign w:val="center"/>
          </w:tcPr>
          <w:p w14:paraId="67B4B8C2" w14:textId="77777777" w:rsidR="00C066F7" w:rsidRPr="0027471C" w:rsidRDefault="00C066F7" w:rsidP="00C066F7">
            <w:pPr>
              <w:jc w:val="center"/>
            </w:pPr>
          </w:p>
        </w:tc>
      </w:tr>
      <w:tr w:rsidR="00C066F7" w:rsidRPr="0027471C" w14:paraId="3771E239" w14:textId="77777777" w:rsidTr="002161BA">
        <w:trPr>
          <w:cantSplit/>
          <w:trHeight w:val="590"/>
        </w:trPr>
        <w:tc>
          <w:tcPr>
            <w:tcW w:w="7470" w:type="dxa"/>
            <w:gridSpan w:val="2"/>
            <w:tcBorders>
              <w:top w:val="single" w:sz="4" w:space="0" w:color="auto"/>
              <w:left w:val="single" w:sz="4" w:space="0" w:color="auto"/>
              <w:bottom w:val="nil"/>
              <w:right w:val="single" w:sz="4" w:space="0" w:color="auto"/>
            </w:tcBorders>
            <w:shd w:val="clear" w:color="auto" w:fill="auto"/>
            <w:vAlign w:val="center"/>
          </w:tcPr>
          <w:p w14:paraId="1E398867" w14:textId="77777777" w:rsidR="00C066F7" w:rsidRPr="0027471C" w:rsidRDefault="00C066F7" w:rsidP="00C066F7">
            <w:pPr>
              <w:pStyle w:val="Paragraphedeliste"/>
              <w:tabs>
                <w:tab w:val="left" w:pos="709"/>
              </w:tabs>
              <w:ind w:left="0" w:right="284"/>
              <w:rPr>
                <w:color w:val="FF0000"/>
              </w:rPr>
            </w:pPr>
            <w:r w:rsidRPr="0027471C">
              <w:t>Specialized tooling (OEM):</w:t>
            </w:r>
          </w:p>
        </w:tc>
        <w:tc>
          <w:tcPr>
            <w:tcW w:w="630" w:type="dxa"/>
            <w:vMerge w:val="restart"/>
            <w:tcBorders>
              <w:left w:val="single" w:sz="4" w:space="0" w:color="auto"/>
            </w:tcBorders>
            <w:vAlign w:val="center"/>
          </w:tcPr>
          <w:p w14:paraId="203299BB" w14:textId="77777777" w:rsidR="00C066F7" w:rsidRPr="0027471C" w:rsidRDefault="00C066F7" w:rsidP="00C066F7">
            <w:pPr>
              <w:ind w:firstLine="25"/>
              <w:jc w:val="center"/>
            </w:pPr>
          </w:p>
        </w:tc>
        <w:tc>
          <w:tcPr>
            <w:tcW w:w="1090" w:type="dxa"/>
            <w:vMerge w:val="restart"/>
            <w:shd w:val="clear" w:color="auto" w:fill="auto"/>
            <w:vAlign w:val="center"/>
          </w:tcPr>
          <w:p w14:paraId="50406B42" w14:textId="77777777" w:rsidR="00C066F7" w:rsidRPr="0027471C" w:rsidRDefault="00C066F7" w:rsidP="00C066F7">
            <w:pPr>
              <w:jc w:val="center"/>
            </w:pPr>
          </w:p>
        </w:tc>
        <w:tc>
          <w:tcPr>
            <w:tcW w:w="800" w:type="dxa"/>
            <w:vMerge w:val="restart"/>
            <w:tcBorders>
              <w:right w:val="single" w:sz="4" w:space="0" w:color="auto"/>
            </w:tcBorders>
            <w:shd w:val="clear" w:color="auto" w:fill="auto"/>
            <w:vAlign w:val="center"/>
          </w:tcPr>
          <w:p w14:paraId="525F9206" w14:textId="14D5F327" w:rsidR="00C066F7" w:rsidRPr="0027471C" w:rsidRDefault="005A1DEC" w:rsidP="00C066F7">
            <w:pPr>
              <w:jc w:val="center"/>
            </w:pPr>
            <w:r>
              <w:t>X</w:t>
            </w:r>
          </w:p>
        </w:tc>
      </w:tr>
      <w:tr w:rsidR="00C066F7" w:rsidRPr="0027471C" w14:paraId="6301FA44" w14:textId="77777777" w:rsidTr="002161BA">
        <w:trPr>
          <w:cantSplit/>
          <w:trHeight w:val="283"/>
        </w:trPr>
        <w:tc>
          <w:tcPr>
            <w:tcW w:w="3870" w:type="dxa"/>
            <w:tcBorders>
              <w:top w:val="nil"/>
              <w:left w:val="single" w:sz="4" w:space="0" w:color="auto"/>
              <w:bottom w:val="single" w:sz="4" w:space="0" w:color="auto"/>
              <w:right w:val="nil"/>
            </w:tcBorders>
            <w:shd w:val="clear" w:color="auto" w:fill="auto"/>
            <w:vAlign w:val="center"/>
          </w:tcPr>
          <w:p w14:paraId="55E4767C" w14:textId="0E7CE6EB" w:rsidR="00C066F7" w:rsidRPr="0027471C" w:rsidRDefault="00D151DA" w:rsidP="00D151DA">
            <w:pPr>
              <w:pStyle w:val="Paragraphedeliste"/>
              <w:numPr>
                <w:ilvl w:val="0"/>
                <w:numId w:val="1"/>
              </w:numPr>
              <w:ind w:left="463" w:right="284"/>
            </w:pPr>
            <w:r>
              <w:t>Alignment special tooling</w:t>
            </w:r>
            <w:r w:rsidR="00C066F7">
              <w:t xml:space="preserve"> </w:t>
            </w:r>
          </w:p>
        </w:tc>
        <w:tc>
          <w:tcPr>
            <w:tcW w:w="3600" w:type="dxa"/>
            <w:tcBorders>
              <w:top w:val="nil"/>
              <w:left w:val="nil"/>
              <w:bottom w:val="single" w:sz="4" w:space="0" w:color="auto"/>
              <w:right w:val="single" w:sz="4" w:space="0" w:color="auto"/>
            </w:tcBorders>
            <w:shd w:val="clear" w:color="auto" w:fill="auto"/>
          </w:tcPr>
          <w:p w14:paraId="4491FBF7" w14:textId="779B6E48" w:rsidR="00C066F7" w:rsidRPr="0027471C" w:rsidRDefault="00C066F7" w:rsidP="00D151DA">
            <w:pPr>
              <w:ind w:left="103" w:right="284"/>
            </w:pPr>
          </w:p>
        </w:tc>
        <w:tc>
          <w:tcPr>
            <w:tcW w:w="630" w:type="dxa"/>
            <w:vMerge/>
            <w:vAlign w:val="center"/>
          </w:tcPr>
          <w:p w14:paraId="2F7C126A" w14:textId="77777777" w:rsidR="00C066F7" w:rsidRPr="0027471C" w:rsidRDefault="00C066F7" w:rsidP="00C066F7">
            <w:pPr>
              <w:ind w:firstLine="25"/>
              <w:jc w:val="center"/>
            </w:pPr>
          </w:p>
        </w:tc>
        <w:tc>
          <w:tcPr>
            <w:tcW w:w="1090" w:type="dxa"/>
            <w:vMerge/>
            <w:vAlign w:val="center"/>
          </w:tcPr>
          <w:p w14:paraId="45DB44A0" w14:textId="77777777" w:rsidR="00C066F7" w:rsidRPr="0027471C" w:rsidRDefault="00C066F7" w:rsidP="00C066F7">
            <w:pPr>
              <w:jc w:val="center"/>
            </w:pPr>
          </w:p>
        </w:tc>
        <w:tc>
          <w:tcPr>
            <w:tcW w:w="800" w:type="dxa"/>
            <w:vMerge/>
            <w:vAlign w:val="center"/>
          </w:tcPr>
          <w:p w14:paraId="07E478FB" w14:textId="77777777" w:rsidR="00C066F7" w:rsidRPr="0027471C" w:rsidRDefault="00C066F7" w:rsidP="00C066F7">
            <w:pPr>
              <w:jc w:val="center"/>
            </w:pPr>
          </w:p>
        </w:tc>
      </w:tr>
      <w:tr w:rsidR="00C066F7" w:rsidRPr="0027471C" w14:paraId="6EB9E09F" w14:textId="77777777" w:rsidTr="002161BA">
        <w:trPr>
          <w:cantSplit/>
          <w:trHeight w:val="340"/>
        </w:trPr>
        <w:tc>
          <w:tcPr>
            <w:tcW w:w="7470" w:type="dxa"/>
            <w:gridSpan w:val="2"/>
            <w:tcBorders>
              <w:top w:val="single" w:sz="4" w:space="0" w:color="auto"/>
            </w:tcBorders>
            <w:shd w:val="clear" w:color="auto" w:fill="auto"/>
            <w:vAlign w:val="center"/>
          </w:tcPr>
          <w:p w14:paraId="5DEAEEAC" w14:textId="1EE75879" w:rsidR="00C066F7" w:rsidRPr="0027471C" w:rsidRDefault="00C066F7" w:rsidP="00C066F7">
            <w:pPr>
              <w:pStyle w:val="Paragraphedeliste"/>
              <w:tabs>
                <w:tab w:val="left" w:pos="709"/>
              </w:tabs>
              <w:ind w:left="0" w:right="284"/>
            </w:pPr>
            <w:r>
              <w:t xml:space="preserve">Mobile equipment </w:t>
            </w:r>
          </w:p>
        </w:tc>
        <w:tc>
          <w:tcPr>
            <w:tcW w:w="630" w:type="dxa"/>
            <w:vAlign w:val="center"/>
          </w:tcPr>
          <w:p w14:paraId="18D332E0" w14:textId="77777777" w:rsidR="00C066F7" w:rsidRPr="0027471C" w:rsidRDefault="00C066F7" w:rsidP="00C066F7">
            <w:pPr>
              <w:ind w:firstLine="25"/>
              <w:jc w:val="center"/>
            </w:pPr>
          </w:p>
        </w:tc>
        <w:tc>
          <w:tcPr>
            <w:tcW w:w="1090" w:type="dxa"/>
            <w:shd w:val="clear" w:color="auto" w:fill="auto"/>
            <w:vAlign w:val="center"/>
          </w:tcPr>
          <w:p w14:paraId="79536E8C" w14:textId="77777777" w:rsidR="00C066F7" w:rsidRPr="0027471C" w:rsidRDefault="00C066F7" w:rsidP="00C066F7">
            <w:pPr>
              <w:jc w:val="center"/>
            </w:pPr>
          </w:p>
        </w:tc>
        <w:tc>
          <w:tcPr>
            <w:tcW w:w="800" w:type="dxa"/>
            <w:tcBorders>
              <w:right w:val="single" w:sz="4" w:space="0" w:color="auto"/>
            </w:tcBorders>
            <w:shd w:val="clear" w:color="auto" w:fill="auto"/>
            <w:vAlign w:val="center"/>
          </w:tcPr>
          <w:p w14:paraId="10C4F363" w14:textId="2C39DC9B" w:rsidR="00C066F7" w:rsidRPr="0027471C" w:rsidRDefault="00D151DA" w:rsidP="00C066F7">
            <w:pPr>
              <w:jc w:val="center"/>
            </w:pPr>
            <w:r>
              <w:t>X</w:t>
            </w:r>
          </w:p>
        </w:tc>
      </w:tr>
      <w:tr w:rsidR="00C066F7" w:rsidRPr="0027471C" w14:paraId="3D6A67B5" w14:textId="77777777" w:rsidTr="002161BA">
        <w:trPr>
          <w:cantSplit/>
          <w:trHeight w:val="340"/>
        </w:trPr>
        <w:tc>
          <w:tcPr>
            <w:tcW w:w="7470" w:type="dxa"/>
            <w:gridSpan w:val="2"/>
            <w:tcBorders>
              <w:top w:val="single" w:sz="4" w:space="0" w:color="auto"/>
            </w:tcBorders>
            <w:shd w:val="clear" w:color="auto" w:fill="auto"/>
            <w:vAlign w:val="center"/>
          </w:tcPr>
          <w:p w14:paraId="6BEB34C9" w14:textId="77777777" w:rsidR="00C066F7" w:rsidRPr="000345AE" w:rsidRDefault="00C066F7" w:rsidP="00C066F7">
            <w:pPr>
              <w:pStyle w:val="Paragraphedeliste"/>
              <w:tabs>
                <w:tab w:val="left" w:pos="709"/>
              </w:tabs>
              <w:ind w:left="0" w:right="284"/>
              <w:rPr>
                <w:rFonts w:cs="Calibri"/>
              </w:rPr>
            </w:pPr>
            <w:r w:rsidRPr="000345AE">
              <w:rPr>
                <w:rFonts w:cs="Calibri"/>
              </w:rPr>
              <w:t>Blocking</w:t>
            </w:r>
          </w:p>
        </w:tc>
        <w:tc>
          <w:tcPr>
            <w:tcW w:w="630" w:type="dxa"/>
            <w:vAlign w:val="center"/>
          </w:tcPr>
          <w:p w14:paraId="3954FB21" w14:textId="77777777" w:rsidR="00C066F7" w:rsidRPr="0027471C" w:rsidRDefault="00C066F7" w:rsidP="00C066F7">
            <w:pPr>
              <w:ind w:firstLine="25"/>
              <w:jc w:val="center"/>
            </w:pPr>
          </w:p>
        </w:tc>
        <w:tc>
          <w:tcPr>
            <w:tcW w:w="1090" w:type="dxa"/>
            <w:shd w:val="clear" w:color="auto" w:fill="auto"/>
            <w:vAlign w:val="center"/>
          </w:tcPr>
          <w:p w14:paraId="0C33016D" w14:textId="77777777" w:rsidR="00C066F7" w:rsidRPr="0027471C" w:rsidRDefault="00C066F7" w:rsidP="00C066F7">
            <w:pPr>
              <w:jc w:val="center"/>
            </w:pPr>
          </w:p>
        </w:tc>
        <w:tc>
          <w:tcPr>
            <w:tcW w:w="800" w:type="dxa"/>
            <w:tcBorders>
              <w:right w:val="single" w:sz="4" w:space="0" w:color="auto"/>
            </w:tcBorders>
            <w:shd w:val="clear" w:color="auto" w:fill="auto"/>
            <w:vAlign w:val="center"/>
          </w:tcPr>
          <w:p w14:paraId="1BCA5D4F" w14:textId="42D102CF" w:rsidR="00C066F7" w:rsidRPr="0027471C" w:rsidRDefault="00D151DA" w:rsidP="00C066F7">
            <w:pPr>
              <w:jc w:val="center"/>
            </w:pPr>
            <w:r>
              <w:t>X</w:t>
            </w:r>
          </w:p>
        </w:tc>
      </w:tr>
      <w:tr w:rsidR="00C066F7" w:rsidRPr="0027471C" w14:paraId="40E99E08" w14:textId="77777777" w:rsidTr="002161BA">
        <w:trPr>
          <w:cantSplit/>
          <w:trHeight w:val="340"/>
        </w:trPr>
        <w:tc>
          <w:tcPr>
            <w:tcW w:w="7470" w:type="dxa"/>
            <w:gridSpan w:val="2"/>
            <w:tcBorders>
              <w:top w:val="single" w:sz="4" w:space="0" w:color="auto"/>
            </w:tcBorders>
            <w:shd w:val="clear" w:color="auto" w:fill="auto"/>
            <w:vAlign w:val="center"/>
          </w:tcPr>
          <w:p w14:paraId="36195396" w14:textId="77777777" w:rsidR="00C066F7" w:rsidRPr="000345AE" w:rsidRDefault="00C066F7" w:rsidP="00C066F7">
            <w:pPr>
              <w:pStyle w:val="Paragraphedeliste"/>
              <w:tabs>
                <w:tab w:val="left" w:pos="709"/>
              </w:tabs>
              <w:ind w:left="0" w:right="284"/>
              <w:rPr>
                <w:rFonts w:cs="Calibri"/>
              </w:rPr>
            </w:pPr>
            <w:r w:rsidRPr="000345AE">
              <w:rPr>
                <w:rFonts w:cs="Calibri"/>
              </w:rPr>
              <w:t>Floor protection</w:t>
            </w:r>
          </w:p>
        </w:tc>
        <w:tc>
          <w:tcPr>
            <w:tcW w:w="630" w:type="dxa"/>
            <w:vAlign w:val="center"/>
          </w:tcPr>
          <w:p w14:paraId="04A86A40" w14:textId="67658EE2" w:rsidR="00C066F7" w:rsidRPr="0027471C" w:rsidRDefault="00D151DA" w:rsidP="00C066F7">
            <w:pPr>
              <w:ind w:firstLine="25"/>
              <w:jc w:val="center"/>
            </w:pPr>
            <w:r>
              <w:t>X</w:t>
            </w:r>
          </w:p>
        </w:tc>
        <w:tc>
          <w:tcPr>
            <w:tcW w:w="1090" w:type="dxa"/>
            <w:shd w:val="clear" w:color="auto" w:fill="auto"/>
            <w:vAlign w:val="center"/>
          </w:tcPr>
          <w:p w14:paraId="4C00DB09" w14:textId="77777777" w:rsidR="00C066F7" w:rsidRPr="0027471C" w:rsidRDefault="00C066F7" w:rsidP="00C066F7">
            <w:pPr>
              <w:jc w:val="center"/>
            </w:pPr>
          </w:p>
        </w:tc>
        <w:tc>
          <w:tcPr>
            <w:tcW w:w="800" w:type="dxa"/>
            <w:tcBorders>
              <w:right w:val="single" w:sz="4" w:space="0" w:color="auto"/>
            </w:tcBorders>
            <w:shd w:val="clear" w:color="auto" w:fill="auto"/>
            <w:vAlign w:val="center"/>
          </w:tcPr>
          <w:p w14:paraId="57DFD48A" w14:textId="77777777" w:rsidR="00C066F7" w:rsidRPr="0027471C" w:rsidRDefault="00C066F7" w:rsidP="00C066F7">
            <w:pPr>
              <w:jc w:val="center"/>
            </w:pPr>
          </w:p>
        </w:tc>
      </w:tr>
      <w:tr w:rsidR="00C066F7" w:rsidRPr="0027471C" w14:paraId="7CE062F9" w14:textId="77777777" w:rsidTr="002161BA">
        <w:trPr>
          <w:cantSplit/>
          <w:trHeight w:val="340"/>
        </w:trPr>
        <w:tc>
          <w:tcPr>
            <w:tcW w:w="7470" w:type="dxa"/>
            <w:gridSpan w:val="2"/>
            <w:tcBorders>
              <w:bottom w:val="single" w:sz="4" w:space="0" w:color="auto"/>
            </w:tcBorders>
            <w:shd w:val="clear" w:color="auto" w:fill="auto"/>
            <w:vAlign w:val="center"/>
          </w:tcPr>
          <w:p w14:paraId="5D6061F6" w14:textId="77777777" w:rsidR="00C066F7" w:rsidRPr="000345AE" w:rsidRDefault="00C066F7" w:rsidP="00C066F7">
            <w:pPr>
              <w:pStyle w:val="Paragraphedeliste"/>
              <w:tabs>
                <w:tab w:val="left" w:pos="709"/>
              </w:tabs>
              <w:ind w:left="0" w:right="284"/>
              <w:rPr>
                <w:rFonts w:cs="Calibri"/>
              </w:rPr>
            </w:pPr>
            <w:r w:rsidRPr="000345AE">
              <w:rPr>
                <w:rFonts w:cs="Calibri"/>
              </w:rPr>
              <w:t>Supplementary lighting (outage, poor lighting)</w:t>
            </w:r>
          </w:p>
        </w:tc>
        <w:tc>
          <w:tcPr>
            <w:tcW w:w="630" w:type="dxa"/>
            <w:vAlign w:val="center"/>
          </w:tcPr>
          <w:p w14:paraId="559AF807" w14:textId="77777777" w:rsidR="00C066F7" w:rsidRPr="0027471C" w:rsidRDefault="00C066F7" w:rsidP="00C066F7">
            <w:pPr>
              <w:ind w:firstLine="25"/>
              <w:jc w:val="center"/>
            </w:pPr>
          </w:p>
        </w:tc>
        <w:tc>
          <w:tcPr>
            <w:tcW w:w="1090" w:type="dxa"/>
            <w:shd w:val="clear" w:color="auto" w:fill="auto"/>
            <w:vAlign w:val="center"/>
          </w:tcPr>
          <w:p w14:paraId="352A0055" w14:textId="77777777" w:rsidR="00C066F7" w:rsidRPr="0027471C" w:rsidRDefault="00C066F7" w:rsidP="00C066F7">
            <w:pPr>
              <w:jc w:val="center"/>
            </w:pPr>
          </w:p>
        </w:tc>
        <w:tc>
          <w:tcPr>
            <w:tcW w:w="800" w:type="dxa"/>
            <w:tcBorders>
              <w:right w:val="single" w:sz="4" w:space="0" w:color="auto"/>
            </w:tcBorders>
            <w:shd w:val="clear" w:color="auto" w:fill="auto"/>
            <w:vAlign w:val="center"/>
          </w:tcPr>
          <w:p w14:paraId="275B83EA" w14:textId="3E2767CB" w:rsidR="00C066F7" w:rsidRPr="0027471C" w:rsidRDefault="00D151DA" w:rsidP="00C066F7">
            <w:pPr>
              <w:jc w:val="center"/>
            </w:pPr>
            <w:r>
              <w:t>X</w:t>
            </w:r>
          </w:p>
        </w:tc>
      </w:tr>
      <w:tr w:rsidR="00323887" w:rsidRPr="0027471C" w14:paraId="351279DA" w14:textId="77777777" w:rsidTr="002161BA">
        <w:trPr>
          <w:cantSplit/>
          <w:trHeight w:val="283"/>
        </w:trPr>
        <w:tc>
          <w:tcPr>
            <w:tcW w:w="7470" w:type="dxa"/>
            <w:gridSpan w:val="2"/>
            <w:tcBorders>
              <w:top w:val="single" w:sz="4" w:space="0" w:color="auto"/>
              <w:left w:val="single" w:sz="4" w:space="0" w:color="auto"/>
              <w:bottom w:val="single" w:sz="4" w:space="0" w:color="auto"/>
              <w:right w:val="nil"/>
            </w:tcBorders>
            <w:shd w:val="clear" w:color="auto" w:fill="A6A6A6" w:themeFill="background1" w:themeFillShade="A6"/>
            <w:vAlign w:val="center"/>
          </w:tcPr>
          <w:p w14:paraId="4741E8C9" w14:textId="77777777" w:rsidR="00323887" w:rsidRPr="0027471C" w:rsidRDefault="00323887" w:rsidP="008C77B8">
            <w:pPr>
              <w:pStyle w:val="Titre6"/>
            </w:pPr>
            <w:r w:rsidRPr="0027471C">
              <w:t>Logistics</w:t>
            </w:r>
          </w:p>
        </w:tc>
        <w:tc>
          <w:tcPr>
            <w:tcW w:w="630" w:type="dxa"/>
            <w:tcBorders>
              <w:left w:val="nil"/>
              <w:right w:val="nil"/>
            </w:tcBorders>
            <w:shd w:val="clear" w:color="auto" w:fill="A6A6A6" w:themeFill="background1" w:themeFillShade="A6"/>
            <w:vAlign w:val="center"/>
          </w:tcPr>
          <w:p w14:paraId="468C4A73" w14:textId="77777777" w:rsidR="00323887" w:rsidRPr="0027471C" w:rsidRDefault="00323887" w:rsidP="00323887">
            <w:pPr>
              <w:ind w:firstLine="25"/>
              <w:jc w:val="center"/>
              <w:rPr>
                <w:color w:val="FFFFFF" w:themeColor="background1"/>
              </w:rPr>
            </w:pPr>
          </w:p>
        </w:tc>
        <w:tc>
          <w:tcPr>
            <w:tcW w:w="1090" w:type="dxa"/>
            <w:tcBorders>
              <w:top w:val="single" w:sz="4" w:space="0" w:color="auto"/>
              <w:left w:val="nil"/>
              <w:bottom w:val="single" w:sz="4" w:space="0" w:color="auto"/>
              <w:right w:val="nil"/>
            </w:tcBorders>
            <w:shd w:val="clear" w:color="auto" w:fill="A6A6A6" w:themeFill="background1" w:themeFillShade="A6"/>
            <w:vAlign w:val="center"/>
          </w:tcPr>
          <w:p w14:paraId="0F10F90B" w14:textId="77777777" w:rsidR="00323887" w:rsidRPr="0027471C" w:rsidRDefault="00323887" w:rsidP="00323887">
            <w:pPr>
              <w:jc w:val="center"/>
              <w:rPr>
                <w:color w:val="FFFFFF" w:themeColor="background1"/>
              </w:rPr>
            </w:pPr>
          </w:p>
        </w:tc>
        <w:tc>
          <w:tcPr>
            <w:tcW w:w="800"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192ED79E" w14:textId="77777777" w:rsidR="00323887" w:rsidRPr="0027471C" w:rsidRDefault="00323887" w:rsidP="00323887">
            <w:pPr>
              <w:jc w:val="center"/>
              <w:rPr>
                <w:color w:val="FFFFFF" w:themeColor="background1"/>
              </w:rPr>
            </w:pPr>
          </w:p>
        </w:tc>
      </w:tr>
      <w:tr w:rsidR="00C066F7" w:rsidRPr="0027471C" w14:paraId="01E814E9" w14:textId="77777777" w:rsidTr="002161BA">
        <w:trPr>
          <w:cantSplit/>
          <w:trHeight w:val="53"/>
        </w:trPr>
        <w:tc>
          <w:tcPr>
            <w:tcW w:w="7470" w:type="dxa"/>
            <w:gridSpan w:val="2"/>
            <w:tcBorders>
              <w:top w:val="single" w:sz="4" w:space="0" w:color="auto"/>
            </w:tcBorders>
            <w:shd w:val="clear" w:color="auto" w:fill="auto"/>
            <w:vAlign w:val="center"/>
          </w:tcPr>
          <w:p w14:paraId="20D9758A" w14:textId="77777777" w:rsidR="00C066F7" w:rsidRPr="0027471C" w:rsidRDefault="00C066F7" w:rsidP="00C066F7">
            <w:pPr>
              <w:tabs>
                <w:tab w:val="left" w:pos="709"/>
              </w:tabs>
              <w:ind w:right="284"/>
            </w:pPr>
            <w:r w:rsidRPr="0027471C">
              <w:t>Insurance for customer's components during transportation to/or during off-site workshop work</w:t>
            </w:r>
          </w:p>
        </w:tc>
        <w:tc>
          <w:tcPr>
            <w:tcW w:w="630" w:type="dxa"/>
            <w:tcBorders>
              <w:top w:val="single" w:sz="4" w:space="0" w:color="auto"/>
            </w:tcBorders>
            <w:vAlign w:val="center"/>
          </w:tcPr>
          <w:p w14:paraId="517F04B3" w14:textId="08C59B9C" w:rsidR="00C066F7" w:rsidRPr="0027471C" w:rsidRDefault="00D151DA" w:rsidP="00C066F7">
            <w:pPr>
              <w:ind w:firstLine="25"/>
              <w:jc w:val="center"/>
            </w:pPr>
            <w:r>
              <w:t>X</w:t>
            </w:r>
          </w:p>
        </w:tc>
        <w:tc>
          <w:tcPr>
            <w:tcW w:w="1090" w:type="dxa"/>
            <w:tcBorders>
              <w:top w:val="single" w:sz="4" w:space="0" w:color="auto"/>
            </w:tcBorders>
            <w:shd w:val="clear" w:color="auto" w:fill="auto"/>
            <w:vAlign w:val="center"/>
          </w:tcPr>
          <w:p w14:paraId="10E43181" w14:textId="77777777" w:rsidR="00C066F7" w:rsidRPr="0027471C" w:rsidRDefault="00C066F7" w:rsidP="00C066F7">
            <w:pPr>
              <w:jc w:val="center"/>
            </w:pPr>
          </w:p>
        </w:tc>
        <w:tc>
          <w:tcPr>
            <w:tcW w:w="800" w:type="dxa"/>
            <w:tcBorders>
              <w:top w:val="single" w:sz="4" w:space="0" w:color="auto"/>
              <w:right w:val="single" w:sz="4" w:space="0" w:color="auto"/>
            </w:tcBorders>
            <w:shd w:val="clear" w:color="auto" w:fill="auto"/>
            <w:vAlign w:val="center"/>
          </w:tcPr>
          <w:p w14:paraId="1D4BD99D" w14:textId="77777777" w:rsidR="00C066F7" w:rsidRPr="0027471C" w:rsidRDefault="00C066F7" w:rsidP="00C066F7">
            <w:pPr>
              <w:jc w:val="center"/>
            </w:pPr>
          </w:p>
        </w:tc>
      </w:tr>
      <w:tr w:rsidR="00C066F7" w:rsidRPr="0027471C" w14:paraId="75D452FA" w14:textId="77777777" w:rsidTr="002161BA">
        <w:trPr>
          <w:cantSplit/>
          <w:trHeight w:val="53"/>
        </w:trPr>
        <w:tc>
          <w:tcPr>
            <w:tcW w:w="7470" w:type="dxa"/>
            <w:gridSpan w:val="2"/>
            <w:tcBorders>
              <w:top w:val="single" w:sz="4" w:space="0" w:color="auto"/>
            </w:tcBorders>
            <w:shd w:val="clear" w:color="auto" w:fill="auto"/>
            <w:vAlign w:val="center"/>
          </w:tcPr>
          <w:p w14:paraId="3F76DCF3" w14:textId="77777777" w:rsidR="00C066F7" w:rsidRPr="0027471C" w:rsidRDefault="00C066F7" w:rsidP="00C066F7">
            <w:pPr>
              <w:tabs>
                <w:tab w:val="left" w:pos="709"/>
              </w:tabs>
              <w:ind w:right="284"/>
            </w:pPr>
            <w:r>
              <w:t>Custom logistics and fees if applicable. If by Enerserv, t</w:t>
            </w:r>
            <w:r w:rsidRPr="00C5196F">
              <w:t xml:space="preserve">he owner may be required to </w:t>
            </w:r>
            <w:proofErr w:type="gramStart"/>
            <w:r w:rsidRPr="00C5196F">
              <w:t>provide assistance</w:t>
            </w:r>
            <w:proofErr w:type="gramEnd"/>
            <w:r w:rsidRPr="00C5196F">
              <w:t xml:space="preserve"> or documentation, as necessary, given the</w:t>
            </w:r>
            <w:r>
              <w:t xml:space="preserve">ir </w:t>
            </w:r>
            <w:r w:rsidRPr="00C5196F">
              <w:t>ownership of the shipped component</w:t>
            </w:r>
            <w:r>
              <w:t>.</w:t>
            </w:r>
          </w:p>
        </w:tc>
        <w:tc>
          <w:tcPr>
            <w:tcW w:w="630" w:type="dxa"/>
            <w:tcBorders>
              <w:top w:val="single" w:sz="4" w:space="0" w:color="auto"/>
            </w:tcBorders>
            <w:vAlign w:val="center"/>
          </w:tcPr>
          <w:p w14:paraId="4E0739DC" w14:textId="1FEF6061" w:rsidR="00C066F7" w:rsidRDefault="00D151DA" w:rsidP="00C066F7">
            <w:pPr>
              <w:ind w:firstLine="25"/>
              <w:jc w:val="center"/>
            </w:pPr>
            <w:r>
              <w:t>X</w:t>
            </w:r>
          </w:p>
        </w:tc>
        <w:tc>
          <w:tcPr>
            <w:tcW w:w="1090" w:type="dxa"/>
            <w:tcBorders>
              <w:top w:val="single" w:sz="4" w:space="0" w:color="auto"/>
            </w:tcBorders>
            <w:shd w:val="clear" w:color="auto" w:fill="auto"/>
            <w:vAlign w:val="center"/>
          </w:tcPr>
          <w:p w14:paraId="064386C4" w14:textId="77777777" w:rsidR="00C066F7" w:rsidRDefault="00C066F7" w:rsidP="00C066F7">
            <w:pPr>
              <w:jc w:val="center"/>
            </w:pPr>
          </w:p>
        </w:tc>
        <w:tc>
          <w:tcPr>
            <w:tcW w:w="800" w:type="dxa"/>
            <w:tcBorders>
              <w:top w:val="single" w:sz="4" w:space="0" w:color="auto"/>
              <w:right w:val="single" w:sz="4" w:space="0" w:color="auto"/>
            </w:tcBorders>
            <w:shd w:val="clear" w:color="auto" w:fill="auto"/>
            <w:vAlign w:val="center"/>
          </w:tcPr>
          <w:p w14:paraId="6795B882" w14:textId="77777777" w:rsidR="00C066F7" w:rsidRDefault="00C066F7" w:rsidP="00C066F7">
            <w:pPr>
              <w:jc w:val="center"/>
            </w:pPr>
          </w:p>
        </w:tc>
      </w:tr>
      <w:tr w:rsidR="00C066F7" w:rsidRPr="0027471C" w14:paraId="3ED6D24B" w14:textId="77777777" w:rsidTr="002161BA">
        <w:trPr>
          <w:cantSplit/>
          <w:trHeight w:val="340"/>
        </w:trPr>
        <w:tc>
          <w:tcPr>
            <w:tcW w:w="7470" w:type="dxa"/>
            <w:gridSpan w:val="2"/>
            <w:shd w:val="clear" w:color="auto" w:fill="auto"/>
            <w:vAlign w:val="center"/>
          </w:tcPr>
          <w:p w14:paraId="6D803568" w14:textId="77777777" w:rsidR="00C066F7" w:rsidRPr="0027471C" w:rsidRDefault="00C066F7" w:rsidP="00C066F7">
            <w:pPr>
              <w:tabs>
                <w:tab w:val="left" w:pos="709"/>
              </w:tabs>
              <w:ind w:right="284"/>
            </w:pPr>
            <w:r w:rsidRPr="0027471C">
              <w:t>Transportation of parts for rebuild</w:t>
            </w:r>
          </w:p>
        </w:tc>
        <w:tc>
          <w:tcPr>
            <w:tcW w:w="630" w:type="dxa"/>
            <w:vAlign w:val="center"/>
          </w:tcPr>
          <w:p w14:paraId="6A8DC8E5" w14:textId="3D511F43" w:rsidR="00C066F7" w:rsidRDefault="00D151DA" w:rsidP="00C066F7">
            <w:pPr>
              <w:jc w:val="center"/>
            </w:pPr>
            <w:r>
              <w:t>X</w:t>
            </w:r>
          </w:p>
        </w:tc>
        <w:tc>
          <w:tcPr>
            <w:tcW w:w="1090" w:type="dxa"/>
            <w:shd w:val="clear" w:color="auto" w:fill="auto"/>
            <w:vAlign w:val="center"/>
          </w:tcPr>
          <w:p w14:paraId="5C60EB9B" w14:textId="77777777" w:rsidR="00C066F7" w:rsidRDefault="00C066F7" w:rsidP="00C066F7">
            <w:pPr>
              <w:jc w:val="center"/>
            </w:pPr>
          </w:p>
        </w:tc>
        <w:tc>
          <w:tcPr>
            <w:tcW w:w="800" w:type="dxa"/>
            <w:tcBorders>
              <w:right w:val="single" w:sz="4" w:space="0" w:color="auto"/>
            </w:tcBorders>
            <w:shd w:val="clear" w:color="auto" w:fill="auto"/>
            <w:vAlign w:val="center"/>
          </w:tcPr>
          <w:p w14:paraId="0D3B812A" w14:textId="77777777" w:rsidR="00C066F7" w:rsidRDefault="00C066F7" w:rsidP="00C066F7">
            <w:pPr>
              <w:jc w:val="center"/>
            </w:pPr>
          </w:p>
        </w:tc>
      </w:tr>
      <w:tr w:rsidR="00C066F7" w:rsidRPr="0027471C" w14:paraId="471683D7" w14:textId="77777777" w:rsidTr="002161BA">
        <w:trPr>
          <w:cantSplit/>
          <w:trHeight w:val="340"/>
        </w:trPr>
        <w:tc>
          <w:tcPr>
            <w:tcW w:w="7470" w:type="dxa"/>
            <w:gridSpan w:val="2"/>
            <w:shd w:val="clear" w:color="auto" w:fill="auto"/>
            <w:vAlign w:val="center"/>
          </w:tcPr>
          <w:p w14:paraId="524E5D43" w14:textId="77777777" w:rsidR="00C066F7" w:rsidRPr="0027471C" w:rsidRDefault="00C066F7" w:rsidP="00C066F7">
            <w:pPr>
              <w:tabs>
                <w:tab w:val="left" w:pos="709"/>
              </w:tabs>
              <w:ind w:right="284"/>
            </w:pPr>
            <w:r w:rsidRPr="00070957">
              <w:t>Quality oversight of shop work</w:t>
            </w:r>
          </w:p>
        </w:tc>
        <w:tc>
          <w:tcPr>
            <w:tcW w:w="630" w:type="dxa"/>
            <w:vAlign w:val="center"/>
          </w:tcPr>
          <w:p w14:paraId="235CC143" w14:textId="6C2925C1" w:rsidR="00C066F7" w:rsidRPr="0027471C" w:rsidRDefault="00D151DA" w:rsidP="00C066F7">
            <w:pPr>
              <w:jc w:val="center"/>
            </w:pPr>
            <w:r>
              <w:t>X</w:t>
            </w:r>
          </w:p>
        </w:tc>
        <w:tc>
          <w:tcPr>
            <w:tcW w:w="1090" w:type="dxa"/>
            <w:shd w:val="clear" w:color="auto" w:fill="auto"/>
            <w:vAlign w:val="center"/>
          </w:tcPr>
          <w:p w14:paraId="386EECB9" w14:textId="77777777" w:rsidR="00C066F7" w:rsidRPr="0027471C" w:rsidRDefault="00C066F7" w:rsidP="00C066F7">
            <w:pPr>
              <w:jc w:val="center"/>
            </w:pPr>
          </w:p>
        </w:tc>
        <w:tc>
          <w:tcPr>
            <w:tcW w:w="800" w:type="dxa"/>
            <w:tcBorders>
              <w:right w:val="single" w:sz="4" w:space="0" w:color="auto"/>
            </w:tcBorders>
            <w:shd w:val="clear" w:color="auto" w:fill="auto"/>
            <w:vAlign w:val="center"/>
          </w:tcPr>
          <w:p w14:paraId="127C56B1" w14:textId="77777777" w:rsidR="00C066F7" w:rsidRPr="0027471C" w:rsidRDefault="00C066F7" w:rsidP="00C066F7">
            <w:pPr>
              <w:jc w:val="center"/>
            </w:pPr>
          </w:p>
        </w:tc>
      </w:tr>
      <w:tr w:rsidR="00C066F7" w:rsidRPr="0027471C" w14:paraId="25B1102D" w14:textId="77777777" w:rsidTr="002161BA">
        <w:trPr>
          <w:cantSplit/>
          <w:trHeight w:val="340"/>
        </w:trPr>
        <w:tc>
          <w:tcPr>
            <w:tcW w:w="7470" w:type="dxa"/>
            <w:gridSpan w:val="2"/>
            <w:shd w:val="clear" w:color="auto" w:fill="auto"/>
            <w:vAlign w:val="center"/>
          </w:tcPr>
          <w:p w14:paraId="45CCAA25" w14:textId="045E3CA0" w:rsidR="00C066F7" w:rsidRPr="0027471C" w:rsidRDefault="00C066F7" w:rsidP="00C066F7">
            <w:pPr>
              <w:tabs>
                <w:tab w:val="left" w:pos="709"/>
              </w:tabs>
              <w:ind w:right="284"/>
            </w:pPr>
            <w:r w:rsidRPr="0027471C">
              <w:t xml:space="preserve">Lodging, per-diem, travelling for </w:t>
            </w:r>
            <w:r w:rsidR="00D151DA">
              <w:t>our TFA</w:t>
            </w:r>
          </w:p>
        </w:tc>
        <w:tc>
          <w:tcPr>
            <w:tcW w:w="630" w:type="dxa"/>
            <w:vAlign w:val="center"/>
          </w:tcPr>
          <w:p w14:paraId="57A81B84" w14:textId="77777777" w:rsidR="00C066F7" w:rsidRPr="0027471C" w:rsidRDefault="00C066F7" w:rsidP="00C066F7">
            <w:pPr>
              <w:jc w:val="center"/>
            </w:pPr>
          </w:p>
        </w:tc>
        <w:tc>
          <w:tcPr>
            <w:tcW w:w="1090" w:type="dxa"/>
            <w:shd w:val="clear" w:color="auto" w:fill="auto"/>
            <w:vAlign w:val="center"/>
          </w:tcPr>
          <w:p w14:paraId="67347B21" w14:textId="019A43D8" w:rsidR="00C066F7" w:rsidRPr="0027471C" w:rsidRDefault="00D151DA" w:rsidP="00C066F7">
            <w:pPr>
              <w:jc w:val="center"/>
            </w:pPr>
            <w:r>
              <w:t>X</w:t>
            </w:r>
          </w:p>
        </w:tc>
        <w:tc>
          <w:tcPr>
            <w:tcW w:w="800" w:type="dxa"/>
            <w:tcBorders>
              <w:right w:val="single" w:sz="4" w:space="0" w:color="auto"/>
            </w:tcBorders>
            <w:shd w:val="clear" w:color="auto" w:fill="auto"/>
            <w:vAlign w:val="center"/>
          </w:tcPr>
          <w:p w14:paraId="63649B92" w14:textId="77777777" w:rsidR="00C066F7" w:rsidRPr="0027471C" w:rsidRDefault="00C066F7" w:rsidP="00C066F7">
            <w:pPr>
              <w:jc w:val="center"/>
            </w:pPr>
          </w:p>
        </w:tc>
      </w:tr>
      <w:tr w:rsidR="00C066F7" w:rsidRPr="0027471C" w14:paraId="5EFF4A72" w14:textId="77777777" w:rsidTr="002161BA">
        <w:trPr>
          <w:cantSplit/>
          <w:trHeight w:val="340"/>
        </w:trPr>
        <w:tc>
          <w:tcPr>
            <w:tcW w:w="7470" w:type="dxa"/>
            <w:gridSpan w:val="2"/>
            <w:shd w:val="clear" w:color="auto" w:fill="auto"/>
            <w:vAlign w:val="center"/>
          </w:tcPr>
          <w:p w14:paraId="14C6438D" w14:textId="77777777" w:rsidR="00C066F7" w:rsidRPr="0027471C" w:rsidRDefault="00C066F7" w:rsidP="00C066F7">
            <w:pPr>
              <w:tabs>
                <w:tab w:val="left" w:pos="709"/>
              </w:tabs>
              <w:ind w:right="284"/>
            </w:pPr>
            <w:r w:rsidRPr="0027471C">
              <w:t>On site preparation before outage</w:t>
            </w:r>
          </w:p>
        </w:tc>
        <w:tc>
          <w:tcPr>
            <w:tcW w:w="630" w:type="dxa"/>
            <w:vAlign w:val="center"/>
          </w:tcPr>
          <w:p w14:paraId="151A2A5A" w14:textId="2E48775B" w:rsidR="00C066F7" w:rsidRPr="0027471C" w:rsidRDefault="00D151DA" w:rsidP="00C066F7">
            <w:pPr>
              <w:jc w:val="center"/>
            </w:pPr>
            <w:r>
              <w:t>X</w:t>
            </w:r>
          </w:p>
        </w:tc>
        <w:tc>
          <w:tcPr>
            <w:tcW w:w="1090" w:type="dxa"/>
            <w:shd w:val="clear" w:color="auto" w:fill="auto"/>
            <w:vAlign w:val="center"/>
          </w:tcPr>
          <w:p w14:paraId="27D78607" w14:textId="77777777" w:rsidR="00C066F7" w:rsidRPr="0027471C" w:rsidRDefault="00C066F7" w:rsidP="00C066F7">
            <w:pPr>
              <w:jc w:val="center"/>
            </w:pPr>
          </w:p>
        </w:tc>
        <w:tc>
          <w:tcPr>
            <w:tcW w:w="800" w:type="dxa"/>
            <w:tcBorders>
              <w:right w:val="single" w:sz="4" w:space="0" w:color="auto"/>
            </w:tcBorders>
            <w:shd w:val="clear" w:color="auto" w:fill="auto"/>
            <w:vAlign w:val="center"/>
          </w:tcPr>
          <w:p w14:paraId="123D9163" w14:textId="77777777" w:rsidR="00C066F7" w:rsidRPr="0027471C" w:rsidRDefault="00C066F7" w:rsidP="00C066F7">
            <w:pPr>
              <w:jc w:val="center"/>
            </w:pPr>
          </w:p>
        </w:tc>
      </w:tr>
      <w:tr w:rsidR="00323887" w:rsidRPr="0027471C" w14:paraId="738497EF" w14:textId="77777777" w:rsidTr="002161BA">
        <w:trPr>
          <w:cantSplit/>
          <w:trHeight w:val="283"/>
        </w:trPr>
        <w:tc>
          <w:tcPr>
            <w:tcW w:w="7470" w:type="dxa"/>
            <w:gridSpan w:val="2"/>
            <w:tcBorders>
              <w:top w:val="single" w:sz="4" w:space="0" w:color="auto"/>
              <w:left w:val="single" w:sz="4" w:space="0" w:color="auto"/>
              <w:bottom w:val="single" w:sz="4" w:space="0" w:color="auto"/>
              <w:right w:val="nil"/>
            </w:tcBorders>
            <w:shd w:val="clear" w:color="auto" w:fill="A6A6A6" w:themeFill="background1" w:themeFillShade="A6"/>
            <w:vAlign w:val="center"/>
          </w:tcPr>
          <w:p w14:paraId="02D7DC32" w14:textId="77777777" w:rsidR="00323887" w:rsidRPr="0027471C" w:rsidRDefault="00323887" w:rsidP="008C77B8">
            <w:pPr>
              <w:pStyle w:val="Titre6"/>
            </w:pPr>
            <w:r w:rsidRPr="0027471C">
              <w:t>Facilities</w:t>
            </w:r>
          </w:p>
        </w:tc>
        <w:tc>
          <w:tcPr>
            <w:tcW w:w="630" w:type="dxa"/>
            <w:tcBorders>
              <w:left w:val="nil"/>
              <w:right w:val="nil"/>
            </w:tcBorders>
            <w:shd w:val="clear" w:color="auto" w:fill="A6A6A6" w:themeFill="background1" w:themeFillShade="A6"/>
            <w:vAlign w:val="center"/>
          </w:tcPr>
          <w:p w14:paraId="2E272968" w14:textId="77777777" w:rsidR="00323887" w:rsidRPr="0027471C" w:rsidRDefault="00323887" w:rsidP="00323887">
            <w:pPr>
              <w:tabs>
                <w:tab w:val="left" w:pos="709"/>
              </w:tabs>
              <w:rPr>
                <w:b/>
                <w:color w:val="FFFFFF" w:themeColor="background1"/>
              </w:rPr>
            </w:pPr>
          </w:p>
        </w:tc>
        <w:tc>
          <w:tcPr>
            <w:tcW w:w="1090" w:type="dxa"/>
            <w:tcBorders>
              <w:top w:val="single" w:sz="4" w:space="0" w:color="auto"/>
              <w:left w:val="nil"/>
              <w:bottom w:val="single" w:sz="4" w:space="0" w:color="auto"/>
              <w:right w:val="nil"/>
            </w:tcBorders>
            <w:shd w:val="clear" w:color="auto" w:fill="A6A6A6" w:themeFill="background1" w:themeFillShade="A6"/>
            <w:vAlign w:val="center"/>
          </w:tcPr>
          <w:p w14:paraId="2F6C39F3" w14:textId="77777777" w:rsidR="00323887" w:rsidRPr="0027471C" w:rsidRDefault="00323887" w:rsidP="00323887">
            <w:pPr>
              <w:tabs>
                <w:tab w:val="left" w:pos="709"/>
              </w:tabs>
              <w:jc w:val="center"/>
              <w:rPr>
                <w:b/>
                <w:color w:val="FFFFFF" w:themeColor="background1"/>
              </w:rPr>
            </w:pPr>
          </w:p>
        </w:tc>
        <w:tc>
          <w:tcPr>
            <w:tcW w:w="800"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65F7EE79" w14:textId="77777777" w:rsidR="00323887" w:rsidRPr="0027471C" w:rsidRDefault="00323887" w:rsidP="00323887">
            <w:pPr>
              <w:tabs>
                <w:tab w:val="left" w:pos="709"/>
              </w:tabs>
              <w:ind w:right="284"/>
              <w:rPr>
                <w:b/>
                <w:color w:val="FFFFFF" w:themeColor="background1"/>
              </w:rPr>
            </w:pPr>
          </w:p>
        </w:tc>
      </w:tr>
      <w:tr w:rsidR="00C066F7" w:rsidRPr="0027471C" w14:paraId="2DD83643" w14:textId="77777777" w:rsidTr="002161BA">
        <w:trPr>
          <w:cantSplit/>
          <w:trHeight w:val="340"/>
        </w:trPr>
        <w:tc>
          <w:tcPr>
            <w:tcW w:w="7470" w:type="dxa"/>
            <w:gridSpan w:val="2"/>
            <w:tcBorders>
              <w:top w:val="single" w:sz="4" w:space="0" w:color="auto"/>
            </w:tcBorders>
            <w:shd w:val="clear" w:color="auto" w:fill="auto"/>
            <w:vAlign w:val="center"/>
          </w:tcPr>
          <w:p w14:paraId="40C58EF4" w14:textId="77777777" w:rsidR="00C066F7" w:rsidRPr="000345AE" w:rsidRDefault="00C066F7" w:rsidP="00C066F7">
            <w:pPr>
              <w:pStyle w:val="Paragraphedeliste"/>
              <w:tabs>
                <w:tab w:val="left" w:pos="709"/>
              </w:tabs>
              <w:ind w:left="0" w:right="284"/>
              <w:rPr>
                <w:rFonts w:cs="Calibri"/>
              </w:rPr>
            </w:pPr>
            <w:r w:rsidRPr="000345AE">
              <w:rPr>
                <w:rFonts w:cs="Calibri"/>
              </w:rPr>
              <w:t>Area/trailer for workers</w:t>
            </w:r>
          </w:p>
        </w:tc>
        <w:tc>
          <w:tcPr>
            <w:tcW w:w="630" w:type="dxa"/>
            <w:tcBorders>
              <w:top w:val="single" w:sz="4" w:space="0" w:color="auto"/>
            </w:tcBorders>
            <w:vAlign w:val="center"/>
          </w:tcPr>
          <w:p w14:paraId="760A0C77" w14:textId="77777777" w:rsidR="00C066F7" w:rsidRPr="0027471C" w:rsidRDefault="00C066F7" w:rsidP="00C066F7">
            <w:pPr>
              <w:ind w:firstLine="25"/>
              <w:jc w:val="center"/>
            </w:pPr>
          </w:p>
        </w:tc>
        <w:tc>
          <w:tcPr>
            <w:tcW w:w="1090" w:type="dxa"/>
            <w:tcBorders>
              <w:top w:val="single" w:sz="4" w:space="0" w:color="auto"/>
            </w:tcBorders>
            <w:shd w:val="clear" w:color="auto" w:fill="auto"/>
            <w:vAlign w:val="center"/>
          </w:tcPr>
          <w:p w14:paraId="7A8D2BA9" w14:textId="77777777" w:rsidR="00C066F7" w:rsidRPr="0027471C" w:rsidRDefault="00C066F7" w:rsidP="00C066F7">
            <w:pPr>
              <w:jc w:val="center"/>
            </w:pPr>
          </w:p>
        </w:tc>
        <w:tc>
          <w:tcPr>
            <w:tcW w:w="800" w:type="dxa"/>
            <w:tcBorders>
              <w:top w:val="single" w:sz="4" w:space="0" w:color="auto"/>
              <w:right w:val="single" w:sz="4" w:space="0" w:color="auto"/>
            </w:tcBorders>
            <w:shd w:val="clear" w:color="auto" w:fill="auto"/>
            <w:vAlign w:val="center"/>
          </w:tcPr>
          <w:p w14:paraId="14D0EB1B" w14:textId="2D179E80" w:rsidR="00C066F7" w:rsidRPr="0027471C" w:rsidRDefault="00D151DA" w:rsidP="00C066F7">
            <w:pPr>
              <w:jc w:val="center"/>
            </w:pPr>
            <w:r>
              <w:t>X</w:t>
            </w:r>
          </w:p>
        </w:tc>
      </w:tr>
      <w:tr w:rsidR="00C066F7" w:rsidRPr="0027471C" w14:paraId="231F3CA6" w14:textId="77777777" w:rsidTr="002161BA">
        <w:trPr>
          <w:cantSplit/>
          <w:trHeight w:val="340"/>
        </w:trPr>
        <w:tc>
          <w:tcPr>
            <w:tcW w:w="7470" w:type="dxa"/>
            <w:gridSpan w:val="2"/>
            <w:shd w:val="clear" w:color="auto" w:fill="auto"/>
            <w:vAlign w:val="center"/>
          </w:tcPr>
          <w:p w14:paraId="5AA67ECE" w14:textId="77777777" w:rsidR="00C066F7" w:rsidRPr="000345AE" w:rsidRDefault="00C066F7" w:rsidP="00C066F7">
            <w:pPr>
              <w:pStyle w:val="Paragraphedeliste"/>
              <w:tabs>
                <w:tab w:val="left" w:pos="709"/>
              </w:tabs>
              <w:ind w:left="0" w:right="284"/>
              <w:rPr>
                <w:rFonts w:cs="Calibri"/>
              </w:rPr>
            </w:pPr>
            <w:r w:rsidRPr="000345AE">
              <w:rPr>
                <w:rFonts w:cs="Calibri"/>
              </w:rPr>
              <w:t>Office area or on-site trailer</w:t>
            </w:r>
          </w:p>
        </w:tc>
        <w:tc>
          <w:tcPr>
            <w:tcW w:w="630" w:type="dxa"/>
            <w:vAlign w:val="center"/>
          </w:tcPr>
          <w:p w14:paraId="405B9634" w14:textId="77777777" w:rsidR="00C066F7" w:rsidRPr="0027471C" w:rsidRDefault="00C066F7" w:rsidP="00C066F7">
            <w:pPr>
              <w:ind w:firstLine="25"/>
              <w:jc w:val="center"/>
            </w:pPr>
          </w:p>
        </w:tc>
        <w:tc>
          <w:tcPr>
            <w:tcW w:w="1090" w:type="dxa"/>
            <w:shd w:val="clear" w:color="auto" w:fill="auto"/>
            <w:vAlign w:val="center"/>
          </w:tcPr>
          <w:p w14:paraId="149E1BEA" w14:textId="77777777" w:rsidR="00C066F7" w:rsidRPr="0027471C" w:rsidRDefault="00C066F7" w:rsidP="00C066F7">
            <w:pPr>
              <w:jc w:val="center"/>
            </w:pPr>
          </w:p>
        </w:tc>
        <w:tc>
          <w:tcPr>
            <w:tcW w:w="800" w:type="dxa"/>
            <w:tcBorders>
              <w:right w:val="single" w:sz="4" w:space="0" w:color="auto"/>
            </w:tcBorders>
            <w:shd w:val="clear" w:color="auto" w:fill="auto"/>
            <w:vAlign w:val="center"/>
          </w:tcPr>
          <w:p w14:paraId="10A19D61" w14:textId="7E285011" w:rsidR="00C066F7" w:rsidRPr="0027471C" w:rsidRDefault="00D151DA" w:rsidP="00C066F7">
            <w:pPr>
              <w:jc w:val="center"/>
            </w:pPr>
            <w:r>
              <w:t>X</w:t>
            </w:r>
          </w:p>
        </w:tc>
      </w:tr>
      <w:tr w:rsidR="00C066F7" w:rsidRPr="0027471C" w14:paraId="7BB90ADB" w14:textId="77777777" w:rsidTr="002161BA">
        <w:trPr>
          <w:cantSplit/>
          <w:trHeight w:val="340"/>
        </w:trPr>
        <w:tc>
          <w:tcPr>
            <w:tcW w:w="7470" w:type="dxa"/>
            <w:gridSpan w:val="2"/>
            <w:shd w:val="clear" w:color="auto" w:fill="auto"/>
            <w:vAlign w:val="center"/>
          </w:tcPr>
          <w:p w14:paraId="00667ECE" w14:textId="77777777" w:rsidR="00C066F7" w:rsidRPr="000345AE" w:rsidRDefault="00C066F7" w:rsidP="00C066F7">
            <w:pPr>
              <w:pStyle w:val="Paragraphedeliste"/>
              <w:tabs>
                <w:tab w:val="left" w:pos="709"/>
              </w:tabs>
              <w:ind w:left="0" w:right="284"/>
              <w:rPr>
                <w:rFonts w:cs="Calibri"/>
              </w:rPr>
            </w:pPr>
            <w:r w:rsidRPr="000345AE">
              <w:rPr>
                <w:rFonts w:cs="Calibri"/>
              </w:rPr>
              <w:t>Sanitary facilities (toilet and sink)</w:t>
            </w:r>
          </w:p>
        </w:tc>
        <w:tc>
          <w:tcPr>
            <w:tcW w:w="630" w:type="dxa"/>
            <w:vAlign w:val="center"/>
          </w:tcPr>
          <w:p w14:paraId="771B57C9" w14:textId="77777777" w:rsidR="00C066F7" w:rsidRPr="0027471C" w:rsidRDefault="00C066F7" w:rsidP="00C066F7">
            <w:pPr>
              <w:ind w:firstLine="25"/>
              <w:jc w:val="center"/>
            </w:pPr>
          </w:p>
        </w:tc>
        <w:tc>
          <w:tcPr>
            <w:tcW w:w="1090" w:type="dxa"/>
            <w:shd w:val="clear" w:color="auto" w:fill="auto"/>
            <w:vAlign w:val="center"/>
          </w:tcPr>
          <w:p w14:paraId="6F03A7A3" w14:textId="77777777" w:rsidR="00C066F7" w:rsidRPr="0027471C" w:rsidRDefault="00C066F7" w:rsidP="00C066F7">
            <w:pPr>
              <w:jc w:val="center"/>
            </w:pPr>
          </w:p>
        </w:tc>
        <w:tc>
          <w:tcPr>
            <w:tcW w:w="800" w:type="dxa"/>
            <w:tcBorders>
              <w:right w:val="single" w:sz="4" w:space="0" w:color="auto"/>
            </w:tcBorders>
            <w:shd w:val="clear" w:color="auto" w:fill="auto"/>
            <w:vAlign w:val="center"/>
          </w:tcPr>
          <w:p w14:paraId="7A431CE9" w14:textId="6B948586" w:rsidR="00C066F7" w:rsidRPr="0027471C" w:rsidRDefault="00D151DA" w:rsidP="00C066F7">
            <w:pPr>
              <w:jc w:val="center"/>
            </w:pPr>
            <w:r>
              <w:t>X</w:t>
            </w:r>
          </w:p>
        </w:tc>
      </w:tr>
      <w:tr w:rsidR="00C066F7" w:rsidRPr="0027471C" w14:paraId="3F048E2F" w14:textId="77777777" w:rsidTr="002161BA">
        <w:trPr>
          <w:cantSplit/>
          <w:trHeight w:val="340"/>
        </w:trPr>
        <w:tc>
          <w:tcPr>
            <w:tcW w:w="7470" w:type="dxa"/>
            <w:gridSpan w:val="2"/>
            <w:tcBorders>
              <w:bottom w:val="single" w:sz="4" w:space="0" w:color="auto"/>
            </w:tcBorders>
            <w:shd w:val="clear" w:color="auto" w:fill="auto"/>
            <w:vAlign w:val="center"/>
          </w:tcPr>
          <w:p w14:paraId="04E26946" w14:textId="77777777" w:rsidR="00C066F7" w:rsidRPr="000345AE" w:rsidRDefault="00C066F7" w:rsidP="00C066F7">
            <w:pPr>
              <w:pStyle w:val="Paragraphedeliste"/>
              <w:tabs>
                <w:tab w:val="left" w:pos="709"/>
              </w:tabs>
              <w:ind w:left="0" w:right="284"/>
              <w:rPr>
                <w:rFonts w:cs="Calibri"/>
              </w:rPr>
            </w:pPr>
            <w:r w:rsidRPr="000345AE">
              <w:rPr>
                <w:rFonts w:cs="Calibri"/>
              </w:rPr>
              <w:t>Area for parts inspection and cleaning</w:t>
            </w:r>
          </w:p>
        </w:tc>
        <w:tc>
          <w:tcPr>
            <w:tcW w:w="630" w:type="dxa"/>
            <w:vAlign w:val="center"/>
          </w:tcPr>
          <w:p w14:paraId="7CED63B0" w14:textId="77777777" w:rsidR="00C066F7" w:rsidRPr="0027471C" w:rsidRDefault="00C066F7" w:rsidP="00C066F7">
            <w:pPr>
              <w:ind w:firstLine="25"/>
              <w:jc w:val="center"/>
            </w:pPr>
          </w:p>
        </w:tc>
        <w:tc>
          <w:tcPr>
            <w:tcW w:w="1090" w:type="dxa"/>
            <w:shd w:val="clear" w:color="auto" w:fill="auto"/>
            <w:vAlign w:val="center"/>
          </w:tcPr>
          <w:p w14:paraId="3A165F28" w14:textId="77777777" w:rsidR="00C066F7" w:rsidRPr="0027471C" w:rsidRDefault="00C066F7" w:rsidP="00C066F7">
            <w:pPr>
              <w:jc w:val="center"/>
            </w:pPr>
          </w:p>
        </w:tc>
        <w:tc>
          <w:tcPr>
            <w:tcW w:w="800" w:type="dxa"/>
            <w:tcBorders>
              <w:right w:val="single" w:sz="4" w:space="0" w:color="auto"/>
            </w:tcBorders>
            <w:shd w:val="clear" w:color="auto" w:fill="auto"/>
            <w:vAlign w:val="center"/>
          </w:tcPr>
          <w:p w14:paraId="074D6411" w14:textId="3BD34E81" w:rsidR="00C066F7" w:rsidRPr="0027471C" w:rsidRDefault="00D151DA" w:rsidP="00C066F7">
            <w:pPr>
              <w:jc w:val="center"/>
            </w:pPr>
            <w:r>
              <w:t>X</w:t>
            </w:r>
          </w:p>
        </w:tc>
      </w:tr>
      <w:tr w:rsidR="00323887" w:rsidRPr="0027471C" w14:paraId="2E603671" w14:textId="77777777" w:rsidTr="002161BA">
        <w:trPr>
          <w:cantSplit/>
          <w:trHeight w:val="283"/>
        </w:trPr>
        <w:tc>
          <w:tcPr>
            <w:tcW w:w="7470" w:type="dxa"/>
            <w:gridSpan w:val="2"/>
            <w:tcBorders>
              <w:top w:val="single" w:sz="4" w:space="0" w:color="auto"/>
              <w:left w:val="single" w:sz="4" w:space="0" w:color="auto"/>
              <w:bottom w:val="single" w:sz="4" w:space="0" w:color="auto"/>
              <w:right w:val="nil"/>
            </w:tcBorders>
            <w:shd w:val="clear" w:color="auto" w:fill="A6A6A6" w:themeFill="background1" w:themeFillShade="A6"/>
            <w:vAlign w:val="center"/>
          </w:tcPr>
          <w:p w14:paraId="2CCF68C8" w14:textId="77777777" w:rsidR="00323887" w:rsidRPr="0027471C" w:rsidRDefault="006C0269" w:rsidP="00713D01">
            <w:pPr>
              <w:pStyle w:val="Titre6"/>
            </w:pPr>
            <w:r w:rsidRPr="006C0269">
              <w:lastRenderedPageBreak/>
              <w:t>Work in the presence of hazardous materials</w:t>
            </w:r>
          </w:p>
        </w:tc>
        <w:tc>
          <w:tcPr>
            <w:tcW w:w="630" w:type="dxa"/>
            <w:tcBorders>
              <w:left w:val="nil"/>
              <w:right w:val="nil"/>
            </w:tcBorders>
            <w:shd w:val="clear" w:color="auto" w:fill="A6A6A6" w:themeFill="background1" w:themeFillShade="A6"/>
            <w:vAlign w:val="center"/>
          </w:tcPr>
          <w:p w14:paraId="2BF393FA" w14:textId="77777777" w:rsidR="00323887" w:rsidRPr="0027471C" w:rsidRDefault="00323887" w:rsidP="00323887">
            <w:pPr>
              <w:ind w:firstLine="25"/>
              <w:jc w:val="center"/>
              <w:rPr>
                <w:color w:val="FFFFFF" w:themeColor="background1"/>
              </w:rPr>
            </w:pPr>
          </w:p>
        </w:tc>
        <w:tc>
          <w:tcPr>
            <w:tcW w:w="1090" w:type="dxa"/>
            <w:tcBorders>
              <w:top w:val="nil"/>
              <w:left w:val="nil"/>
              <w:bottom w:val="single" w:sz="4" w:space="0" w:color="auto"/>
              <w:right w:val="nil"/>
            </w:tcBorders>
            <w:shd w:val="clear" w:color="auto" w:fill="A6A6A6" w:themeFill="background1" w:themeFillShade="A6"/>
            <w:vAlign w:val="center"/>
          </w:tcPr>
          <w:p w14:paraId="3A80B710" w14:textId="77777777" w:rsidR="00323887" w:rsidRPr="0027471C" w:rsidRDefault="00323887" w:rsidP="00323887">
            <w:pPr>
              <w:jc w:val="center"/>
              <w:rPr>
                <w:color w:val="FFFFFF" w:themeColor="background1"/>
              </w:rPr>
            </w:pPr>
          </w:p>
        </w:tc>
        <w:tc>
          <w:tcPr>
            <w:tcW w:w="800"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76FBA119" w14:textId="77777777" w:rsidR="00323887" w:rsidRPr="0027471C" w:rsidRDefault="00323887" w:rsidP="00323887">
            <w:pPr>
              <w:jc w:val="center"/>
              <w:rPr>
                <w:color w:val="FFFFFF" w:themeColor="background1"/>
              </w:rPr>
            </w:pPr>
          </w:p>
        </w:tc>
      </w:tr>
      <w:tr w:rsidR="00C066F7" w:rsidRPr="0027471C" w14:paraId="72CFD566" w14:textId="77777777" w:rsidTr="002161BA">
        <w:trPr>
          <w:cantSplit/>
          <w:trHeight w:val="340"/>
        </w:trPr>
        <w:tc>
          <w:tcPr>
            <w:tcW w:w="7470" w:type="dxa"/>
            <w:gridSpan w:val="2"/>
            <w:tcBorders>
              <w:top w:val="single" w:sz="4" w:space="0" w:color="auto"/>
            </w:tcBorders>
            <w:shd w:val="clear" w:color="auto" w:fill="auto"/>
            <w:vAlign w:val="center"/>
          </w:tcPr>
          <w:p w14:paraId="3C15585B" w14:textId="77777777" w:rsidR="00C066F7" w:rsidRPr="000345AE" w:rsidRDefault="00C066F7" w:rsidP="00C066F7">
            <w:pPr>
              <w:pStyle w:val="Paragraphedeliste"/>
              <w:tabs>
                <w:tab w:val="left" w:pos="709"/>
              </w:tabs>
              <w:ind w:left="0" w:right="284"/>
              <w:rPr>
                <w:rFonts w:cs="Calibri"/>
              </w:rPr>
            </w:pPr>
            <w:r w:rsidRPr="000345AE">
              <w:rPr>
                <w:rFonts w:cs="Calibri"/>
              </w:rPr>
              <w:t>Asbestos decontamination</w:t>
            </w:r>
          </w:p>
        </w:tc>
        <w:tc>
          <w:tcPr>
            <w:tcW w:w="630" w:type="dxa"/>
            <w:tcBorders>
              <w:top w:val="single" w:sz="4" w:space="0" w:color="auto"/>
            </w:tcBorders>
            <w:vAlign w:val="center"/>
          </w:tcPr>
          <w:p w14:paraId="19EB6398" w14:textId="34778933" w:rsidR="00C066F7" w:rsidRPr="0027471C" w:rsidRDefault="00D151DA" w:rsidP="00C066F7">
            <w:pPr>
              <w:ind w:firstLine="25"/>
              <w:jc w:val="center"/>
            </w:pPr>
            <w:r>
              <w:t>X</w:t>
            </w:r>
          </w:p>
        </w:tc>
        <w:tc>
          <w:tcPr>
            <w:tcW w:w="1090" w:type="dxa"/>
            <w:tcBorders>
              <w:top w:val="single" w:sz="4" w:space="0" w:color="auto"/>
            </w:tcBorders>
            <w:shd w:val="clear" w:color="auto" w:fill="auto"/>
            <w:vAlign w:val="center"/>
          </w:tcPr>
          <w:p w14:paraId="76586B19" w14:textId="77777777" w:rsidR="00C066F7" w:rsidRPr="0027471C" w:rsidRDefault="00C066F7" w:rsidP="00C066F7">
            <w:pPr>
              <w:jc w:val="center"/>
            </w:pPr>
          </w:p>
        </w:tc>
        <w:tc>
          <w:tcPr>
            <w:tcW w:w="800" w:type="dxa"/>
            <w:tcBorders>
              <w:top w:val="single" w:sz="4" w:space="0" w:color="auto"/>
              <w:right w:val="single" w:sz="4" w:space="0" w:color="auto"/>
            </w:tcBorders>
            <w:shd w:val="clear" w:color="auto" w:fill="auto"/>
            <w:vAlign w:val="center"/>
          </w:tcPr>
          <w:p w14:paraId="391196B8" w14:textId="77777777" w:rsidR="00C066F7" w:rsidRPr="0027471C" w:rsidRDefault="00C066F7" w:rsidP="00C066F7">
            <w:pPr>
              <w:jc w:val="center"/>
            </w:pPr>
          </w:p>
        </w:tc>
      </w:tr>
      <w:tr w:rsidR="00C066F7" w:rsidRPr="0027471C" w14:paraId="7F492410" w14:textId="77777777" w:rsidTr="002161BA">
        <w:trPr>
          <w:cantSplit/>
          <w:trHeight w:val="340"/>
        </w:trPr>
        <w:tc>
          <w:tcPr>
            <w:tcW w:w="7470" w:type="dxa"/>
            <w:gridSpan w:val="2"/>
            <w:shd w:val="clear" w:color="auto" w:fill="auto"/>
            <w:vAlign w:val="center"/>
          </w:tcPr>
          <w:p w14:paraId="2A3AB1FA" w14:textId="77777777" w:rsidR="00C066F7" w:rsidRPr="000345AE" w:rsidRDefault="00C066F7" w:rsidP="00C066F7">
            <w:pPr>
              <w:pStyle w:val="Paragraphedeliste"/>
              <w:tabs>
                <w:tab w:val="left" w:pos="709"/>
              </w:tabs>
              <w:ind w:left="0" w:right="284"/>
              <w:rPr>
                <w:rFonts w:cs="Calibri"/>
              </w:rPr>
            </w:pPr>
            <w:r w:rsidRPr="000345AE">
              <w:rPr>
                <w:rFonts w:cs="Calibri"/>
              </w:rPr>
              <w:t>Trash disposal including hazardous materials</w:t>
            </w:r>
          </w:p>
        </w:tc>
        <w:tc>
          <w:tcPr>
            <w:tcW w:w="630" w:type="dxa"/>
            <w:vAlign w:val="center"/>
          </w:tcPr>
          <w:p w14:paraId="28CA8A7B" w14:textId="77777777" w:rsidR="00C066F7" w:rsidRPr="0027471C" w:rsidRDefault="00C066F7" w:rsidP="00C066F7">
            <w:pPr>
              <w:ind w:firstLine="25"/>
              <w:jc w:val="center"/>
            </w:pPr>
          </w:p>
        </w:tc>
        <w:tc>
          <w:tcPr>
            <w:tcW w:w="1090" w:type="dxa"/>
            <w:shd w:val="clear" w:color="auto" w:fill="auto"/>
            <w:vAlign w:val="center"/>
          </w:tcPr>
          <w:p w14:paraId="7D2F4F2C" w14:textId="77777777" w:rsidR="00C066F7" w:rsidRPr="0027471C" w:rsidRDefault="00C066F7" w:rsidP="00C066F7">
            <w:pPr>
              <w:jc w:val="center"/>
            </w:pPr>
          </w:p>
        </w:tc>
        <w:tc>
          <w:tcPr>
            <w:tcW w:w="800" w:type="dxa"/>
            <w:tcBorders>
              <w:right w:val="single" w:sz="4" w:space="0" w:color="auto"/>
            </w:tcBorders>
            <w:shd w:val="clear" w:color="auto" w:fill="auto"/>
            <w:vAlign w:val="center"/>
          </w:tcPr>
          <w:p w14:paraId="1AFD378F" w14:textId="68D7374D" w:rsidR="00C066F7" w:rsidRPr="0027471C" w:rsidRDefault="00D151DA" w:rsidP="00C066F7">
            <w:pPr>
              <w:jc w:val="center"/>
            </w:pPr>
            <w:r>
              <w:t>X</w:t>
            </w:r>
          </w:p>
        </w:tc>
      </w:tr>
      <w:tr w:rsidR="00C066F7" w:rsidRPr="0027471C" w14:paraId="3CBFFA5F" w14:textId="77777777" w:rsidTr="002161BA">
        <w:trPr>
          <w:cantSplit/>
          <w:trHeight w:val="340"/>
        </w:trPr>
        <w:tc>
          <w:tcPr>
            <w:tcW w:w="7470" w:type="dxa"/>
            <w:gridSpan w:val="2"/>
            <w:tcBorders>
              <w:bottom w:val="single" w:sz="4" w:space="0" w:color="auto"/>
            </w:tcBorders>
            <w:shd w:val="clear" w:color="auto" w:fill="auto"/>
            <w:vAlign w:val="center"/>
          </w:tcPr>
          <w:p w14:paraId="33F98614" w14:textId="77777777" w:rsidR="00C066F7" w:rsidRPr="000345AE" w:rsidRDefault="00C066F7" w:rsidP="00C066F7">
            <w:pPr>
              <w:pStyle w:val="Paragraphedeliste"/>
              <w:tabs>
                <w:tab w:val="left" w:pos="709"/>
              </w:tabs>
              <w:ind w:left="0" w:right="284"/>
              <w:rPr>
                <w:rFonts w:cs="Calibri"/>
              </w:rPr>
            </w:pPr>
            <w:r w:rsidRPr="000345AE">
              <w:rPr>
                <w:rFonts w:cs="Calibri"/>
              </w:rPr>
              <w:t>Lead paint removal</w:t>
            </w:r>
          </w:p>
        </w:tc>
        <w:tc>
          <w:tcPr>
            <w:tcW w:w="630" w:type="dxa"/>
            <w:vAlign w:val="center"/>
          </w:tcPr>
          <w:p w14:paraId="0699884F" w14:textId="237173A5" w:rsidR="00C066F7" w:rsidRPr="0027471C" w:rsidRDefault="00D151DA" w:rsidP="00C066F7">
            <w:pPr>
              <w:ind w:firstLine="25"/>
              <w:jc w:val="center"/>
            </w:pPr>
            <w:r>
              <w:t>X</w:t>
            </w:r>
          </w:p>
        </w:tc>
        <w:tc>
          <w:tcPr>
            <w:tcW w:w="1090" w:type="dxa"/>
            <w:shd w:val="clear" w:color="auto" w:fill="auto"/>
            <w:vAlign w:val="center"/>
          </w:tcPr>
          <w:p w14:paraId="4B0EE669" w14:textId="77777777" w:rsidR="00C066F7" w:rsidRPr="0027471C" w:rsidRDefault="00C066F7" w:rsidP="00C066F7">
            <w:pPr>
              <w:jc w:val="center"/>
            </w:pPr>
          </w:p>
        </w:tc>
        <w:tc>
          <w:tcPr>
            <w:tcW w:w="800" w:type="dxa"/>
            <w:tcBorders>
              <w:right w:val="single" w:sz="4" w:space="0" w:color="auto"/>
            </w:tcBorders>
            <w:shd w:val="clear" w:color="auto" w:fill="auto"/>
            <w:vAlign w:val="center"/>
          </w:tcPr>
          <w:p w14:paraId="15AA2E54" w14:textId="77777777" w:rsidR="00C066F7" w:rsidRPr="0027471C" w:rsidRDefault="00C066F7" w:rsidP="00C066F7">
            <w:pPr>
              <w:jc w:val="center"/>
            </w:pPr>
          </w:p>
        </w:tc>
      </w:tr>
      <w:tr w:rsidR="00C066F7" w:rsidRPr="0027471C" w14:paraId="61CBC11D" w14:textId="77777777" w:rsidTr="002161BA">
        <w:trPr>
          <w:cantSplit/>
          <w:trHeight w:val="340"/>
        </w:trPr>
        <w:tc>
          <w:tcPr>
            <w:tcW w:w="7470" w:type="dxa"/>
            <w:gridSpan w:val="2"/>
            <w:tcBorders>
              <w:bottom w:val="single" w:sz="4" w:space="0" w:color="auto"/>
            </w:tcBorders>
            <w:shd w:val="clear" w:color="auto" w:fill="auto"/>
            <w:vAlign w:val="center"/>
          </w:tcPr>
          <w:p w14:paraId="2BF4EEA5" w14:textId="77777777" w:rsidR="00C066F7" w:rsidRPr="000345AE" w:rsidRDefault="00C066F7" w:rsidP="00C066F7">
            <w:pPr>
              <w:pStyle w:val="Paragraphedeliste"/>
              <w:tabs>
                <w:tab w:val="left" w:pos="709"/>
              </w:tabs>
              <w:ind w:left="0" w:right="284"/>
              <w:rPr>
                <w:rFonts w:cs="Calibri"/>
              </w:rPr>
            </w:pPr>
            <w:r w:rsidRPr="000345AE">
              <w:rPr>
                <w:rFonts w:cs="Calibri"/>
              </w:rPr>
              <w:t>Installation and maintenance of a pressure-controlled zone</w:t>
            </w:r>
          </w:p>
        </w:tc>
        <w:tc>
          <w:tcPr>
            <w:tcW w:w="630" w:type="dxa"/>
            <w:vAlign w:val="center"/>
          </w:tcPr>
          <w:p w14:paraId="6E740B80" w14:textId="526E3F48" w:rsidR="00C066F7" w:rsidRDefault="00D151DA" w:rsidP="00C066F7">
            <w:pPr>
              <w:ind w:firstLine="25"/>
              <w:jc w:val="center"/>
            </w:pPr>
            <w:r>
              <w:t>X</w:t>
            </w:r>
          </w:p>
        </w:tc>
        <w:tc>
          <w:tcPr>
            <w:tcW w:w="1090" w:type="dxa"/>
            <w:shd w:val="clear" w:color="auto" w:fill="auto"/>
            <w:vAlign w:val="center"/>
          </w:tcPr>
          <w:p w14:paraId="74EA2C5A" w14:textId="77777777" w:rsidR="00C066F7" w:rsidRDefault="00C066F7" w:rsidP="00C066F7">
            <w:pPr>
              <w:jc w:val="center"/>
            </w:pPr>
          </w:p>
        </w:tc>
        <w:tc>
          <w:tcPr>
            <w:tcW w:w="800" w:type="dxa"/>
            <w:tcBorders>
              <w:right w:val="single" w:sz="4" w:space="0" w:color="auto"/>
            </w:tcBorders>
            <w:shd w:val="clear" w:color="auto" w:fill="auto"/>
            <w:vAlign w:val="center"/>
          </w:tcPr>
          <w:p w14:paraId="56B46677" w14:textId="77777777" w:rsidR="00C066F7" w:rsidRDefault="00C066F7" w:rsidP="00C066F7">
            <w:pPr>
              <w:jc w:val="center"/>
            </w:pPr>
          </w:p>
        </w:tc>
      </w:tr>
      <w:tr w:rsidR="00C066F7" w:rsidRPr="0027471C" w14:paraId="5FA1539D" w14:textId="77777777" w:rsidTr="002161BA">
        <w:trPr>
          <w:cantSplit/>
          <w:trHeight w:val="340"/>
        </w:trPr>
        <w:tc>
          <w:tcPr>
            <w:tcW w:w="7470" w:type="dxa"/>
            <w:gridSpan w:val="2"/>
            <w:tcBorders>
              <w:bottom w:val="single" w:sz="4" w:space="0" w:color="auto"/>
            </w:tcBorders>
            <w:shd w:val="clear" w:color="auto" w:fill="auto"/>
            <w:vAlign w:val="center"/>
          </w:tcPr>
          <w:p w14:paraId="60BC663A" w14:textId="77777777" w:rsidR="00C066F7" w:rsidRPr="000345AE" w:rsidRDefault="00C066F7" w:rsidP="00C066F7">
            <w:pPr>
              <w:pStyle w:val="Paragraphedeliste"/>
              <w:tabs>
                <w:tab w:val="left" w:pos="709"/>
              </w:tabs>
              <w:ind w:left="0" w:right="284"/>
              <w:rPr>
                <w:rFonts w:cs="Calibri"/>
              </w:rPr>
            </w:pPr>
            <w:r w:rsidRPr="000345AE">
              <w:rPr>
                <w:rFonts w:cs="Calibri"/>
              </w:rPr>
              <w:t>Specialized</w:t>
            </w:r>
            <w:r w:rsidRPr="000345AE">
              <w:rPr>
                <w:rFonts w:cs="Calibri"/>
                <w:b/>
              </w:rPr>
              <w:t xml:space="preserve"> P</w:t>
            </w:r>
            <w:r w:rsidRPr="000345AE">
              <w:rPr>
                <w:rFonts w:cs="Calibri"/>
              </w:rPr>
              <w:t xml:space="preserve">ersonal </w:t>
            </w:r>
            <w:r w:rsidRPr="000345AE">
              <w:rPr>
                <w:rFonts w:cs="Calibri"/>
                <w:b/>
              </w:rPr>
              <w:t>P</w:t>
            </w:r>
            <w:r w:rsidRPr="000345AE">
              <w:rPr>
                <w:rFonts w:cs="Calibri"/>
              </w:rPr>
              <w:t xml:space="preserve">rotection </w:t>
            </w:r>
            <w:r w:rsidRPr="000345AE">
              <w:rPr>
                <w:rFonts w:cs="Calibri"/>
                <w:b/>
              </w:rPr>
              <w:t>E</w:t>
            </w:r>
            <w:r w:rsidRPr="000345AE">
              <w:rPr>
                <w:rFonts w:cs="Calibri"/>
              </w:rPr>
              <w:t>quipment</w:t>
            </w:r>
          </w:p>
        </w:tc>
        <w:tc>
          <w:tcPr>
            <w:tcW w:w="630" w:type="dxa"/>
            <w:vAlign w:val="center"/>
          </w:tcPr>
          <w:p w14:paraId="36AAA01A" w14:textId="6A7E8BCA" w:rsidR="00C066F7" w:rsidRDefault="00D151DA" w:rsidP="00C066F7">
            <w:pPr>
              <w:ind w:firstLine="25"/>
              <w:jc w:val="center"/>
            </w:pPr>
            <w:r>
              <w:t>X</w:t>
            </w:r>
          </w:p>
        </w:tc>
        <w:tc>
          <w:tcPr>
            <w:tcW w:w="1090" w:type="dxa"/>
            <w:shd w:val="clear" w:color="auto" w:fill="auto"/>
            <w:vAlign w:val="center"/>
          </w:tcPr>
          <w:p w14:paraId="4ACCE7E7" w14:textId="77777777" w:rsidR="00C066F7" w:rsidRDefault="00C066F7" w:rsidP="00C066F7">
            <w:pPr>
              <w:jc w:val="center"/>
            </w:pPr>
          </w:p>
        </w:tc>
        <w:tc>
          <w:tcPr>
            <w:tcW w:w="800" w:type="dxa"/>
            <w:tcBorders>
              <w:right w:val="single" w:sz="4" w:space="0" w:color="auto"/>
            </w:tcBorders>
            <w:shd w:val="clear" w:color="auto" w:fill="auto"/>
            <w:vAlign w:val="center"/>
          </w:tcPr>
          <w:p w14:paraId="31E95652" w14:textId="77777777" w:rsidR="00C066F7" w:rsidRDefault="00C066F7" w:rsidP="00C066F7">
            <w:pPr>
              <w:jc w:val="center"/>
            </w:pPr>
          </w:p>
        </w:tc>
      </w:tr>
      <w:tr w:rsidR="00323887" w:rsidRPr="0027471C" w14:paraId="4333936C" w14:textId="77777777" w:rsidTr="002161BA">
        <w:trPr>
          <w:cantSplit/>
          <w:trHeight w:val="283"/>
        </w:trPr>
        <w:tc>
          <w:tcPr>
            <w:tcW w:w="7470" w:type="dxa"/>
            <w:gridSpan w:val="2"/>
            <w:tcBorders>
              <w:top w:val="single" w:sz="4" w:space="0" w:color="auto"/>
              <w:left w:val="single" w:sz="4" w:space="0" w:color="auto"/>
              <w:bottom w:val="single" w:sz="4" w:space="0" w:color="auto"/>
              <w:right w:val="nil"/>
            </w:tcBorders>
            <w:shd w:val="clear" w:color="auto" w:fill="A6A6A6" w:themeFill="background1" w:themeFillShade="A6"/>
            <w:vAlign w:val="center"/>
          </w:tcPr>
          <w:p w14:paraId="4B11A758" w14:textId="77777777" w:rsidR="00323887" w:rsidRPr="0027471C" w:rsidRDefault="00323887" w:rsidP="00713D01">
            <w:pPr>
              <w:pStyle w:val="Titre6"/>
            </w:pPr>
            <w:r w:rsidRPr="0027471C">
              <w:t>Rigging &amp; Work at Height</w:t>
            </w:r>
          </w:p>
        </w:tc>
        <w:tc>
          <w:tcPr>
            <w:tcW w:w="630" w:type="dxa"/>
            <w:tcBorders>
              <w:left w:val="nil"/>
              <w:right w:val="nil"/>
            </w:tcBorders>
            <w:shd w:val="clear" w:color="auto" w:fill="A6A6A6" w:themeFill="background1" w:themeFillShade="A6"/>
            <w:vAlign w:val="center"/>
          </w:tcPr>
          <w:p w14:paraId="7F4DB7BA" w14:textId="77777777" w:rsidR="00323887" w:rsidRPr="0027471C" w:rsidRDefault="00323887" w:rsidP="00323887">
            <w:pPr>
              <w:ind w:firstLine="25"/>
              <w:jc w:val="center"/>
              <w:rPr>
                <w:color w:val="FFFFFF" w:themeColor="background1"/>
              </w:rPr>
            </w:pPr>
          </w:p>
        </w:tc>
        <w:tc>
          <w:tcPr>
            <w:tcW w:w="1090" w:type="dxa"/>
            <w:tcBorders>
              <w:top w:val="nil"/>
              <w:left w:val="nil"/>
              <w:bottom w:val="single" w:sz="4" w:space="0" w:color="auto"/>
              <w:right w:val="nil"/>
            </w:tcBorders>
            <w:shd w:val="clear" w:color="auto" w:fill="A6A6A6" w:themeFill="background1" w:themeFillShade="A6"/>
            <w:vAlign w:val="center"/>
          </w:tcPr>
          <w:p w14:paraId="638E55D3" w14:textId="77777777" w:rsidR="00323887" w:rsidRPr="0027471C" w:rsidRDefault="00323887" w:rsidP="00323887">
            <w:pPr>
              <w:jc w:val="center"/>
              <w:rPr>
                <w:color w:val="FFFFFF" w:themeColor="background1"/>
              </w:rPr>
            </w:pPr>
          </w:p>
        </w:tc>
        <w:tc>
          <w:tcPr>
            <w:tcW w:w="800"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667F7836" w14:textId="77777777" w:rsidR="00323887" w:rsidRPr="0027471C" w:rsidRDefault="00323887" w:rsidP="00323887">
            <w:pPr>
              <w:jc w:val="center"/>
              <w:rPr>
                <w:color w:val="FFFFFF" w:themeColor="background1"/>
              </w:rPr>
            </w:pPr>
          </w:p>
        </w:tc>
      </w:tr>
      <w:tr w:rsidR="00C066F7" w:rsidRPr="0027471C" w14:paraId="2CAAE4E1" w14:textId="77777777" w:rsidTr="002161BA">
        <w:trPr>
          <w:cantSplit/>
          <w:trHeight w:val="340"/>
        </w:trPr>
        <w:tc>
          <w:tcPr>
            <w:tcW w:w="7470" w:type="dxa"/>
            <w:gridSpan w:val="2"/>
            <w:tcBorders>
              <w:top w:val="single" w:sz="4" w:space="0" w:color="auto"/>
            </w:tcBorders>
            <w:shd w:val="clear" w:color="auto" w:fill="auto"/>
            <w:vAlign w:val="center"/>
          </w:tcPr>
          <w:p w14:paraId="2CAB6DFA" w14:textId="77777777" w:rsidR="00C066F7" w:rsidRPr="0027471C" w:rsidRDefault="00C066F7" w:rsidP="00C066F7">
            <w:pPr>
              <w:ind w:right="284"/>
            </w:pPr>
            <w:r>
              <w:t>Rigging</w:t>
            </w:r>
            <w:r w:rsidRPr="0027471C">
              <w:t xml:space="preserve"> plan</w:t>
            </w:r>
          </w:p>
        </w:tc>
        <w:tc>
          <w:tcPr>
            <w:tcW w:w="630" w:type="dxa"/>
            <w:tcBorders>
              <w:top w:val="single" w:sz="4" w:space="0" w:color="auto"/>
            </w:tcBorders>
            <w:vAlign w:val="center"/>
          </w:tcPr>
          <w:p w14:paraId="47A6DE32" w14:textId="77777777" w:rsidR="00C066F7" w:rsidRPr="0027471C" w:rsidRDefault="00C066F7" w:rsidP="00C066F7">
            <w:pPr>
              <w:ind w:firstLine="25"/>
              <w:jc w:val="center"/>
            </w:pPr>
          </w:p>
        </w:tc>
        <w:tc>
          <w:tcPr>
            <w:tcW w:w="1090" w:type="dxa"/>
            <w:tcBorders>
              <w:top w:val="single" w:sz="4" w:space="0" w:color="auto"/>
            </w:tcBorders>
            <w:shd w:val="clear" w:color="auto" w:fill="auto"/>
            <w:vAlign w:val="center"/>
          </w:tcPr>
          <w:p w14:paraId="67A6FDDA" w14:textId="77777777" w:rsidR="00C066F7" w:rsidRPr="0027471C" w:rsidRDefault="00C066F7" w:rsidP="00C066F7">
            <w:pPr>
              <w:jc w:val="center"/>
            </w:pPr>
          </w:p>
        </w:tc>
        <w:tc>
          <w:tcPr>
            <w:tcW w:w="800" w:type="dxa"/>
            <w:tcBorders>
              <w:top w:val="single" w:sz="4" w:space="0" w:color="auto"/>
              <w:right w:val="single" w:sz="4" w:space="0" w:color="auto"/>
            </w:tcBorders>
            <w:shd w:val="clear" w:color="auto" w:fill="auto"/>
            <w:vAlign w:val="center"/>
          </w:tcPr>
          <w:p w14:paraId="0C657E4C" w14:textId="13C5AE09" w:rsidR="00C066F7" w:rsidRPr="0027471C" w:rsidRDefault="00D151DA" w:rsidP="00C066F7">
            <w:pPr>
              <w:jc w:val="center"/>
            </w:pPr>
            <w:r>
              <w:t>X</w:t>
            </w:r>
          </w:p>
        </w:tc>
      </w:tr>
      <w:tr w:rsidR="00C066F7" w:rsidRPr="0027471C" w14:paraId="7665F8A3" w14:textId="77777777" w:rsidTr="002161BA">
        <w:trPr>
          <w:cantSplit/>
          <w:trHeight w:val="340"/>
        </w:trPr>
        <w:tc>
          <w:tcPr>
            <w:tcW w:w="7470" w:type="dxa"/>
            <w:gridSpan w:val="2"/>
            <w:tcBorders>
              <w:top w:val="single" w:sz="4" w:space="0" w:color="auto"/>
            </w:tcBorders>
            <w:shd w:val="clear" w:color="auto" w:fill="auto"/>
            <w:vAlign w:val="center"/>
          </w:tcPr>
          <w:p w14:paraId="331B5937" w14:textId="77777777" w:rsidR="00C066F7" w:rsidRPr="008E23FC" w:rsidRDefault="00C066F7" w:rsidP="00C066F7">
            <w:pPr>
              <w:ind w:right="284"/>
              <w:rPr>
                <w:color w:val="76923C" w:themeColor="accent3" w:themeShade="BF"/>
              </w:rPr>
            </w:pPr>
            <w:r w:rsidRPr="009254D6">
              <w:t>Engineered/stamped lifting plan</w:t>
            </w:r>
          </w:p>
        </w:tc>
        <w:tc>
          <w:tcPr>
            <w:tcW w:w="630" w:type="dxa"/>
            <w:tcBorders>
              <w:top w:val="single" w:sz="4" w:space="0" w:color="auto"/>
            </w:tcBorders>
            <w:vAlign w:val="center"/>
          </w:tcPr>
          <w:p w14:paraId="3B3A65C7" w14:textId="21B24718" w:rsidR="00C066F7" w:rsidRDefault="00D151DA" w:rsidP="00C066F7">
            <w:pPr>
              <w:ind w:firstLine="25"/>
              <w:jc w:val="center"/>
            </w:pPr>
            <w:r>
              <w:t>X</w:t>
            </w:r>
          </w:p>
        </w:tc>
        <w:tc>
          <w:tcPr>
            <w:tcW w:w="1090" w:type="dxa"/>
            <w:tcBorders>
              <w:top w:val="single" w:sz="4" w:space="0" w:color="auto"/>
            </w:tcBorders>
            <w:shd w:val="clear" w:color="auto" w:fill="auto"/>
            <w:vAlign w:val="center"/>
          </w:tcPr>
          <w:p w14:paraId="4A5F521E" w14:textId="77777777" w:rsidR="00C066F7" w:rsidRDefault="00C066F7" w:rsidP="00C066F7">
            <w:pPr>
              <w:jc w:val="center"/>
            </w:pPr>
          </w:p>
        </w:tc>
        <w:tc>
          <w:tcPr>
            <w:tcW w:w="800" w:type="dxa"/>
            <w:tcBorders>
              <w:top w:val="single" w:sz="4" w:space="0" w:color="auto"/>
              <w:right w:val="single" w:sz="4" w:space="0" w:color="auto"/>
            </w:tcBorders>
            <w:shd w:val="clear" w:color="auto" w:fill="auto"/>
            <w:vAlign w:val="center"/>
          </w:tcPr>
          <w:p w14:paraId="45DE2609" w14:textId="77777777" w:rsidR="00C066F7" w:rsidRDefault="00C066F7" w:rsidP="00C066F7">
            <w:pPr>
              <w:jc w:val="center"/>
            </w:pPr>
          </w:p>
        </w:tc>
      </w:tr>
      <w:tr w:rsidR="00C066F7" w:rsidRPr="0027471C" w14:paraId="4DCC53B3" w14:textId="77777777" w:rsidTr="002161BA">
        <w:trPr>
          <w:cantSplit/>
          <w:trHeight w:val="340"/>
        </w:trPr>
        <w:tc>
          <w:tcPr>
            <w:tcW w:w="7470" w:type="dxa"/>
            <w:gridSpan w:val="2"/>
            <w:shd w:val="clear" w:color="auto" w:fill="auto"/>
            <w:vAlign w:val="center"/>
          </w:tcPr>
          <w:p w14:paraId="41008F75" w14:textId="77777777" w:rsidR="00C066F7" w:rsidRPr="000345AE" w:rsidRDefault="00C066F7" w:rsidP="00C066F7">
            <w:pPr>
              <w:pStyle w:val="Paragraphedeliste"/>
              <w:tabs>
                <w:tab w:val="left" w:pos="709"/>
              </w:tabs>
              <w:ind w:left="0" w:right="284"/>
              <w:rPr>
                <w:rFonts w:cs="Calibri"/>
              </w:rPr>
            </w:pPr>
            <w:r w:rsidRPr="000345AE">
              <w:rPr>
                <w:rFonts w:cs="Calibri"/>
              </w:rPr>
              <w:t>Standard rigging &amp; slinging (lanyard, slings, shackles, etc.)</w:t>
            </w:r>
          </w:p>
        </w:tc>
        <w:tc>
          <w:tcPr>
            <w:tcW w:w="630" w:type="dxa"/>
            <w:vAlign w:val="center"/>
          </w:tcPr>
          <w:p w14:paraId="4D8C5A4A" w14:textId="77777777" w:rsidR="00C066F7" w:rsidRPr="0027471C" w:rsidRDefault="00C066F7" w:rsidP="00C066F7">
            <w:pPr>
              <w:ind w:firstLine="25"/>
              <w:jc w:val="center"/>
            </w:pPr>
          </w:p>
        </w:tc>
        <w:tc>
          <w:tcPr>
            <w:tcW w:w="1090" w:type="dxa"/>
            <w:shd w:val="clear" w:color="auto" w:fill="auto"/>
            <w:vAlign w:val="center"/>
          </w:tcPr>
          <w:p w14:paraId="1C709A1C" w14:textId="77777777" w:rsidR="00C066F7" w:rsidRPr="0027471C" w:rsidRDefault="00C066F7" w:rsidP="00C066F7">
            <w:pPr>
              <w:jc w:val="center"/>
            </w:pPr>
          </w:p>
        </w:tc>
        <w:tc>
          <w:tcPr>
            <w:tcW w:w="800" w:type="dxa"/>
            <w:tcBorders>
              <w:right w:val="single" w:sz="4" w:space="0" w:color="auto"/>
            </w:tcBorders>
            <w:shd w:val="clear" w:color="auto" w:fill="auto"/>
            <w:vAlign w:val="center"/>
          </w:tcPr>
          <w:p w14:paraId="26D4D3C1" w14:textId="4F5E238F" w:rsidR="00C066F7" w:rsidRPr="0027471C" w:rsidRDefault="00D151DA" w:rsidP="00C066F7">
            <w:pPr>
              <w:jc w:val="center"/>
            </w:pPr>
            <w:r>
              <w:t>X</w:t>
            </w:r>
          </w:p>
        </w:tc>
      </w:tr>
      <w:tr w:rsidR="00C066F7" w:rsidRPr="0027471C" w14:paraId="36D9EF93" w14:textId="77777777" w:rsidTr="002161BA">
        <w:trPr>
          <w:cantSplit/>
          <w:trHeight w:val="340"/>
        </w:trPr>
        <w:tc>
          <w:tcPr>
            <w:tcW w:w="7470" w:type="dxa"/>
            <w:gridSpan w:val="2"/>
            <w:tcBorders>
              <w:bottom w:val="single" w:sz="4" w:space="0" w:color="auto"/>
            </w:tcBorders>
            <w:shd w:val="clear" w:color="auto" w:fill="auto"/>
            <w:vAlign w:val="center"/>
          </w:tcPr>
          <w:p w14:paraId="32B3E9E5" w14:textId="77777777" w:rsidR="00C066F7" w:rsidRPr="0027471C" w:rsidRDefault="00C066F7" w:rsidP="00C066F7">
            <w:pPr>
              <w:ind w:right="284"/>
            </w:pPr>
            <w:r w:rsidRPr="0027471C">
              <w:t>Scaffolding</w:t>
            </w:r>
          </w:p>
        </w:tc>
        <w:tc>
          <w:tcPr>
            <w:tcW w:w="630" w:type="dxa"/>
            <w:vAlign w:val="center"/>
          </w:tcPr>
          <w:p w14:paraId="3B20D74D" w14:textId="77777777" w:rsidR="00C066F7" w:rsidRPr="0027471C" w:rsidRDefault="00C066F7" w:rsidP="00C066F7">
            <w:pPr>
              <w:ind w:firstLine="25"/>
              <w:jc w:val="center"/>
            </w:pPr>
          </w:p>
        </w:tc>
        <w:tc>
          <w:tcPr>
            <w:tcW w:w="1090" w:type="dxa"/>
            <w:shd w:val="clear" w:color="auto" w:fill="auto"/>
            <w:vAlign w:val="center"/>
          </w:tcPr>
          <w:p w14:paraId="75F06808" w14:textId="77777777" w:rsidR="00C066F7" w:rsidRPr="0027471C" w:rsidRDefault="00C066F7" w:rsidP="00C066F7">
            <w:pPr>
              <w:jc w:val="center"/>
            </w:pPr>
          </w:p>
        </w:tc>
        <w:tc>
          <w:tcPr>
            <w:tcW w:w="800" w:type="dxa"/>
            <w:tcBorders>
              <w:right w:val="single" w:sz="4" w:space="0" w:color="auto"/>
            </w:tcBorders>
            <w:shd w:val="clear" w:color="auto" w:fill="auto"/>
            <w:vAlign w:val="center"/>
          </w:tcPr>
          <w:p w14:paraId="22D3EA8D" w14:textId="6986F57F" w:rsidR="00C066F7" w:rsidRPr="0027471C" w:rsidRDefault="00D151DA" w:rsidP="00C066F7">
            <w:pPr>
              <w:jc w:val="center"/>
            </w:pPr>
            <w:r>
              <w:t>X</w:t>
            </w:r>
          </w:p>
        </w:tc>
      </w:tr>
      <w:tr w:rsidR="00C066F7" w:rsidRPr="0027471C" w14:paraId="63FBF1A8" w14:textId="77777777" w:rsidTr="002161BA">
        <w:trPr>
          <w:cantSplit/>
          <w:trHeight w:val="340"/>
        </w:trPr>
        <w:tc>
          <w:tcPr>
            <w:tcW w:w="7470" w:type="dxa"/>
            <w:gridSpan w:val="2"/>
            <w:tcBorders>
              <w:bottom w:val="single" w:sz="4" w:space="0" w:color="auto"/>
            </w:tcBorders>
            <w:shd w:val="clear" w:color="auto" w:fill="auto"/>
            <w:vAlign w:val="center"/>
          </w:tcPr>
          <w:p w14:paraId="61C8B7C3" w14:textId="77777777" w:rsidR="00C066F7" w:rsidRPr="0027471C" w:rsidRDefault="00C066F7" w:rsidP="00C066F7">
            <w:pPr>
              <w:ind w:right="284"/>
            </w:pPr>
            <w:r>
              <w:t>Mobile crane service</w:t>
            </w:r>
          </w:p>
        </w:tc>
        <w:tc>
          <w:tcPr>
            <w:tcW w:w="630" w:type="dxa"/>
            <w:vAlign w:val="center"/>
          </w:tcPr>
          <w:p w14:paraId="6C3E9A1D" w14:textId="7984ED16" w:rsidR="00C066F7" w:rsidRDefault="00D151DA" w:rsidP="00C066F7">
            <w:pPr>
              <w:ind w:firstLine="25"/>
              <w:jc w:val="center"/>
            </w:pPr>
            <w:r>
              <w:t>X</w:t>
            </w:r>
          </w:p>
        </w:tc>
        <w:tc>
          <w:tcPr>
            <w:tcW w:w="1090" w:type="dxa"/>
            <w:shd w:val="clear" w:color="auto" w:fill="auto"/>
            <w:vAlign w:val="center"/>
          </w:tcPr>
          <w:p w14:paraId="38AB486A" w14:textId="77777777" w:rsidR="00C066F7" w:rsidRDefault="00C066F7" w:rsidP="00C066F7">
            <w:pPr>
              <w:jc w:val="center"/>
            </w:pPr>
          </w:p>
        </w:tc>
        <w:tc>
          <w:tcPr>
            <w:tcW w:w="800" w:type="dxa"/>
            <w:tcBorders>
              <w:right w:val="single" w:sz="4" w:space="0" w:color="auto"/>
            </w:tcBorders>
            <w:shd w:val="clear" w:color="auto" w:fill="auto"/>
            <w:vAlign w:val="center"/>
          </w:tcPr>
          <w:p w14:paraId="1E05EA58" w14:textId="77777777" w:rsidR="00C066F7" w:rsidRDefault="00C066F7" w:rsidP="00C066F7">
            <w:pPr>
              <w:jc w:val="center"/>
            </w:pPr>
          </w:p>
        </w:tc>
      </w:tr>
      <w:tr w:rsidR="0070156F" w:rsidRPr="0027471C" w14:paraId="68AA9129" w14:textId="77777777" w:rsidTr="002161BA">
        <w:trPr>
          <w:cantSplit/>
          <w:trHeight w:val="283"/>
        </w:trPr>
        <w:tc>
          <w:tcPr>
            <w:tcW w:w="7470" w:type="dxa"/>
            <w:gridSpan w:val="2"/>
            <w:tcBorders>
              <w:top w:val="single" w:sz="4" w:space="0" w:color="auto"/>
              <w:left w:val="single" w:sz="4" w:space="0" w:color="auto"/>
              <w:bottom w:val="single" w:sz="4" w:space="0" w:color="auto"/>
              <w:right w:val="nil"/>
            </w:tcBorders>
            <w:shd w:val="clear" w:color="auto" w:fill="A6A6A6" w:themeFill="background1" w:themeFillShade="A6"/>
            <w:vAlign w:val="center"/>
          </w:tcPr>
          <w:p w14:paraId="5372A301" w14:textId="77777777" w:rsidR="0070156F" w:rsidRPr="0027471C" w:rsidRDefault="0070156F" w:rsidP="0070156F">
            <w:pPr>
              <w:pStyle w:val="Titre6"/>
            </w:pPr>
            <w:r w:rsidRPr="0027471C">
              <w:t>Parts &amp; Consumables</w:t>
            </w:r>
          </w:p>
        </w:tc>
        <w:tc>
          <w:tcPr>
            <w:tcW w:w="630" w:type="dxa"/>
            <w:tcBorders>
              <w:left w:val="nil"/>
              <w:right w:val="nil"/>
            </w:tcBorders>
            <w:shd w:val="clear" w:color="auto" w:fill="A6A6A6" w:themeFill="background1" w:themeFillShade="A6"/>
            <w:vAlign w:val="center"/>
          </w:tcPr>
          <w:p w14:paraId="6FE4498F" w14:textId="77777777" w:rsidR="0070156F" w:rsidRPr="0027471C" w:rsidRDefault="0070156F" w:rsidP="0070156F">
            <w:pPr>
              <w:tabs>
                <w:tab w:val="left" w:pos="868"/>
              </w:tabs>
              <w:ind w:firstLine="25"/>
              <w:jc w:val="center"/>
              <w:rPr>
                <w:color w:val="FFFFFF" w:themeColor="background1"/>
              </w:rPr>
            </w:pPr>
          </w:p>
        </w:tc>
        <w:tc>
          <w:tcPr>
            <w:tcW w:w="1090" w:type="dxa"/>
            <w:tcBorders>
              <w:top w:val="nil"/>
              <w:left w:val="nil"/>
              <w:bottom w:val="single" w:sz="4" w:space="0" w:color="auto"/>
              <w:right w:val="nil"/>
            </w:tcBorders>
            <w:shd w:val="clear" w:color="auto" w:fill="A6A6A6" w:themeFill="background1" w:themeFillShade="A6"/>
            <w:vAlign w:val="center"/>
          </w:tcPr>
          <w:p w14:paraId="23E6D7E1" w14:textId="77777777" w:rsidR="0070156F" w:rsidRPr="0027471C" w:rsidRDefault="0070156F" w:rsidP="0070156F">
            <w:pPr>
              <w:jc w:val="center"/>
              <w:rPr>
                <w:color w:val="FFFFFF" w:themeColor="background1"/>
              </w:rPr>
            </w:pPr>
          </w:p>
        </w:tc>
        <w:tc>
          <w:tcPr>
            <w:tcW w:w="800"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69F49FFD" w14:textId="77777777" w:rsidR="0070156F" w:rsidRPr="0027471C" w:rsidRDefault="0070156F" w:rsidP="0070156F">
            <w:pPr>
              <w:jc w:val="center"/>
              <w:rPr>
                <w:color w:val="FFFFFF" w:themeColor="background1"/>
              </w:rPr>
            </w:pPr>
          </w:p>
        </w:tc>
      </w:tr>
      <w:tr w:rsidR="00C066F7" w:rsidRPr="0027471C" w14:paraId="243608E7" w14:textId="77777777" w:rsidTr="00A678D4">
        <w:trPr>
          <w:cantSplit/>
          <w:trHeight w:val="340"/>
        </w:trPr>
        <w:tc>
          <w:tcPr>
            <w:tcW w:w="7470" w:type="dxa"/>
            <w:gridSpan w:val="2"/>
            <w:tcBorders>
              <w:top w:val="single" w:sz="4" w:space="0" w:color="auto"/>
              <w:bottom w:val="single" w:sz="4" w:space="0" w:color="auto"/>
            </w:tcBorders>
            <w:shd w:val="clear" w:color="auto" w:fill="FFFFFF" w:themeFill="background1"/>
            <w:vAlign w:val="center"/>
          </w:tcPr>
          <w:p w14:paraId="728FD371" w14:textId="77777777" w:rsidR="00C066F7" w:rsidRPr="0027471C" w:rsidRDefault="00C066F7" w:rsidP="00C066F7">
            <w:r w:rsidRPr="0027471C">
              <w:t>Standard consumables (list available upon request)</w:t>
            </w:r>
          </w:p>
        </w:tc>
        <w:tc>
          <w:tcPr>
            <w:tcW w:w="630" w:type="dxa"/>
            <w:tcBorders>
              <w:top w:val="single" w:sz="4" w:space="0" w:color="auto"/>
            </w:tcBorders>
            <w:shd w:val="clear" w:color="auto" w:fill="FFFFFF" w:themeFill="background1"/>
            <w:vAlign w:val="center"/>
          </w:tcPr>
          <w:p w14:paraId="12AF986E" w14:textId="77777777" w:rsidR="00C066F7" w:rsidRPr="0027471C" w:rsidRDefault="00C066F7" w:rsidP="00C066F7">
            <w:pPr>
              <w:ind w:firstLine="25"/>
              <w:jc w:val="center"/>
            </w:pPr>
          </w:p>
        </w:tc>
        <w:tc>
          <w:tcPr>
            <w:tcW w:w="1090" w:type="dxa"/>
            <w:tcBorders>
              <w:top w:val="single" w:sz="4" w:space="0" w:color="auto"/>
            </w:tcBorders>
            <w:shd w:val="clear" w:color="auto" w:fill="FFFFFF" w:themeFill="background1"/>
            <w:vAlign w:val="center"/>
          </w:tcPr>
          <w:p w14:paraId="75776988" w14:textId="77777777" w:rsidR="00C066F7" w:rsidRPr="0027471C" w:rsidRDefault="00C066F7" w:rsidP="00C066F7">
            <w:pPr>
              <w:jc w:val="center"/>
            </w:pPr>
          </w:p>
        </w:tc>
        <w:tc>
          <w:tcPr>
            <w:tcW w:w="800" w:type="dxa"/>
            <w:tcBorders>
              <w:top w:val="single" w:sz="4" w:space="0" w:color="auto"/>
              <w:right w:val="single" w:sz="4" w:space="0" w:color="auto"/>
            </w:tcBorders>
            <w:shd w:val="clear" w:color="auto" w:fill="FFFFFF" w:themeFill="background1"/>
            <w:vAlign w:val="center"/>
          </w:tcPr>
          <w:p w14:paraId="011881BE" w14:textId="7B887108" w:rsidR="00C066F7" w:rsidRPr="0027471C" w:rsidRDefault="00D151DA" w:rsidP="00C066F7">
            <w:pPr>
              <w:jc w:val="center"/>
            </w:pPr>
            <w:r>
              <w:t>X</w:t>
            </w:r>
          </w:p>
        </w:tc>
      </w:tr>
      <w:tr w:rsidR="00C066F7" w:rsidRPr="0027471C" w14:paraId="358FF566" w14:textId="77777777" w:rsidTr="00A678D4">
        <w:trPr>
          <w:cantSplit/>
          <w:trHeight w:val="340"/>
        </w:trPr>
        <w:tc>
          <w:tcPr>
            <w:tcW w:w="7470" w:type="dxa"/>
            <w:gridSpan w:val="2"/>
            <w:tcBorders>
              <w:bottom w:val="single" w:sz="4" w:space="0" w:color="auto"/>
            </w:tcBorders>
            <w:shd w:val="clear" w:color="auto" w:fill="FFFFFF" w:themeFill="background1"/>
            <w:vAlign w:val="center"/>
          </w:tcPr>
          <w:p w14:paraId="48004635" w14:textId="7B6BD405" w:rsidR="00C066F7" w:rsidRPr="0027471C" w:rsidRDefault="00C066F7" w:rsidP="00C066F7">
            <w:r w:rsidRPr="0027471C">
              <w:t>Spare parts</w:t>
            </w:r>
            <w:r>
              <w:t xml:space="preserve"> and component specific consumables</w:t>
            </w:r>
          </w:p>
        </w:tc>
        <w:tc>
          <w:tcPr>
            <w:tcW w:w="630" w:type="dxa"/>
            <w:shd w:val="clear" w:color="auto" w:fill="FFFFFF" w:themeFill="background1"/>
            <w:vAlign w:val="center"/>
          </w:tcPr>
          <w:p w14:paraId="4D923EC0" w14:textId="77777777" w:rsidR="00C066F7" w:rsidRPr="0027471C" w:rsidRDefault="00C066F7" w:rsidP="00C066F7">
            <w:pPr>
              <w:ind w:firstLine="25"/>
              <w:jc w:val="center"/>
            </w:pPr>
          </w:p>
        </w:tc>
        <w:tc>
          <w:tcPr>
            <w:tcW w:w="1090" w:type="dxa"/>
            <w:shd w:val="clear" w:color="auto" w:fill="FFFFFF" w:themeFill="background1"/>
            <w:vAlign w:val="center"/>
          </w:tcPr>
          <w:p w14:paraId="7E7E25A9" w14:textId="77777777" w:rsidR="00C066F7" w:rsidRPr="0027471C" w:rsidRDefault="00C066F7" w:rsidP="00C066F7">
            <w:pPr>
              <w:jc w:val="center"/>
            </w:pPr>
          </w:p>
        </w:tc>
        <w:tc>
          <w:tcPr>
            <w:tcW w:w="800" w:type="dxa"/>
            <w:tcBorders>
              <w:right w:val="single" w:sz="4" w:space="0" w:color="auto"/>
            </w:tcBorders>
            <w:shd w:val="clear" w:color="auto" w:fill="FFFFFF" w:themeFill="background1"/>
            <w:vAlign w:val="center"/>
          </w:tcPr>
          <w:p w14:paraId="4877C366" w14:textId="3C652C7A" w:rsidR="00C066F7" w:rsidRPr="0027471C" w:rsidRDefault="00D151DA" w:rsidP="00C066F7">
            <w:pPr>
              <w:jc w:val="center"/>
            </w:pPr>
            <w:r>
              <w:t>X</w:t>
            </w:r>
          </w:p>
        </w:tc>
      </w:tr>
      <w:tr w:rsidR="00C066F7" w:rsidRPr="0027471C" w14:paraId="7D4DC50B" w14:textId="77777777" w:rsidTr="00A678D4">
        <w:trPr>
          <w:cantSplit/>
          <w:trHeight w:val="414"/>
        </w:trPr>
        <w:tc>
          <w:tcPr>
            <w:tcW w:w="7470" w:type="dxa"/>
            <w:gridSpan w:val="2"/>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AF32520" w14:textId="77777777" w:rsidR="00C066F7" w:rsidRPr="0027471C" w:rsidRDefault="00311308" w:rsidP="00C066F7">
            <w:pPr>
              <w:ind w:right="284"/>
            </w:pPr>
            <w:sdt>
              <w:sdtPr>
                <w:id w:val="-542824845"/>
                <w14:checkbox>
                  <w14:checked w14:val="0"/>
                  <w14:checkedState w14:val="2612" w14:font="Wingdings"/>
                  <w14:uncheckedState w14:val="0020" w14:font="Wingdings"/>
                </w14:checkbox>
              </w:sdtPr>
              <w:sdtEndPr/>
              <w:sdtContent>
                <w:r w:rsidR="00C066F7" w:rsidRPr="0027471C">
                  <w:t>O</w:t>
                </w:r>
              </w:sdtContent>
            </w:sdt>
            <w:r w:rsidR="00C066F7" w:rsidRPr="0027471C">
              <w:t xml:space="preserve">il, glycol, </w:t>
            </w:r>
            <w:r w:rsidR="00C066F7">
              <w:t>n</w:t>
            </w:r>
            <w:r w:rsidR="00C066F7" w:rsidRPr="0027471C">
              <w:t>itrogen, and other operation fluids</w:t>
            </w:r>
          </w:p>
        </w:tc>
        <w:tc>
          <w:tcPr>
            <w:tcW w:w="630" w:type="dxa"/>
            <w:tcBorders>
              <w:top w:val="nil"/>
              <w:left w:val="single" w:sz="4" w:space="0" w:color="auto"/>
              <w:bottom w:val="single" w:sz="4" w:space="0" w:color="auto"/>
              <w:right w:val="single" w:sz="4" w:space="0" w:color="auto"/>
            </w:tcBorders>
            <w:shd w:val="clear" w:color="auto" w:fill="FFFFFF" w:themeFill="background1"/>
            <w:vAlign w:val="center"/>
          </w:tcPr>
          <w:p w14:paraId="2CE3F952" w14:textId="77777777" w:rsidR="00C066F7" w:rsidRPr="0027471C" w:rsidRDefault="00C066F7" w:rsidP="00C066F7">
            <w:pPr>
              <w:jc w:val="center"/>
            </w:pPr>
          </w:p>
        </w:tc>
        <w:tc>
          <w:tcPr>
            <w:tcW w:w="1090" w:type="dxa"/>
            <w:tcBorders>
              <w:top w:val="nil"/>
              <w:left w:val="single" w:sz="4" w:space="0" w:color="auto"/>
              <w:bottom w:val="single" w:sz="4" w:space="0" w:color="auto"/>
              <w:right w:val="single" w:sz="4" w:space="0" w:color="auto"/>
            </w:tcBorders>
            <w:shd w:val="clear" w:color="auto" w:fill="FFFFFF" w:themeFill="background1"/>
            <w:vAlign w:val="center"/>
          </w:tcPr>
          <w:p w14:paraId="40E07736" w14:textId="77777777" w:rsidR="00C066F7" w:rsidRPr="0027471C" w:rsidRDefault="00C066F7" w:rsidP="00C066F7">
            <w:pPr>
              <w:jc w:val="center"/>
            </w:pPr>
          </w:p>
        </w:tc>
        <w:tc>
          <w:tcPr>
            <w:tcW w:w="800" w:type="dxa"/>
            <w:tcBorders>
              <w:top w:val="nil"/>
              <w:left w:val="single" w:sz="4" w:space="0" w:color="auto"/>
              <w:bottom w:val="single" w:sz="4" w:space="0" w:color="auto"/>
              <w:right w:val="single" w:sz="4" w:space="0" w:color="auto"/>
            </w:tcBorders>
            <w:shd w:val="clear" w:color="auto" w:fill="FFFFFF" w:themeFill="background1"/>
            <w:vAlign w:val="center"/>
          </w:tcPr>
          <w:p w14:paraId="7E4A23D6" w14:textId="72B1CCB5" w:rsidR="00C066F7" w:rsidRPr="0027471C" w:rsidRDefault="00A678D4" w:rsidP="00C066F7">
            <w:pPr>
              <w:jc w:val="center"/>
            </w:pPr>
            <w:r>
              <w:t>X</w:t>
            </w:r>
          </w:p>
        </w:tc>
      </w:tr>
      <w:tr w:rsidR="00C0393A" w:rsidRPr="0027471C" w14:paraId="5994457B" w14:textId="77777777" w:rsidTr="002161BA">
        <w:trPr>
          <w:cantSplit/>
          <w:trHeight w:val="283"/>
        </w:trPr>
        <w:tc>
          <w:tcPr>
            <w:tcW w:w="7470" w:type="dxa"/>
            <w:gridSpan w:val="2"/>
            <w:tcBorders>
              <w:top w:val="single" w:sz="4" w:space="0" w:color="auto"/>
              <w:left w:val="single" w:sz="4" w:space="0" w:color="auto"/>
              <w:bottom w:val="single" w:sz="4" w:space="0" w:color="auto"/>
              <w:right w:val="nil"/>
            </w:tcBorders>
            <w:shd w:val="clear" w:color="auto" w:fill="A6A6A6" w:themeFill="background1" w:themeFillShade="A6"/>
            <w:vAlign w:val="center"/>
          </w:tcPr>
          <w:p w14:paraId="2B8D4463" w14:textId="77777777" w:rsidR="00C0393A" w:rsidRPr="0027471C" w:rsidRDefault="00C0393A" w:rsidP="00C0393A">
            <w:pPr>
              <w:pStyle w:val="Titre6"/>
            </w:pPr>
            <w:r w:rsidRPr="0027471C">
              <w:t>Permits</w:t>
            </w:r>
          </w:p>
        </w:tc>
        <w:tc>
          <w:tcPr>
            <w:tcW w:w="630" w:type="dxa"/>
            <w:tcBorders>
              <w:left w:val="nil"/>
              <w:right w:val="nil"/>
            </w:tcBorders>
            <w:shd w:val="clear" w:color="auto" w:fill="A6A6A6" w:themeFill="background1" w:themeFillShade="A6"/>
            <w:vAlign w:val="center"/>
          </w:tcPr>
          <w:p w14:paraId="65855A83" w14:textId="77777777" w:rsidR="00C0393A" w:rsidRPr="0027471C" w:rsidRDefault="00C0393A" w:rsidP="00C0393A">
            <w:pPr>
              <w:tabs>
                <w:tab w:val="left" w:pos="868"/>
              </w:tabs>
              <w:ind w:firstLine="25"/>
              <w:jc w:val="center"/>
              <w:rPr>
                <w:color w:val="FFFFFF" w:themeColor="background1"/>
              </w:rPr>
            </w:pPr>
          </w:p>
        </w:tc>
        <w:tc>
          <w:tcPr>
            <w:tcW w:w="1090" w:type="dxa"/>
            <w:tcBorders>
              <w:top w:val="nil"/>
              <w:left w:val="nil"/>
              <w:bottom w:val="single" w:sz="4" w:space="0" w:color="auto"/>
              <w:right w:val="nil"/>
            </w:tcBorders>
            <w:shd w:val="clear" w:color="auto" w:fill="A6A6A6" w:themeFill="background1" w:themeFillShade="A6"/>
            <w:vAlign w:val="center"/>
          </w:tcPr>
          <w:p w14:paraId="47EE378B" w14:textId="77777777" w:rsidR="00C0393A" w:rsidRPr="0027471C" w:rsidRDefault="00C0393A" w:rsidP="00C0393A">
            <w:pPr>
              <w:tabs>
                <w:tab w:val="left" w:pos="868"/>
              </w:tabs>
              <w:jc w:val="center"/>
              <w:rPr>
                <w:color w:val="FFFFFF" w:themeColor="background1"/>
              </w:rPr>
            </w:pPr>
          </w:p>
        </w:tc>
        <w:tc>
          <w:tcPr>
            <w:tcW w:w="800"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18D5B52D" w14:textId="77777777" w:rsidR="00C0393A" w:rsidRPr="0027471C" w:rsidRDefault="00C0393A" w:rsidP="005008E2">
            <w:pPr>
              <w:jc w:val="center"/>
              <w:rPr>
                <w:color w:val="FFFFFF" w:themeColor="background1"/>
              </w:rPr>
            </w:pPr>
          </w:p>
        </w:tc>
      </w:tr>
      <w:tr w:rsidR="00C066F7" w:rsidRPr="0027471C" w14:paraId="2AC30A0D" w14:textId="77777777" w:rsidTr="002161BA">
        <w:trPr>
          <w:cantSplit/>
          <w:trHeight w:val="340"/>
        </w:trPr>
        <w:tc>
          <w:tcPr>
            <w:tcW w:w="7470" w:type="dxa"/>
            <w:gridSpan w:val="2"/>
            <w:tcBorders>
              <w:top w:val="single" w:sz="4" w:space="0" w:color="auto"/>
            </w:tcBorders>
            <w:shd w:val="clear" w:color="auto" w:fill="FFFFFF" w:themeFill="background1"/>
            <w:vAlign w:val="center"/>
          </w:tcPr>
          <w:p w14:paraId="283A5A20" w14:textId="77777777" w:rsidR="00C066F7" w:rsidRPr="0027471C" w:rsidRDefault="00C066F7" w:rsidP="00C066F7">
            <w:r w:rsidRPr="0027471C">
              <w:t>Work permit</w:t>
            </w:r>
          </w:p>
        </w:tc>
        <w:tc>
          <w:tcPr>
            <w:tcW w:w="630" w:type="dxa"/>
            <w:tcBorders>
              <w:top w:val="single" w:sz="4" w:space="0" w:color="auto"/>
            </w:tcBorders>
            <w:shd w:val="clear" w:color="auto" w:fill="FFFFFF" w:themeFill="background1"/>
            <w:vAlign w:val="center"/>
          </w:tcPr>
          <w:p w14:paraId="61A03A51" w14:textId="77777777" w:rsidR="00C066F7" w:rsidRPr="0027471C" w:rsidRDefault="00C066F7" w:rsidP="00C066F7">
            <w:pPr>
              <w:ind w:firstLine="25"/>
              <w:jc w:val="center"/>
            </w:pPr>
          </w:p>
        </w:tc>
        <w:tc>
          <w:tcPr>
            <w:tcW w:w="1090" w:type="dxa"/>
            <w:tcBorders>
              <w:top w:val="single" w:sz="4" w:space="0" w:color="auto"/>
            </w:tcBorders>
            <w:shd w:val="clear" w:color="auto" w:fill="FFFFFF" w:themeFill="background1"/>
            <w:vAlign w:val="center"/>
          </w:tcPr>
          <w:p w14:paraId="5AEA1435" w14:textId="77777777" w:rsidR="00C066F7" w:rsidRPr="0027471C" w:rsidRDefault="00C066F7" w:rsidP="00C066F7">
            <w:pPr>
              <w:jc w:val="center"/>
            </w:pPr>
          </w:p>
        </w:tc>
        <w:tc>
          <w:tcPr>
            <w:tcW w:w="800" w:type="dxa"/>
            <w:tcBorders>
              <w:top w:val="single" w:sz="4" w:space="0" w:color="auto"/>
              <w:right w:val="single" w:sz="4" w:space="0" w:color="auto"/>
            </w:tcBorders>
            <w:shd w:val="clear" w:color="auto" w:fill="FFFFFF" w:themeFill="background1"/>
            <w:vAlign w:val="center"/>
          </w:tcPr>
          <w:p w14:paraId="61162CD6" w14:textId="2A073690" w:rsidR="00C066F7" w:rsidRPr="0027471C" w:rsidRDefault="00A678D4" w:rsidP="00C066F7">
            <w:pPr>
              <w:jc w:val="center"/>
            </w:pPr>
            <w:r>
              <w:t>X</w:t>
            </w:r>
          </w:p>
        </w:tc>
      </w:tr>
      <w:tr w:rsidR="00C066F7" w:rsidRPr="0027471C" w14:paraId="69E3FEE8" w14:textId="77777777" w:rsidTr="002161BA">
        <w:trPr>
          <w:cantSplit/>
          <w:trHeight w:val="340"/>
        </w:trPr>
        <w:tc>
          <w:tcPr>
            <w:tcW w:w="7470" w:type="dxa"/>
            <w:gridSpan w:val="2"/>
            <w:shd w:val="clear" w:color="auto" w:fill="FFFFFF" w:themeFill="background1"/>
            <w:vAlign w:val="center"/>
          </w:tcPr>
          <w:p w14:paraId="17655550" w14:textId="77777777" w:rsidR="00C066F7" w:rsidRPr="0027471C" w:rsidRDefault="00C066F7" w:rsidP="00C066F7">
            <w:r w:rsidRPr="0027471C">
              <w:t>Confined space</w:t>
            </w:r>
          </w:p>
        </w:tc>
        <w:tc>
          <w:tcPr>
            <w:tcW w:w="630" w:type="dxa"/>
            <w:shd w:val="clear" w:color="auto" w:fill="FFFFFF" w:themeFill="background1"/>
            <w:vAlign w:val="center"/>
          </w:tcPr>
          <w:p w14:paraId="2586A792" w14:textId="77777777" w:rsidR="00C066F7" w:rsidRPr="0027471C" w:rsidRDefault="00C066F7" w:rsidP="00C066F7">
            <w:pPr>
              <w:ind w:firstLine="25"/>
              <w:jc w:val="center"/>
            </w:pPr>
          </w:p>
        </w:tc>
        <w:tc>
          <w:tcPr>
            <w:tcW w:w="1090" w:type="dxa"/>
            <w:shd w:val="clear" w:color="auto" w:fill="FFFFFF" w:themeFill="background1"/>
            <w:vAlign w:val="center"/>
          </w:tcPr>
          <w:p w14:paraId="39D746C9" w14:textId="77777777" w:rsidR="00C066F7" w:rsidRPr="0027471C" w:rsidRDefault="00C066F7" w:rsidP="00C066F7">
            <w:pPr>
              <w:jc w:val="center"/>
            </w:pPr>
          </w:p>
        </w:tc>
        <w:tc>
          <w:tcPr>
            <w:tcW w:w="800" w:type="dxa"/>
            <w:tcBorders>
              <w:right w:val="single" w:sz="4" w:space="0" w:color="auto"/>
            </w:tcBorders>
            <w:shd w:val="clear" w:color="auto" w:fill="FFFFFF" w:themeFill="background1"/>
            <w:vAlign w:val="center"/>
          </w:tcPr>
          <w:p w14:paraId="12C35015" w14:textId="71C5010F" w:rsidR="00C066F7" w:rsidRPr="0027471C" w:rsidRDefault="00A678D4" w:rsidP="00C066F7">
            <w:pPr>
              <w:jc w:val="center"/>
            </w:pPr>
            <w:r>
              <w:t>X</w:t>
            </w:r>
          </w:p>
        </w:tc>
      </w:tr>
      <w:tr w:rsidR="00C066F7" w:rsidRPr="0027471C" w14:paraId="5C22A4C6" w14:textId="77777777" w:rsidTr="002161BA">
        <w:trPr>
          <w:cantSplit/>
          <w:trHeight w:val="340"/>
        </w:trPr>
        <w:tc>
          <w:tcPr>
            <w:tcW w:w="7470" w:type="dxa"/>
            <w:gridSpan w:val="2"/>
            <w:tcBorders>
              <w:bottom w:val="single" w:sz="4" w:space="0" w:color="auto"/>
            </w:tcBorders>
            <w:shd w:val="clear" w:color="auto" w:fill="FFFFFF" w:themeFill="background1"/>
            <w:vAlign w:val="center"/>
          </w:tcPr>
          <w:p w14:paraId="6AB6FCD8" w14:textId="77777777" w:rsidR="00C066F7" w:rsidRPr="0027471C" w:rsidRDefault="00C066F7" w:rsidP="00C066F7">
            <w:r w:rsidRPr="0027471C">
              <w:t>Hot work</w:t>
            </w:r>
          </w:p>
        </w:tc>
        <w:tc>
          <w:tcPr>
            <w:tcW w:w="630" w:type="dxa"/>
            <w:shd w:val="clear" w:color="auto" w:fill="FFFFFF" w:themeFill="background1"/>
            <w:vAlign w:val="center"/>
          </w:tcPr>
          <w:p w14:paraId="090EE042" w14:textId="77777777" w:rsidR="00C066F7" w:rsidRPr="0027471C" w:rsidRDefault="00C066F7" w:rsidP="00C066F7">
            <w:pPr>
              <w:ind w:firstLine="25"/>
              <w:jc w:val="center"/>
            </w:pPr>
          </w:p>
        </w:tc>
        <w:tc>
          <w:tcPr>
            <w:tcW w:w="1090" w:type="dxa"/>
            <w:shd w:val="clear" w:color="auto" w:fill="FFFFFF" w:themeFill="background1"/>
            <w:vAlign w:val="center"/>
          </w:tcPr>
          <w:p w14:paraId="1ABE0C23" w14:textId="77777777" w:rsidR="00C066F7" w:rsidRPr="0027471C" w:rsidRDefault="00C066F7" w:rsidP="00C066F7">
            <w:pPr>
              <w:jc w:val="center"/>
            </w:pPr>
          </w:p>
        </w:tc>
        <w:tc>
          <w:tcPr>
            <w:tcW w:w="800" w:type="dxa"/>
            <w:tcBorders>
              <w:right w:val="single" w:sz="4" w:space="0" w:color="auto"/>
            </w:tcBorders>
            <w:shd w:val="clear" w:color="auto" w:fill="FFFFFF" w:themeFill="background1"/>
            <w:vAlign w:val="center"/>
          </w:tcPr>
          <w:p w14:paraId="07E44B1F" w14:textId="2DC698FB" w:rsidR="00C066F7" w:rsidRPr="0027471C" w:rsidRDefault="00A678D4" w:rsidP="00C066F7">
            <w:pPr>
              <w:jc w:val="center"/>
            </w:pPr>
            <w:r>
              <w:t>X</w:t>
            </w:r>
          </w:p>
        </w:tc>
      </w:tr>
      <w:tr w:rsidR="00C0393A" w:rsidRPr="0027471C" w14:paraId="65C8B4B2" w14:textId="77777777" w:rsidTr="002161BA">
        <w:trPr>
          <w:cantSplit/>
          <w:trHeight w:val="283"/>
        </w:trPr>
        <w:tc>
          <w:tcPr>
            <w:tcW w:w="7470" w:type="dxa"/>
            <w:gridSpan w:val="2"/>
            <w:tcBorders>
              <w:top w:val="single" w:sz="4" w:space="0" w:color="auto"/>
              <w:left w:val="single" w:sz="4" w:space="0" w:color="auto"/>
              <w:bottom w:val="single" w:sz="4" w:space="0" w:color="auto"/>
              <w:right w:val="nil"/>
            </w:tcBorders>
            <w:shd w:val="clear" w:color="auto" w:fill="A6A6A6" w:themeFill="background1" w:themeFillShade="A6"/>
            <w:vAlign w:val="center"/>
          </w:tcPr>
          <w:p w14:paraId="381828D5" w14:textId="77777777" w:rsidR="00C0393A" w:rsidRPr="0027471C" w:rsidRDefault="00C0393A" w:rsidP="00C0393A">
            <w:pPr>
              <w:pStyle w:val="Titre6"/>
            </w:pPr>
            <w:r w:rsidRPr="0027471C">
              <w:t>Telecommunications</w:t>
            </w:r>
          </w:p>
        </w:tc>
        <w:tc>
          <w:tcPr>
            <w:tcW w:w="630" w:type="dxa"/>
            <w:tcBorders>
              <w:top w:val="nil"/>
              <w:left w:val="nil"/>
              <w:bottom w:val="single" w:sz="4" w:space="0" w:color="auto"/>
              <w:right w:val="nil"/>
            </w:tcBorders>
            <w:shd w:val="clear" w:color="auto" w:fill="A6A6A6" w:themeFill="background1" w:themeFillShade="A6"/>
            <w:vAlign w:val="center"/>
          </w:tcPr>
          <w:p w14:paraId="11E3323F" w14:textId="77777777" w:rsidR="00C0393A" w:rsidRPr="0027471C" w:rsidRDefault="00C0393A" w:rsidP="00C0393A">
            <w:pPr>
              <w:ind w:firstLine="25"/>
              <w:jc w:val="center"/>
              <w:rPr>
                <w:color w:val="FFFFFF" w:themeColor="background1"/>
              </w:rPr>
            </w:pPr>
          </w:p>
        </w:tc>
        <w:tc>
          <w:tcPr>
            <w:tcW w:w="1090" w:type="dxa"/>
            <w:tcBorders>
              <w:top w:val="nil"/>
              <w:left w:val="nil"/>
              <w:bottom w:val="single" w:sz="4" w:space="0" w:color="auto"/>
              <w:right w:val="nil"/>
            </w:tcBorders>
            <w:shd w:val="clear" w:color="auto" w:fill="A6A6A6" w:themeFill="background1" w:themeFillShade="A6"/>
            <w:vAlign w:val="center"/>
          </w:tcPr>
          <w:p w14:paraId="540B5D92" w14:textId="77777777" w:rsidR="00C0393A" w:rsidRPr="0027471C" w:rsidRDefault="00C0393A" w:rsidP="00C0393A">
            <w:pPr>
              <w:jc w:val="center"/>
              <w:rPr>
                <w:color w:val="FFFFFF" w:themeColor="background1"/>
              </w:rPr>
            </w:pPr>
          </w:p>
        </w:tc>
        <w:tc>
          <w:tcPr>
            <w:tcW w:w="800"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53119D34" w14:textId="77777777" w:rsidR="00C0393A" w:rsidRPr="0027471C" w:rsidRDefault="00C0393A" w:rsidP="00C0393A">
            <w:pPr>
              <w:jc w:val="center"/>
              <w:rPr>
                <w:color w:val="FFFFFF" w:themeColor="background1"/>
              </w:rPr>
            </w:pPr>
          </w:p>
        </w:tc>
      </w:tr>
      <w:tr w:rsidR="00C066F7" w:rsidRPr="0027471C" w14:paraId="54FA6D6C" w14:textId="77777777" w:rsidTr="002161BA">
        <w:trPr>
          <w:cantSplit/>
          <w:trHeight w:val="283"/>
        </w:trPr>
        <w:tc>
          <w:tcPr>
            <w:tcW w:w="7470" w:type="dxa"/>
            <w:gridSpan w:val="2"/>
            <w:tcBorders>
              <w:top w:val="single" w:sz="4" w:space="0" w:color="auto"/>
            </w:tcBorders>
            <w:shd w:val="clear" w:color="auto" w:fill="FFFFFF" w:themeFill="background1"/>
            <w:vAlign w:val="center"/>
          </w:tcPr>
          <w:p w14:paraId="5FC90494" w14:textId="77777777" w:rsidR="00C066F7" w:rsidRPr="0027471C" w:rsidRDefault="00C066F7" w:rsidP="00C066F7">
            <w:r w:rsidRPr="0027471C">
              <w:t>Hi</w:t>
            </w:r>
            <w:r>
              <w:t>gh-</w:t>
            </w:r>
            <w:r w:rsidRPr="0027471C">
              <w:t>speed Internet connection or wireless</w:t>
            </w:r>
            <w:r>
              <w:t xml:space="preserve"> (</w:t>
            </w:r>
            <w:r w:rsidRPr="00555937">
              <w:t>applicable fee</w:t>
            </w:r>
            <w:r>
              <w:t>s</w:t>
            </w:r>
            <w:r w:rsidRPr="00555937">
              <w:t xml:space="preserve"> if provided by EnerServ</w:t>
            </w:r>
            <w:r>
              <w:t>)</w:t>
            </w:r>
          </w:p>
        </w:tc>
        <w:tc>
          <w:tcPr>
            <w:tcW w:w="630" w:type="dxa"/>
            <w:tcBorders>
              <w:top w:val="single" w:sz="4" w:space="0" w:color="auto"/>
            </w:tcBorders>
            <w:shd w:val="clear" w:color="auto" w:fill="FFFFFF" w:themeFill="background1"/>
            <w:vAlign w:val="center"/>
          </w:tcPr>
          <w:p w14:paraId="3DC17B88" w14:textId="77777777" w:rsidR="00C066F7" w:rsidRPr="0027471C" w:rsidRDefault="00C066F7" w:rsidP="00C066F7">
            <w:pPr>
              <w:ind w:firstLine="25"/>
              <w:jc w:val="center"/>
            </w:pPr>
          </w:p>
        </w:tc>
        <w:tc>
          <w:tcPr>
            <w:tcW w:w="1090" w:type="dxa"/>
            <w:tcBorders>
              <w:top w:val="single" w:sz="4" w:space="0" w:color="auto"/>
            </w:tcBorders>
            <w:shd w:val="clear" w:color="auto" w:fill="FFFFFF" w:themeFill="background1"/>
            <w:vAlign w:val="center"/>
          </w:tcPr>
          <w:p w14:paraId="42ACDB1C" w14:textId="77777777" w:rsidR="00C066F7" w:rsidRPr="0027471C" w:rsidRDefault="00C066F7" w:rsidP="00C066F7">
            <w:pPr>
              <w:jc w:val="center"/>
            </w:pPr>
          </w:p>
        </w:tc>
        <w:tc>
          <w:tcPr>
            <w:tcW w:w="800" w:type="dxa"/>
            <w:tcBorders>
              <w:top w:val="single" w:sz="4" w:space="0" w:color="auto"/>
              <w:right w:val="single" w:sz="4" w:space="0" w:color="auto"/>
            </w:tcBorders>
            <w:shd w:val="clear" w:color="auto" w:fill="FFFFFF" w:themeFill="background1"/>
            <w:vAlign w:val="center"/>
          </w:tcPr>
          <w:p w14:paraId="7C5E9EAE" w14:textId="77777777" w:rsidR="00C066F7" w:rsidRPr="0027471C" w:rsidRDefault="00C066F7" w:rsidP="00C066F7">
            <w:pPr>
              <w:jc w:val="center"/>
            </w:pPr>
          </w:p>
        </w:tc>
      </w:tr>
      <w:tr w:rsidR="00C066F7" w:rsidRPr="0027471C" w14:paraId="312B3A7A" w14:textId="77777777" w:rsidTr="002161BA">
        <w:trPr>
          <w:cantSplit/>
          <w:trHeight w:val="340"/>
        </w:trPr>
        <w:tc>
          <w:tcPr>
            <w:tcW w:w="7470" w:type="dxa"/>
            <w:gridSpan w:val="2"/>
            <w:tcBorders>
              <w:bottom w:val="single" w:sz="4" w:space="0" w:color="auto"/>
            </w:tcBorders>
            <w:shd w:val="clear" w:color="auto" w:fill="FFFFFF" w:themeFill="background1"/>
            <w:vAlign w:val="center"/>
          </w:tcPr>
          <w:p w14:paraId="2644BDF3" w14:textId="77777777" w:rsidR="00C066F7" w:rsidRPr="0027471C" w:rsidRDefault="00C066F7" w:rsidP="00C066F7">
            <w:r w:rsidRPr="0027471C">
              <w:t>On site Broadband Radio</w:t>
            </w:r>
          </w:p>
        </w:tc>
        <w:tc>
          <w:tcPr>
            <w:tcW w:w="630" w:type="dxa"/>
            <w:shd w:val="clear" w:color="auto" w:fill="FFFFFF" w:themeFill="background1"/>
            <w:vAlign w:val="center"/>
          </w:tcPr>
          <w:p w14:paraId="3637D477" w14:textId="77777777" w:rsidR="00C066F7" w:rsidRPr="0027471C" w:rsidRDefault="00C066F7" w:rsidP="00C066F7">
            <w:pPr>
              <w:ind w:firstLine="25"/>
              <w:jc w:val="center"/>
            </w:pPr>
          </w:p>
        </w:tc>
        <w:tc>
          <w:tcPr>
            <w:tcW w:w="1090" w:type="dxa"/>
            <w:shd w:val="clear" w:color="auto" w:fill="FFFFFF" w:themeFill="background1"/>
            <w:vAlign w:val="center"/>
          </w:tcPr>
          <w:p w14:paraId="16DEB41F" w14:textId="77777777" w:rsidR="00C066F7" w:rsidRPr="0027471C" w:rsidRDefault="00C066F7" w:rsidP="00C066F7">
            <w:pPr>
              <w:jc w:val="center"/>
            </w:pPr>
          </w:p>
        </w:tc>
        <w:tc>
          <w:tcPr>
            <w:tcW w:w="800" w:type="dxa"/>
            <w:tcBorders>
              <w:right w:val="single" w:sz="4" w:space="0" w:color="auto"/>
            </w:tcBorders>
            <w:shd w:val="clear" w:color="auto" w:fill="FFFFFF" w:themeFill="background1"/>
            <w:vAlign w:val="center"/>
          </w:tcPr>
          <w:p w14:paraId="78B0C966" w14:textId="77777777" w:rsidR="00C066F7" w:rsidRPr="0027471C" w:rsidRDefault="00C066F7" w:rsidP="00C066F7">
            <w:pPr>
              <w:jc w:val="center"/>
            </w:pPr>
          </w:p>
        </w:tc>
      </w:tr>
      <w:tr w:rsidR="00C0393A" w:rsidRPr="0027471C" w14:paraId="7FF3B82C" w14:textId="77777777" w:rsidTr="002161BA">
        <w:trPr>
          <w:cantSplit/>
          <w:trHeight w:val="283"/>
        </w:trPr>
        <w:tc>
          <w:tcPr>
            <w:tcW w:w="7470" w:type="dxa"/>
            <w:gridSpan w:val="2"/>
            <w:tcBorders>
              <w:top w:val="single" w:sz="4" w:space="0" w:color="auto"/>
              <w:left w:val="single" w:sz="4" w:space="0" w:color="auto"/>
              <w:bottom w:val="single" w:sz="4" w:space="0" w:color="auto"/>
              <w:right w:val="nil"/>
            </w:tcBorders>
            <w:shd w:val="clear" w:color="auto" w:fill="A6A6A6" w:themeFill="background1" w:themeFillShade="A6"/>
            <w:vAlign w:val="center"/>
          </w:tcPr>
          <w:p w14:paraId="626F2DDD" w14:textId="77777777" w:rsidR="00C0393A" w:rsidRPr="0027471C" w:rsidRDefault="00C0393A" w:rsidP="00C0393A">
            <w:pPr>
              <w:pStyle w:val="Titre6"/>
            </w:pPr>
            <w:r w:rsidRPr="0027471C">
              <w:t>Utilities</w:t>
            </w:r>
          </w:p>
        </w:tc>
        <w:tc>
          <w:tcPr>
            <w:tcW w:w="630" w:type="dxa"/>
            <w:tcBorders>
              <w:left w:val="nil"/>
              <w:right w:val="nil"/>
            </w:tcBorders>
            <w:shd w:val="clear" w:color="auto" w:fill="A6A6A6" w:themeFill="background1" w:themeFillShade="A6"/>
            <w:vAlign w:val="center"/>
          </w:tcPr>
          <w:p w14:paraId="5E3F656E" w14:textId="77777777" w:rsidR="00C0393A" w:rsidRPr="0027471C" w:rsidRDefault="00C0393A" w:rsidP="00C0393A">
            <w:pPr>
              <w:ind w:firstLine="25"/>
              <w:jc w:val="center"/>
              <w:rPr>
                <w:color w:val="FFFFFF" w:themeColor="background1"/>
              </w:rPr>
            </w:pPr>
          </w:p>
        </w:tc>
        <w:tc>
          <w:tcPr>
            <w:tcW w:w="1090" w:type="dxa"/>
            <w:tcBorders>
              <w:top w:val="nil"/>
              <w:left w:val="nil"/>
              <w:bottom w:val="single" w:sz="4" w:space="0" w:color="auto"/>
              <w:right w:val="nil"/>
            </w:tcBorders>
            <w:shd w:val="clear" w:color="auto" w:fill="A6A6A6" w:themeFill="background1" w:themeFillShade="A6"/>
            <w:vAlign w:val="center"/>
          </w:tcPr>
          <w:p w14:paraId="41230740" w14:textId="77777777" w:rsidR="00C0393A" w:rsidRPr="0027471C" w:rsidRDefault="00C0393A" w:rsidP="00C0393A">
            <w:pPr>
              <w:jc w:val="center"/>
              <w:rPr>
                <w:color w:val="FFFFFF" w:themeColor="background1"/>
              </w:rPr>
            </w:pPr>
          </w:p>
        </w:tc>
        <w:tc>
          <w:tcPr>
            <w:tcW w:w="800"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77D9F75E" w14:textId="77777777" w:rsidR="00C0393A" w:rsidRPr="0027471C" w:rsidRDefault="00C0393A" w:rsidP="00C0393A">
            <w:pPr>
              <w:jc w:val="center"/>
              <w:rPr>
                <w:color w:val="FFFFFF" w:themeColor="background1"/>
              </w:rPr>
            </w:pPr>
          </w:p>
        </w:tc>
      </w:tr>
      <w:tr w:rsidR="00C0393A" w:rsidRPr="0027471C" w14:paraId="08B43456" w14:textId="77777777" w:rsidTr="002161BA">
        <w:trPr>
          <w:cantSplit/>
          <w:trHeight w:val="340"/>
        </w:trPr>
        <w:tc>
          <w:tcPr>
            <w:tcW w:w="7470" w:type="dxa"/>
            <w:gridSpan w:val="2"/>
            <w:tcBorders>
              <w:top w:val="single" w:sz="4" w:space="0" w:color="auto"/>
            </w:tcBorders>
            <w:shd w:val="clear" w:color="auto" w:fill="FFFFFF" w:themeFill="background1"/>
            <w:vAlign w:val="center"/>
          </w:tcPr>
          <w:p w14:paraId="43ED66E5" w14:textId="77777777" w:rsidR="00C0393A" w:rsidRPr="0027471C" w:rsidRDefault="00C0393A" w:rsidP="00C0393A">
            <w:r w:rsidRPr="0027471C">
              <w:t>Dry and High flow compressed air (185CFM)</w:t>
            </w:r>
          </w:p>
        </w:tc>
        <w:tc>
          <w:tcPr>
            <w:tcW w:w="630" w:type="dxa"/>
            <w:tcBorders>
              <w:top w:val="single" w:sz="4" w:space="0" w:color="auto"/>
            </w:tcBorders>
            <w:shd w:val="clear" w:color="auto" w:fill="FFFFFF" w:themeFill="background1"/>
            <w:vAlign w:val="center"/>
          </w:tcPr>
          <w:p w14:paraId="05914339" w14:textId="1D3F2173" w:rsidR="00C0393A" w:rsidRPr="0027471C" w:rsidRDefault="007023B2" w:rsidP="00C0393A">
            <w:pPr>
              <w:ind w:firstLine="25"/>
              <w:jc w:val="center"/>
            </w:pPr>
            <w:r>
              <w:t>X</w:t>
            </w:r>
          </w:p>
        </w:tc>
        <w:tc>
          <w:tcPr>
            <w:tcW w:w="1090" w:type="dxa"/>
            <w:tcBorders>
              <w:top w:val="single" w:sz="4" w:space="0" w:color="auto"/>
            </w:tcBorders>
            <w:shd w:val="clear" w:color="auto" w:fill="FFFFFF" w:themeFill="background1"/>
            <w:vAlign w:val="center"/>
          </w:tcPr>
          <w:p w14:paraId="30CCA7FE" w14:textId="77777777" w:rsidR="00C0393A" w:rsidRPr="0027471C" w:rsidRDefault="00C0393A" w:rsidP="005008E2">
            <w:pPr>
              <w:jc w:val="center"/>
            </w:pPr>
          </w:p>
        </w:tc>
        <w:tc>
          <w:tcPr>
            <w:tcW w:w="800" w:type="dxa"/>
            <w:tcBorders>
              <w:top w:val="single" w:sz="4" w:space="0" w:color="auto"/>
              <w:right w:val="single" w:sz="4" w:space="0" w:color="auto"/>
            </w:tcBorders>
            <w:shd w:val="clear" w:color="auto" w:fill="FFFFFF" w:themeFill="background1"/>
            <w:vAlign w:val="center"/>
          </w:tcPr>
          <w:p w14:paraId="36557D49" w14:textId="77777777" w:rsidR="00C0393A" w:rsidRPr="0027471C" w:rsidRDefault="00C0393A" w:rsidP="005008E2">
            <w:pPr>
              <w:jc w:val="center"/>
            </w:pPr>
          </w:p>
        </w:tc>
      </w:tr>
      <w:tr w:rsidR="00C0393A" w:rsidRPr="0027471C" w14:paraId="33A356D5" w14:textId="77777777" w:rsidTr="002161BA">
        <w:trPr>
          <w:cantSplit/>
          <w:trHeight w:val="340"/>
        </w:trPr>
        <w:tc>
          <w:tcPr>
            <w:tcW w:w="7470" w:type="dxa"/>
            <w:gridSpan w:val="2"/>
            <w:shd w:val="clear" w:color="auto" w:fill="FFFFFF" w:themeFill="background1"/>
            <w:vAlign w:val="center"/>
          </w:tcPr>
          <w:p w14:paraId="0448806B" w14:textId="77777777" w:rsidR="00C0393A" w:rsidRPr="0027471C" w:rsidRDefault="00C0393A" w:rsidP="00C0393A">
            <w:r w:rsidRPr="0027471C">
              <w:t>Electrical power (120V/240V single phase &amp; 600V three-phase)</w:t>
            </w:r>
          </w:p>
        </w:tc>
        <w:tc>
          <w:tcPr>
            <w:tcW w:w="630" w:type="dxa"/>
            <w:shd w:val="clear" w:color="auto" w:fill="FFFFFF" w:themeFill="background1"/>
            <w:vAlign w:val="center"/>
          </w:tcPr>
          <w:p w14:paraId="6C732CAF" w14:textId="77777777" w:rsidR="00C0393A" w:rsidRPr="0027471C" w:rsidRDefault="00C0393A" w:rsidP="00C0393A">
            <w:pPr>
              <w:ind w:firstLine="25"/>
              <w:jc w:val="center"/>
            </w:pPr>
          </w:p>
        </w:tc>
        <w:tc>
          <w:tcPr>
            <w:tcW w:w="1090" w:type="dxa"/>
            <w:shd w:val="clear" w:color="auto" w:fill="FFFFFF" w:themeFill="background1"/>
            <w:vAlign w:val="center"/>
          </w:tcPr>
          <w:p w14:paraId="19862F09" w14:textId="77777777" w:rsidR="00C0393A" w:rsidRPr="0027471C" w:rsidRDefault="00C0393A" w:rsidP="005008E2">
            <w:pPr>
              <w:jc w:val="center"/>
            </w:pPr>
          </w:p>
        </w:tc>
        <w:tc>
          <w:tcPr>
            <w:tcW w:w="800" w:type="dxa"/>
            <w:tcBorders>
              <w:right w:val="single" w:sz="4" w:space="0" w:color="auto"/>
            </w:tcBorders>
            <w:shd w:val="clear" w:color="auto" w:fill="FFFFFF" w:themeFill="background1"/>
            <w:vAlign w:val="center"/>
          </w:tcPr>
          <w:p w14:paraId="4BC730AE" w14:textId="19F3020F" w:rsidR="00C0393A" w:rsidRPr="0027471C" w:rsidRDefault="007023B2" w:rsidP="005008E2">
            <w:pPr>
              <w:jc w:val="center"/>
            </w:pPr>
            <w:r>
              <w:t>X</w:t>
            </w:r>
          </w:p>
        </w:tc>
      </w:tr>
      <w:tr w:rsidR="00C066F7" w:rsidRPr="0027471C" w14:paraId="369CF4CE" w14:textId="77777777" w:rsidTr="002161BA">
        <w:trPr>
          <w:cantSplit/>
          <w:trHeight w:val="340"/>
        </w:trPr>
        <w:tc>
          <w:tcPr>
            <w:tcW w:w="7470" w:type="dxa"/>
            <w:gridSpan w:val="2"/>
            <w:shd w:val="clear" w:color="auto" w:fill="FFFFFF" w:themeFill="background1"/>
            <w:vAlign w:val="center"/>
          </w:tcPr>
          <w:p w14:paraId="1C46F822" w14:textId="77777777" w:rsidR="00C066F7" w:rsidRPr="0027471C" w:rsidRDefault="00C066F7" w:rsidP="00C066F7">
            <w:r w:rsidRPr="0027471C">
              <w:t>Supplementary electrical power (in case of outage)</w:t>
            </w:r>
          </w:p>
        </w:tc>
        <w:tc>
          <w:tcPr>
            <w:tcW w:w="630" w:type="dxa"/>
            <w:shd w:val="clear" w:color="auto" w:fill="FFFFFF" w:themeFill="background1"/>
            <w:vAlign w:val="center"/>
          </w:tcPr>
          <w:p w14:paraId="69A9E027" w14:textId="77777777" w:rsidR="00C066F7" w:rsidRPr="0027471C" w:rsidRDefault="00C066F7" w:rsidP="00C066F7">
            <w:pPr>
              <w:ind w:firstLine="25"/>
              <w:jc w:val="center"/>
            </w:pPr>
          </w:p>
        </w:tc>
        <w:tc>
          <w:tcPr>
            <w:tcW w:w="1090" w:type="dxa"/>
            <w:shd w:val="clear" w:color="auto" w:fill="FFFFFF" w:themeFill="background1"/>
            <w:vAlign w:val="center"/>
          </w:tcPr>
          <w:p w14:paraId="35093407" w14:textId="77777777" w:rsidR="00C066F7" w:rsidRPr="0027471C" w:rsidRDefault="00C066F7" w:rsidP="00C066F7">
            <w:pPr>
              <w:jc w:val="center"/>
            </w:pPr>
          </w:p>
        </w:tc>
        <w:tc>
          <w:tcPr>
            <w:tcW w:w="800" w:type="dxa"/>
            <w:tcBorders>
              <w:right w:val="single" w:sz="4" w:space="0" w:color="auto"/>
            </w:tcBorders>
            <w:shd w:val="clear" w:color="auto" w:fill="FFFFFF" w:themeFill="background1"/>
            <w:vAlign w:val="center"/>
          </w:tcPr>
          <w:p w14:paraId="3D1DADAF" w14:textId="1AA2C5A7" w:rsidR="00C066F7" w:rsidRPr="0027471C" w:rsidRDefault="007023B2" w:rsidP="00C066F7">
            <w:pPr>
              <w:jc w:val="center"/>
            </w:pPr>
            <w:r>
              <w:t>X</w:t>
            </w:r>
          </w:p>
        </w:tc>
      </w:tr>
      <w:tr w:rsidR="00C066F7" w:rsidRPr="0027471C" w14:paraId="7109F0A8" w14:textId="77777777" w:rsidTr="002161BA">
        <w:trPr>
          <w:cantSplit/>
          <w:trHeight w:val="340"/>
        </w:trPr>
        <w:tc>
          <w:tcPr>
            <w:tcW w:w="7470" w:type="dxa"/>
            <w:gridSpan w:val="2"/>
            <w:shd w:val="clear" w:color="auto" w:fill="FFFFFF" w:themeFill="background1"/>
            <w:vAlign w:val="center"/>
          </w:tcPr>
          <w:p w14:paraId="3E6861B2" w14:textId="77777777" w:rsidR="00C066F7" w:rsidRPr="0027471C" w:rsidRDefault="00C066F7" w:rsidP="00C066F7">
            <w:r w:rsidRPr="0027471C">
              <w:t>Compressed air (for small tools)</w:t>
            </w:r>
          </w:p>
        </w:tc>
        <w:tc>
          <w:tcPr>
            <w:tcW w:w="630" w:type="dxa"/>
            <w:shd w:val="clear" w:color="auto" w:fill="FFFFFF" w:themeFill="background1"/>
            <w:vAlign w:val="center"/>
          </w:tcPr>
          <w:p w14:paraId="4578C1DB" w14:textId="77777777" w:rsidR="00C066F7" w:rsidRPr="0027471C" w:rsidRDefault="00C066F7" w:rsidP="00C066F7">
            <w:pPr>
              <w:ind w:firstLine="25"/>
              <w:jc w:val="center"/>
            </w:pPr>
          </w:p>
        </w:tc>
        <w:tc>
          <w:tcPr>
            <w:tcW w:w="1090" w:type="dxa"/>
            <w:shd w:val="clear" w:color="auto" w:fill="FFFFFF" w:themeFill="background1"/>
            <w:vAlign w:val="center"/>
          </w:tcPr>
          <w:p w14:paraId="44B1C061" w14:textId="77777777" w:rsidR="00C066F7" w:rsidRPr="0027471C" w:rsidRDefault="00C066F7" w:rsidP="00C066F7">
            <w:pPr>
              <w:jc w:val="center"/>
            </w:pPr>
          </w:p>
        </w:tc>
        <w:tc>
          <w:tcPr>
            <w:tcW w:w="800" w:type="dxa"/>
            <w:tcBorders>
              <w:right w:val="single" w:sz="4" w:space="0" w:color="auto"/>
            </w:tcBorders>
            <w:shd w:val="clear" w:color="auto" w:fill="FFFFFF" w:themeFill="background1"/>
            <w:vAlign w:val="center"/>
          </w:tcPr>
          <w:p w14:paraId="722E3090" w14:textId="71856717" w:rsidR="00C066F7" w:rsidRPr="0027471C" w:rsidRDefault="007023B2" w:rsidP="00C066F7">
            <w:pPr>
              <w:jc w:val="center"/>
            </w:pPr>
            <w:r>
              <w:t>X</w:t>
            </w:r>
          </w:p>
        </w:tc>
      </w:tr>
      <w:tr w:rsidR="00C066F7" w:rsidRPr="0027471C" w14:paraId="135DCFF2" w14:textId="77777777" w:rsidTr="002161BA">
        <w:trPr>
          <w:cantSplit/>
          <w:trHeight w:val="340"/>
        </w:trPr>
        <w:tc>
          <w:tcPr>
            <w:tcW w:w="7470" w:type="dxa"/>
            <w:gridSpan w:val="2"/>
            <w:tcBorders>
              <w:bottom w:val="single" w:sz="4" w:space="0" w:color="auto"/>
            </w:tcBorders>
            <w:shd w:val="clear" w:color="auto" w:fill="FFFFFF" w:themeFill="background1"/>
            <w:vAlign w:val="center"/>
          </w:tcPr>
          <w:p w14:paraId="2562500C" w14:textId="77777777" w:rsidR="00C066F7" w:rsidRPr="0027471C" w:rsidRDefault="00C066F7" w:rsidP="00C066F7">
            <w:bookmarkStart w:id="33" w:name="_Hlk181169550"/>
            <w:r w:rsidRPr="0027471C">
              <w:t>Water access (drinkable or not)</w:t>
            </w:r>
          </w:p>
        </w:tc>
        <w:tc>
          <w:tcPr>
            <w:tcW w:w="630" w:type="dxa"/>
            <w:shd w:val="clear" w:color="auto" w:fill="FFFFFF" w:themeFill="background1"/>
            <w:vAlign w:val="center"/>
          </w:tcPr>
          <w:p w14:paraId="47A5AF4E" w14:textId="77777777" w:rsidR="00C066F7" w:rsidRPr="0027471C" w:rsidRDefault="00C066F7" w:rsidP="00C066F7">
            <w:pPr>
              <w:ind w:firstLine="25"/>
              <w:jc w:val="center"/>
            </w:pPr>
          </w:p>
        </w:tc>
        <w:tc>
          <w:tcPr>
            <w:tcW w:w="1090" w:type="dxa"/>
            <w:shd w:val="clear" w:color="auto" w:fill="FFFFFF" w:themeFill="background1"/>
            <w:vAlign w:val="center"/>
          </w:tcPr>
          <w:p w14:paraId="3A432019" w14:textId="77777777" w:rsidR="00C066F7" w:rsidRPr="0027471C" w:rsidRDefault="00C066F7" w:rsidP="00C066F7">
            <w:pPr>
              <w:jc w:val="center"/>
            </w:pPr>
          </w:p>
        </w:tc>
        <w:tc>
          <w:tcPr>
            <w:tcW w:w="800" w:type="dxa"/>
            <w:tcBorders>
              <w:right w:val="single" w:sz="4" w:space="0" w:color="auto"/>
            </w:tcBorders>
            <w:shd w:val="clear" w:color="auto" w:fill="FFFFFF" w:themeFill="background1"/>
            <w:vAlign w:val="center"/>
          </w:tcPr>
          <w:p w14:paraId="3C3333FA" w14:textId="25D0CBE0" w:rsidR="00C066F7" w:rsidRPr="0027471C" w:rsidRDefault="007023B2" w:rsidP="00C066F7">
            <w:pPr>
              <w:jc w:val="center"/>
            </w:pPr>
            <w:r>
              <w:t>X</w:t>
            </w:r>
          </w:p>
        </w:tc>
      </w:tr>
      <w:bookmarkEnd w:id="33"/>
      <w:tr w:rsidR="00C0393A" w:rsidRPr="0027471C" w14:paraId="1255CD1A" w14:textId="77777777" w:rsidTr="002161BA">
        <w:trPr>
          <w:cantSplit/>
          <w:trHeight w:val="283"/>
        </w:trPr>
        <w:tc>
          <w:tcPr>
            <w:tcW w:w="7470" w:type="dxa"/>
            <w:gridSpan w:val="2"/>
            <w:tcBorders>
              <w:top w:val="single" w:sz="4" w:space="0" w:color="auto"/>
              <w:left w:val="single" w:sz="4" w:space="0" w:color="auto"/>
              <w:bottom w:val="single" w:sz="4" w:space="0" w:color="auto"/>
              <w:right w:val="nil"/>
            </w:tcBorders>
            <w:shd w:val="clear" w:color="auto" w:fill="A6A6A6" w:themeFill="background1" w:themeFillShade="A6"/>
            <w:vAlign w:val="center"/>
          </w:tcPr>
          <w:p w14:paraId="10FF2D64" w14:textId="77777777" w:rsidR="00C0393A" w:rsidRPr="0027471C" w:rsidRDefault="00C0393A" w:rsidP="00C0393A">
            <w:pPr>
              <w:pStyle w:val="Titre6"/>
            </w:pPr>
            <w:r>
              <w:t>Quality</w:t>
            </w:r>
          </w:p>
        </w:tc>
        <w:tc>
          <w:tcPr>
            <w:tcW w:w="630" w:type="dxa"/>
            <w:tcBorders>
              <w:left w:val="nil"/>
              <w:right w:val="nil"/>
            </w:tcBorders>
            <w:shd w:val="clear" w:color="auto" w:fill="A6A6A6" w:themeFill="background1" w:themeFillShade="A6"/>
            <w:vAlign w:val="center"/>
          </w:tcPr>
          <w:p w14:paraId="287D0AD4" w14:textId="77777777" w:rsidR="00C0393A" w:rsidRPr="0027471C" w:rsidRDefault="00C0393A" w:rsidP="00C0393A">
            <w:pPr>
              <w:ind w:firstLine="25"/>
              <w:jc w:val="center"/>
              <w:rPr>
                <w:color w:val="FFFFFF" w:themeColor="background1"/>
              </w:rPr>
            </w:pPr>
          </w:p>
        </w:tc>
        <w:tc>
          <w:tcPr>
            <w:tcW w:w="1090" w:type="dxa"/>
            <w:tcBorders>
              <w:top w:val="nil"/>
              <w:left w:val="nil"/>
              <w:bottom w:val="single" w:sz="4" w:space="0" w:color="auto"/>
              <w:right w:val="nil"/>
            </w:tcBorders>
            <w:shd w:val="clear" w:color="auto" w:fill="A6A6A6" w:themeFill="background1" w:themeFillShade="A6"/>
            <w:vAlign w:val="center"/>
          </w:tcPr>
          <w:p w14:paraId="60153504" w14:textId="77777777" w:rsidR="00C0393A" w:rsidRPr="0027471C" w:rsidRDefault="00C0393A" w:rsidP="00C0393A">
            <w:pPr>
              <w:jc w:val="center"/>
              <w:rPr>
                <w:color w:val="FFFFFF" w:themeColor="background1"/>
              </w:rPr>
            </w:pPr>
          </w:p>
        </w:tc>
        <w:tc>
          <w:tcPr>
            <w:tcW w:w="800"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289FB7AA" w14:textId="77777777" w:rsidR="00C0393A" w:rsidRPr="0027471C" w:rsidRDefault="00C0393A" w:rsidP="00C0393A">
            <w:pPr>
              <w:jc w:val="center"/>
              <w:rPr>
                <w:color w:val="FFFFFF" w:themeColor="background1"/>
              </w:rPr>
            </w:pPr>
          </w:p>
        </w:tc>
      </w:tr>
      <w:tr w:rsidR="00C066F7" w:rsidRPr="0027471C" w14:paraId="793E96C7" w14:textId="77777777" w:rsidTr="002161BA">
        <w:trPr>
          <w:cantSplit/>
          <w:trHeight w:val="340"/>
        </w:trPr>
        <w:tc>
          <w:tcPr>
            <w:tcW w:w="7470" w:type="dxa"/>
            <w:gridSpan w:val="2"/>
            <w:tcBorders>
              <w:bottom w:val="single" w:sz="4" w:space="0" w:color="auto"/>
            </w:tcBorders>
            <w:shd w:val="clear" w:color="auto" w:fill="FFFFFF" w:themeFill="background1"/>
            <w:vAlign w:val="center"/>
          </w:tcPr>
          <w:p w14:paraId="00AA17D8" w14:textId="77777777" w:rsidR="00C066F7" w:rsidRPr="00EA5246" w:rsidRDefault="00C066F7" w:rsidP="00C066F7">
            <w:pPr>
              <w:rPr>
                <w:color w:val="76923C" w:themeColor="accent3" w:themeShade="BF"/>
              </w:rPr>
            </w:pPr>
            <w:r w:rsidRPr="002F3F35">
              <w:t>Inspection/measurement of new or refurbed components supplied by client or other parties</w:t>
            </w:r>
          </w:p>
        </w:tc>
        <w:tc>
          <w:tcPr>
            <w:tcW w:w="630" w:type="dxa"/>
            <w:shd w:val="clear" w:color="auto" w:fill="FFFFFF" w:themeFill="background1"/>
            <w:vAlign w:val="center"/>
          </w:tcPr>
          <w:p w14:paraId="18617231" w14:textId="77777777" w:rsidR="00C066F7" w:rsidRPr="0027471C" w:rsidRDefault="00C066F7" w:rsidP="00C066F7">
            <w:pPr>
              <w:ind w:firstLine="25"/>
              <w:jc w:val="center"/>
            </w:pPr>
          </w:p>
        </w:tc>
        <w:tc>
          <w:tcPr>
            <w:tcW w:w="1090" w:type="dxa"/>
            <w:shd w:val="clear" w:color="auto" w:fill="FFFFFF" w:themeFill="background1"/>
            <w:vAlign w:val="center"/>
          </w:tcPr>
          <w:p w14:paraId="6D668888" w14:textId="77777777" w:rsidR="00C066F7" w:rsidRPr="0027471C" w:rsidRDefault="00C066F7" w:rsidP="00C066F7">
            <w:pPr>
              <w:jc w:val="center"/>
            </w:pPr>
          </w:p>
        </w:tc>
        <w:tc>
          <w:tcPr>
            <w:tcW w:w="800" w:type="dxa"/>
            <w:tcBorders>
              <w:right w:val="single" w:sz="4" w:space="0" w:color="auto"/>
            </w:tcBorders>
            <w:shd w:val="clear" w:color="auto" w:fill="FFFFFF" w:themeFill="background1"/>
            <w:vAlign w:val="center"/>
          </w:tcPr>
          <w:p w14:paraId="1190C0BC" w14:textId="562A2737" w:rsidR="00C066F7" w:rsidRPr="0027471C" w:rsidRDefault="007023B2" w:rsidP="00C066F7">
            <w:pPr>
              <w:jc w:val="center"/>
            </w:pPr>
            <w:r>
              <w:t>X</w:t>
            </w:r>
          </w:p>
        </w:tc>
      </w:tr>
      <w:tr w:rsidR="00C0393A" w:rsidRPr="0027471C" w14:paraId="7D2EF4D4" w14:textId="77777777" w:rsidTr="002161BA">
        <w:trPr>
          <w:cantSplit/>
          <w:trHeight w:val="283"/>
        </w:trPr>
        <w:tc>
          <w:tcPr>
            <w:tcW w:w="7470" w:type="dxa"/>
            <w:gridSpan w:val="2"/>
            <w:tcBorders>
              <w:top w:val="single" w:sz="4" w:space="0" w:color="auto"/>
              <w:left w:val="single" w:sz="4" w:space="0" w:color="auto"/>
              <w:bottom w:val="single" w:sz="4" w:space="0" w:color="auto"/>
              <w:right w:val="nil"/>
            </w:tcBorders>
            <w:shd w:val="clear" w:color="auto" w:fill="A6A6A6" w:themeFill="background1" w:themeFillShade="A6"/>
            <w:vAlign w:val="center"/>
          </w:tcPr>
          <w:p w14:paraId="712B501E" w14:textId="77777777" w:rsidR="00C0393A" w:rsidRDefault="00B26AE1" w:rsidP="00C0393A">
            <w:pPr>
              <w:pStyle w:val="Titre6"/>
            </w:pPr>
            <w:r>
              <w:lastRenderedPageBreak/>
              <w:t xml:space="preserve">HSE </w:t>
            </w:r>
            <w:r w:rsidR="00C0393A">
              <w:t>Documentation</w:t>
            </w:r>
            <w:r>
              <w:t xml:space="preserve"> (to be provided prior mobilization)</w:t>
            </w:r>
          </w:p>
        </w:tc>
        <w:tc>
          <w:tcPr>
            <w:tcW w:w="630" w:type="dxa"/>
            <w:tcBorders>
              <w:left w:val="nil"/>
              <w:right w:val="nil"/>
            </w:tcBorders>
            <w:shd w:val="clear" w:color="auto" w:fill="A6A6A6" w:themeFill="background1" w:themeFillShade="A6"/>
            <w:vAlign w:val="center"/>
          </w:tcPr>
          <w:p w14:paraId="25AD8A9B" w14:textId="77777777" w:rsidR="00C0393A" w:rsidRDefault="00C0393A" w:rsidP="00C0393A">
            <w:pPr>
              <w:ind w:firstLine="25"/>
              <w:jc w:val="center"/>
              <w:rPr>
                <w:color w:val="FFFFFF" w:themeColor="background1"/>
              </w:rPr>
            </w:pPr>
          </w:p>
        </w:tc>
        <w:tc>
          <w:tcPr>
            <w:tcW w:w="1090" w:type="dxa"/>
            <w:tcBorders>
              <w:top w:val="nil"/>
              <w:left w:val="nil"/>
              <w:bottom w:val="single" w:sz="4" w:space="0" w:color="auto"/>
              <w:right w:val="nil"/>
            </w:tcBorders>
            <w:shd w:val="clear" w:color="auto" w:fill="A6A6A6" w:themeFill="background1" w:themeFillShade="A6"/>
            <w:vAlign w:val="center"/>
          </w:tcPr>
          <w:p w14:paraId="0DAB31F4" w14:textId="77777777" w:rsidR="00C0393A" w:rsidRDefault="00C0393A" w:rsidP="00C0393A">
            <w:pPr>
              <w:jc w:val="center"/>
            </w:pPr>
          </w:p>
        </w:tc>
        <w:tc>
          <w:tcPr>
            <w:tcW w:w="800"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7BA828B7" w14:textId="77777777" w:rsidR="00C0393A" w:rsidRDefault="00C0393A" w:rsidP="00C0393A">
            <w:pPr>
              <w:jc w:val="center"/>
            </w:pPr>
          </w:p>
        </w:tc>
      </w:tr>
      <w:tr w:rsidR="00C066F7" w:rsidRPr="0027471C" w14:paraId="1630AC67" w14:textId="77777777" w:rsidTr="002161BA">
        <w:trPr>
          <w:cantSplit/>
          <w:trHeight w:val="340"/>
        </w:trPr>
        <w:tc>
          <w:tcPr>
            <w:tcW w:w="7470" w:type="dxa"/>
            <w:gridSpan w:val="2"/>
            <w:tcBorders>
              <w:top w:val="single" w:sz="4" w:space="0" w:color="auto"/>
              <w:bottom w:val="single" w:sz="4" w:space="0" w:color="auto"/>
            </w:tcBorders>
            <w:shd w:val="clear" w:color="auto" w:fill="auto"/>
            <w:vAlign w:val="center"/>
          </w:tcPr>
          <w:p w14:paraId="0D736F11" w14:textId="77777777" w:rsidR="00C066F7" w:rsidRPr="0027471C" w:rsidRDefault="00C066F7" w:rsidP="00C066F7">
            <w:r w:rsidRPr="009D0383">
              <w:t xml:space="preserve">Site </w:t>
            </w:r>
            <w:r>
              <w:t xml:space="preserve">and scope </w:t>
            </w:r>
            <w:r w:rsidRPr="009D0383">
              <w:t>specific lock</w:t>
            </w:r>
            <w:r>
              <w:t>-</w:t>
            </w:r>
            <w:r w:rsidRPr="009D0383">
              <w:t>out</w:t>
            </w:r>
            <w:r>
              <w:t xml:space="preserve"> and tag-out</w:t>
            </w:r>
            <w:r w:rsidRPr="009D0383">
              <w:t xml:space="preserve"> procedure </w:t>
            </w:r>
          </w:p>
        </w:tc>
        <w:tc>
          <w:tcPr>
            <w:tcW w:w="630" w:type="dxa"/>
            <w:tcBorders>
              <w:top w:val="single" w:sz="4" w:space="0" w:color="auto"/>
              <w:bottom w:val="single" w:sz="4" w:space="0" w:color="auto"/>
            </w:tcBorders>
            <w:vAlign w:val="center"/>
          </w:tcPr>
          <w:p w14:paraId="20789101" w14:textId="77777777" w:rsidR="00C066F7" w:rsidRPr="0027471C" w:rsidRDefault="00C066F7" w:rsidP="00C066F7">
            <w:pPr>
              <w:ind w:firstLine="25"/>
              <w:jc w:val="center"/>
            </w:pPr>
          </w:p>
        </w:tc>
        <w:tc>
          <w:tcPr>
            <w:tcW w:w="1090" w:type="dxa"/>
            <w:tcBorders>
              <w:top w:val="single" w:sz="4" w:space="0" w:color="auto"/>
              <w:bottom w:val="single" w:sz="4" w:space="0" w:color="auto"/>
            </w:tcBorders>
            <w:shd w:val="clear" w:color="auto" w:fill="auto"/>
            <w:vAlign w:val="center"/>
          </w:tcPr>
          <w:p w14:paraId="4C5FA52F" w14:textId="77777777" w:rsidR="00C066F7" w:rsidRPr="0027471C" w:rsidRDefault="00C066F7" w:rsidP="00C066F7">
            <w:pPr>
              <w:ind w:right="35"/>
              <w:jc w:val="center"/>
            </w:pPr>
          </w:p>
        </w:tc>
        <w:tc>
          <w:tcPr>
            <w:tcW w:w="800" w:type="dxa"/>
            <w:tcBorders>
              <w:top w:val="single" w:sz="4" w:space="0" w:color="auto"/>
              <w:bottom w:val="single" w:sz="4" w:space="0" w:color="auto"/>
              <w:right w:val="single" w:sz="4" w:space="0" w:color="auto"/>
            </w:tcBorders>
            <w:shd w:val="clear" w:color="auto" w:fill="auto"/>
            <w:vAlign w:val="center"/>
          </w:tcPr>
          <w:p w14:paraId="0C50E367" w14:textId="2A2F56D4" w:rsidR="00C066F7" w:rsidRPr="0027471C" w:rsidRDefault="007023B2" w:rsidP="00C066F7">
            <w:pPr>
              <w:jc w:val="center"/>
            </w:pPr>
            <w:r>
              <w:t>X</w:t>
            </w:r>
          </w:p>
        </w:tc>
      </w:tr>
      <w:tr w:rsidR="00C066F7" w:rsidRPr="0027471C" w14:paraId="32AF280D" w14:textId="77777777" w:rsidTr="002161BA">
        <w:trPr>
          <w:cantSplit/>
          <w:trHeight w:val="340"/>
        </w:trPr>
        <w:tc>
          <w:tcPr>
            <w:tcW w:w="7470" w:type="dxa"/>
            <w:gridSpan w:val="2"/>
            <w:tcBorders>
              <w:top w:val="single" w:sz="4" w:space="0" w:color="auto"/>
              <w:bottom w:val="single" w:sz="4" w:space="0" w:color="auto"/>
            </w:tcBorders>
            <w:shd w:val="clear" w:color="auto" w:fill="auto"/>
            <w:vAlign w:val="center"/>
          </w:tcPr>
          <w:p w14:paraId="6452B7EB" w14:textId="77777777" w:rsidR="00C066F7" w:rsidRDefault="00C066F7" w:rsidP="00C066F7">
            <w:r w:rsidRPr="009D0383">
              <w:t xml:space="preserve">Site </w:t>
            </w:r>
            <w:r>
              <w:t>s</w:t>
            </w:r>
            <w:r w:rsidRPr="009D0383">
              <w:t xml:space="preserve">pecific </w:t>
            </w:r>
            <w:r>
              <w:t>e</w:t>
            </w:r>
            <w:r w:rsidRPr="009D0383">
              <w:t>mergency</w:t>
            </w:r>
            <w:r>
              <w:t xml:space="preserve"> and rescue</w:t>
            </w:r>
            <w:r w:rsidRPr="009D0383">
              <w:t xml:space="preserve"> procedures</w:t>
            </w:r>
          </w:p>
        </w:tc>
        <w:tc>
          <w:tcPr>
            <w:tcW w:w="630" w:type="dxa"/>
            <w:tcBorders>
              <w:top w:val="single" w:sz="4" w:space="0" w:color="auto"/>
              <w:bottom w:val="single" w:sz="4" w:space="0" w:color="auto"/>
            </w:tcBorders>
            <w:vAlign w:val="center"/>
          </w:tcPr>
          <w:p w14:paraId="54669DAB" w14:textId="77777777" w:rsidR="00C066F7" w:rsidRDefault="00C066F7" w:rsidP="00C066F7">
            <w:pPr>
              <w:ind w:firstLine="25"/>
              <w:jc w:val="center"/>
            </w:pPr>
          </w:p>
        </w:tc>
        <w:tc>
          <w:tcPr>
            <w:tcW w:w="1090" w:type="dxa"/>
            <w:tcBorders>
              <w:top w:val="single" w:sz="4" w:space="0" w:color="auto"/>
              <w:bottom w:val="single" w:sz="4" w:space="0" w:color="auto"/>
            </w:tcBorders>
            <w:shd w:val="clear" w:color="auto" w:fill="auto"/>
            <w:vAlign w:val="center"/>
          </w:tcPr>
          <w:p w14:paraId="7FBB8727" w14:textId="77777777" w:rsidR="00C066F7" w:rsidRDefault="00C066F7" w:rsidP="00C066F7">
            <w:pPr>
              <w:ind w:right="35"/>
              <w:jc w:val="center"/>
            </w:pPr>
          </w:p>
        </w:tc>
        <w:tc>
          <w:tcPr>
            <w:tcW w:w="800" w:type="dxa"/>
            <w:tcBorders>
              <w:top w:val="single" w:sz="4" w:space="0" w:color="auto"/>
              <w:bottom w:val="single" w:sz="4" w:space="0" w:color="auto"/>
              <w:right w:val="single" w:sz="4" w:space="0" w:color="auto"/>
            </w:tcBorders>
            <w:shd w:val="clear" w:color="auto" w:fill="auto"/>
            <w:vAlign w:val="center"/>
          </w:tcPr>
          <w:p w14:paraId="583CE1CC" w14:textId="7522C16E" w:rsidR="00C066F7" w:rsidRDefault="007023B2" w:rsidP="00C066F7">
            <w:pPr>
              <w:jc w:val="center"/>
            </w:pPr>
            <w:r>
              <w:t>X</w:t>
            </w:r>
          </w:p>
        </w:tc>
      </w:tr>
      <w:tr w:rsidR="00C066F7" w:rsidRPr="0027471C" w14:paraId="0EF62F18" w14:textId="77777777" w:rsidTr="002161BA">
        <w:trPr>
          <w:cantSplit/>
          <w:trHeight w:val="340"/>
        </w:trPr>
        <w:tc>
          <w:tcPr>
            <w:tcW w:w="7470" w:type="dxa"/>
            <w:gridSpan w:val="2"/>
            <w:tcBorders>
              <w:top w:val="single" w:sz="4" w:space="0" w:color="auto"/>
              <w:bottom w:val="single" w:sz="4" w:space="0" w:color="auto"/>
            </w:tcBorders>
            <w:shd w:val="clear" w:color="auto" w:fill="auto"/>
            <w:vAlign w:val="center"/>
          </w:tcPr>
          <w:p w14:paraId="04A04581" w14:textId="77777777" w:rsidR="00C066F7" w:rsidRPr="009D0383" w:rsidRDefault="00C066F7" w:rsidP="00C066F7">
            <w:r>
              <w:t xml:space="preserve">List of </w:t>
            </w:r>
            <w:proofErr w:type="gramStart"/>
            <w:r>
              <w:t>s</w:t>
            </w:r>
            <w:r w:rsidRPr="009226E4">
              <w:t>ite</w:t>
            </w:r>
            <w:proofErr w:type="gramEnd"/>
            <w:r w:rsidRPr="009226E4">
              <w:t xml:space="preserve"> specific HSE requirements (trainings, PPE, </w:t>
            </w:r>
            <w:proofErr w:type="spellStart"/>
            <w:r w:rsidRPr="009226E4">
              <w:t>etc</w:t>
            </w:r>
            <w:proofErr w:type="spellEnd"/>
            <w:r w:rsidRPr="009226E4">
              <w:t>)</w:t>
            </w:r>
          </w:p>
        </w:tc>
        <w:tc>
          <w:tcPr>
            <w:tcW w:w="630" w:type="dxa"/>
            <w:tcBorders>
              <w:top w:val="single" w:sz="4" w:space="0" w:color="auto"/>
              <w:bottom w:val="single" w:sz="4" w:space="0" w:color="auto"/>
            </w:tcBorders>
            <w:vAlign w:val="center"/>
          </w:tcPr>
          <w:p w14:paraId="139723FB" w14:textId="77777777" w:rsidR="00C066F7" w:rsidRDefault="00C066F7" w:rsidP="00C066F7">
            <w:pPr>
              <w:ind w:firstLine="25"/>
              <w:jc w:val="center"/>
            </w:pPr>
          </w:p>
        </w:tc>
        <w:tc>
          <w:tcPr>
            <w:tcW w:w="1090" w:type="dxa"/>
            <w:tcBorders>
              <w:top w:val="single" w:sz="4" w:space="0" w:color="auto"/>
              <w:bottom w:val="single" w:sz="4" w:space="0" w:color="auto"/>
            </w:tcBorders>
            <w:shd w:val="clear" w:color="auto" w:fill="auto"/>
            <w:vAlign w:val="center"/>
          </w:tcPr>
          <w:p w14:paraId="284C1DEA" w14:textId="77777777" w:rsidR="00C066F7" w:rsidRDefault="00C066F7" w:rsidP="00C066F7">
            <w:pPr>
              <w:ind w:right="35"/>
              <w:jc w:val="center"/>
            </w:pPr>
          </w:p>
        </w:tc>
        <w:tc>
          <w:tcPr>
            <w:tcW w:w="800" w:type="dxa"/>
            <w:tcBorders>
              <w:top w:val="single" w:sz="4" w:space="0" w:color="auto"/>
              <w:bottom w:val="single" w:sz="4" w:space="0" w:color="auto"/>
              <w:right w:val="single" w:sz="4" w:space="0" w:color="auto"/>
            </w:tcBorders>
            <w:shd w:val="clear" w:color="auto" w:fill="auto"/>
            <w:vAlign w:val="center"/>
          </w:tcPr>
          <w:p w14:paraId="0B2469A9" w14:textId="71CCF9AA" w:rsidR="00C066F7" w:rsidRDefault="007023B2" w:rsidP="00C066F7">
            <w:pPr>
              <w:jc w:val="center"/>
            </w:pPr>
            <w:r>
              <w:t>X</w:t>
            </w:r>
          </w:p>
        </w:tc>
      </w:tr>
      <w:tr w:rsidR="00C066F7" w:rsidRPr="0027471C" w14:paraId="193C734E" w14:textId="77777777" w:rsidTr="002161BA">
        <w:trPr>
          <w:cantSplit/>
          <w:trHeight w:val="340"/>
        </w:trPr>
        <w:tc>
          <w:tcPr>
            <w:tcW w:w="7470" w:type="dxa"/>
            <w:gridSpan w:val="2"/>
            <w:tcBorders>
              <w:top w:val="single" w:sz="4" w:space="0" w:color="auto"/>
              <w:bottom w:val="single" w:sz="4" w:space="0" w:color="auto"/>
            </w:tcBorders>
            <w:shd w:val="clear" w:color="auto" w:fill="auto"/>
            <w:vAlign w:val="center"/>
          </w:tcPr>
          <w:p w14:paraId="15797620" w14:textId="77777777" w:rsidR="00C066F7" w:rsidRPr="009D0383" w:rsidRDefault="00C066F7" w:rsidP="00C066F7">
            <w:r w:rsidRPr="004E432D">
              <w:t xml:space="preserve">Noise </w:t>
            </w:r>
            <w:r>
              <w:t>e</w:t>
            </w:r>
            <w:r w:rsidRPr="004E432D">
              <w:t xml:space="preserve">xposure </w:t>
            </w:r>
            <w:r>
              <w:t>a</w:t>
            </w:r>
            <w:r w:rsidRPr="004E432D">
              <w:t>ssessment/</w:t>
            </w:r>
            <w:r>
              <w:t>n</w:t>
            </w:r>
            <w:r w:rsidRPr="004E432D">
              <w:t xml:space="preserve">oise </w:t>
            </w:r>
            <w:r>
              <w:t>c</w:t>
            </w:r>
            <w:r w:rsidRPr="004E432D">
              <w:t xml:space="preserve">ontrol and </w:t>
            </w:r>
            <w:r>
              <w:t>h</w:t>
            </w:r>
            <w:r w:rsidRPr="004E432D">
              <w:t xml:space="preserve">earing </w:t>
            </w:r>
            <w:r>
              <w:t>co</w:t>
            </w:r>
            <w:r w:rsidRPr="004E432D">
              <w:t>nservation program if available</w:t>
            </w:r>
          </w:p>
        </w:tc>
        <w:tc>
          <w:tcPr>
            <w:tcW w:w="630" w:type="dxa"/>
            <w:tcBorders>
              <w:top w:val="single" w:sz="4" w:space="0" w:color="auto"/>
              <w:bottom w:val="single" w:sz="4" w:space="0" w:color="auto"/>
            </w:tcBorders>
            <w:vAlign w:val="center"/>
          </w:tcPr>
          <w:p w14:paraId="6FB56B42" w14:textId="5F92D196" w:rsidR="00C066F7" w:rsidRDefault="007023B2" w:rsidP="00C066F7">
            <w:pPr>
              <w:ind w:firstLine="25"/>
              <w:jc w:val="center"/>
            </w:pPr>
            <w:r>
              <w:t>X</w:t>
            </w:r>
          </w:p>
        </w:tc>
        <w:tc>
          <w:tcPr>
            <w:tcW w:w="1090" w:type="dxa"/>
            <w:tcBorders>
              <w:top w:val="single" w:sz="4" w:space="0" w:color="auto"/>
              <w:bottom w:val="single" w:sz="4" w:space="0" w:color="auto"/>
            </w:tcBorders>
            <w:shd w:val="clear" w:color="auto" w:fill="auto"/>
            <w:vAlign w:val="center"/>
          </w:tcPr>
          <w:p w14:paraId="1DE0C7AD" w14:textId="77777777" w:rsidR="00C066F7" w:rsidRDefault="00C066F7" w:rsidP="00C066F7">
            <w:pPr>
              <w:ind w:right="35"/>
              <w:jc w:val="center"/>
            </w:pPr>
          </w:p>
        </w:tc>
        <w:tc>
          <w:tcPr>
            <w:tcW w:w="800" w:type="dxa"/>
            <w:tcBorders>
              <w:top w:val="single" w:sz="4" w:space="0" w:color="auto"/>
              <w:bottom w:val="single" w:sz="4" w:space="0" w:color="auto"/>
              <w:right w:val="single" w:sz="4" w:space="0" w:color="auto"/>
            </w:tcBorders>
            <w:shd w:val="clear" w:color="auto" w:fill="auto"/>
            <w:vAlign w:val="center"/>
          </w:tcPr>
          <w:p w14:paraId="535905B3" w14:textId="77777777" w:rsidR="00C066F7" w:rsidRDefault="00C066F7" w:rsidP="00C066F7">
            <w:pPr>
              <w:jc w:val="center"/>
            </w:pPr>
          </w:p>
        </w:tc>
      </w:tr>
      <w:tr w:rsidR="00C066F7" w:rsidRPr="0027471C" w14:paraId="315CA9DF" w14:textId="77777777" w:rsidTr="002161BA">
        <w:trPr>
          <w:cantSplit/>
          <w:trHeight w:val="340"/>
        </w:trPr>
        <w:tc>
          <w:tcPr>
            <w:tcW w:w="7470" w:type="dxa"/>
            <w:gridSpan w:val="2"/>
            <w:tcBorders>
              <w:top w:val="single" w:sz="4" w:space="0" w:color="auto"/>
              <w:bottom w:val="single" w:sz="4" w:space="0" w:color="auto"/>
            </w:tcBorders>
            <w:shd w:val="clear" w:color="auto" w:fill="auto"/>
            <w:vAlign w:val="center"/>
          </w:tcPr>
          <w:p w14:paraId="3F20318E" w14:textId="77777777" w:rsidR="00C066F7" w:rsidRPr="004E432D" w:rsidRDefault="00C066F7" w:rsidP="00C066F7">
            <w:r>
              <w:t xml:space="preserve">Existing </w:t>
            </w:r>
            <w:r w:rsidRPr="004E432D">
              <w:t xml:space="preserve">or known </w:t>
            </w:r>
            <w:r>
              <w:t>c</w:t>
            </w:r>
            <w:r w:rsidRPr="004E432D">
              <w:t xml:space="preserve">onfined </w:t>
            </w:r>
            <w:r>
              <w:t>s</w:t>
            </w:r>
            <w:r w:rsidRPr="004E432D">
              <w:t xml:space="preserve">pace and work at height </w:t>
            </w:r>
            <w:r>
              <w:t>h</w:t>
            </w:r>
            <w:r w:rsidRPr="004E432D">
              <w:t xml:space="preserve">azard </w:t>
            </w:r>
            <w:r>
              <w:t>a</w:t>
            </w:r>
            <w:r w:rsidRPr="004E432D">
              <w:t>ssessment</w:t>
            </w:r>
            <w:r>
              <w:t xml:space="preserve">, including but not limited entry and rescue procedures. </w:t>
            </w:r>
          </w:p>
        </w:tc>
        <w:tc>
          <w:tcPr>
            <w:tcW w:w="630" w:type="dxa"/>
            <w:tcBorders>
              <w:top w:val="single" w:sz="4" w:space="0" w:color="auto"/>
              <w:bottom w:val="single" w:sz="4" w:space="0" w:color="auto"/>
            </w:tcBorders>
            <w:vAlign w:val="center"/>
          </w:tcPr>
          <w:p w14:paraId="5119F398" w14:textId="77777777" w:rsidR="00C066F7" w:rsidRDefault="00C066F7" w:rsidP="00C066F7">
            <w:pPr>
              <w:ind w:firstLine="25"/>
              <w:jc w:val="center"/>
            </w:pPr>
          </w:p>
        </w:tc>
        <w:tc>
          <w:tcPr>
            <w:tcW w:w="1090" w:type="dxa"/>
            <w:tcBorders>
              <w:top w:val="single" w:sz="4" w:space="0" w:color="auto"/>
              <w:bottom w:val="single" w:sz="4" w:space="0" w:color="auto"/>
            </w:tcBorders>
            <w:shd w:val="clear" w:color="auto" w:fill="auto"/>
            <w:vAlign w:val="center"/>
          </w:tcPr>
          <w:p w14:paraId="6BA2F458" w14:textId="77777777" w:rsidR="00C066F7" w:rsidRDefault="00C066F7" w:rsidP="002161BA">
            <w:pPr>
              <w:ind w:right="35"/>
            </w:pPr>
          </w:p>
        </w:tc>
        <w:tc>
          <w:tcPr>
            <w:tcW w:w="800" w:type="dxa"/>
            <w:tcBorders>
              <w:top w:val="single" w:sz="4" w:space="0" w:color="auto"/>
              <w:bottom w:val="single" w:sz="4" w:space="0" w:color="auto"/>
              <w:right w:val="single" w:sz="4" w:space="0" w:color="auto"/>
            </w:tcBorders>
            <w:shd w:val="clear" w:color="auto" w:fill="auto"/>
            <w:vAlign w:val="center"/>
          </w:tcPr>
          <w:p w14:paraId="6584C3E9" w14:textId="19245845" w:rsidR="00C066F7" w:rsidRDefault="00DD0EEF" w:rsidP="00C066F7">
            <w:pPr>
              <w:jc w:val="center"/>
            </w:pPr>
            <w:r>
              <w:t>X</w:t>
            </w:r>
          </w:p>
        </w:tc>
      </w:tr>
      <w:tr w:rsidR="00C066F7" w:rsidRPr="0027471C" w14:paraId="094124D8" w14:textId="77777777" w:rsidTr="002161BA">
        <w:trPr>
          <w:cantSplit/>
          <w:trHeight w:val="397"/>
        </w:trPr>
        <w:tc>
          <w:tcPr>
            <w:tcW w:w="7470" w:type="dxa"/>
            <w:gridSpan w:val="2"/>
            <w:tcBorders>
              <w:top w:val="single" w:sz="4" w:space="0" w:color="auto"/>
              <w:bottom w:val="single" w:sz="4" w:space="0" w:color="auto"/>
            </w:tcBorders>
            <w:shd w:val="clear" w:color="auto" w:fill="auto"/>
            <w:vAlign w:val="center"/>
          </w:tcPr>
          <w:p w14:paraId="4AED9CE3" w14:textId="77777777" w:rsidR="00C066F7" w:rsidRDefault="00C066F7" w:rsidP="00C066F7">
            <w:r>
              <w:t>Inspection report and certificate of acceptance for overhead cranes and other permanent lifting equipment</w:t>
            </w:r>
          </w:p>
        </w:tc>
        <w:tc>
          <w:tcPr>
            <w:tcW w:w="630" w:type="dxa"/>
            <w:tcBorders>
              <w:top w:val="single" w:sz="4" w:space="0" w:color="auto"/>
              <w:bottom w:val="single" w:sz="4" w:space="0" w:color="auto"/>
            </w:tcBorders>
            <w:vAlign w:val="center"/>
          </w:tcPr>
          <w:p w14:paraId="18A8983E" w14:textId="77777777" w:rsidR="00C066F7" w:rsidRDefault="00C066F7" w:rsidP="00C066F7">
            <w:pPr>
              <w:ind w:firstLine="25"/>
              <w:jc w:val="center"/>
            </w:pPr>
          </w:p>
        </w:tc>
        <w:tc>
          <w:tcPr>
            <w:tcW w:w="1090" w:type="dxa"/>
            <w:tcBorders>
              <w:top w:val="single" w:sz="4" w:space="0" w:color="auto"/>
              <w:bottom w:val="single" w:sz="4" w:space="0" w:color="auto"/>
            </w:tcBorders>
            <w:shd w:val="clear" w:color="auto" w:fill="auto"/>
            <w:vAlign w:val="center"/>
          </w:tcPr>
          <w:p w14:paraId="16E54BF5" w14:textId="77777777" w:rsidR="00C066F7" w:rsidRDefault="00C066F7" w:rsidP="00C066F7">
            <w:pPr>
              <w:ind w:right="35"/>
              <w:jc w:val="center"/>
            </w:pPr>
          </w:p>
        </w:tc>
        <w:tc>
          <w:tcPr>
            <w:tcW w:w="800" w:type="dxa"/>
            <w:tcBorders>
              <w:top w:val="single" w:sz="4" w:space="0" w:color="auto"/>
              <w:bottom w:val="single" w:sz="4" w:space="0" w:color="auto"/>
              <w:right w:val="single" w:sz="4" w:space="0" w:color="auto"/>
            </w:tcBorders>
            <w:shd w:val="clear" w:color="auto" w:fill="auto"/>
            <w:vAlign w:val="center"/>
          </w:tcPr>
          <w:p w14:paraId="759FA9C7" w14:textId="65AE9E7D" w:rsidR="00C066F7" w:rsidRDefault="003F47C4" w:rsidP="00C066F7">
            <w:pPr>
              <w:jc w:val="center"/>
            </w:pPr>
            <w:r>
              <w:t>X</w:t>
            </w:r>
          </w:p>
        </w:tc>
      </w:tr>
      <w:tr w:rsidR="00695500" w:rsidRPr="0027471C" w14:paraId="6C9A349C" w14:textId="77777777" w:rsidTr="002161BA">
        <w:trPr>
          <w:cantSplit/>
          <w:trHeight w:val="283"/>
        </w:trPr>
        <w:tc>
          <w:tcPr>
            <w:tcW w:w="7470" w:type="dxa"/>
            <w:gridSpan w:val="2"/>
            <w:tcBorders>
              <w:top w:val="single" w:sz="4" w:space="0" w:color="auto"/>
              <w:left w:val="single" w:sz="4" w:space="0" w:color="auto"/>
              <w:bottom w:val="single" w:sz="4" w:space="0" w:color="auto"/>
              <w:right w:val="nil"/>
            </w:tcBorders>
            <w:shd w:val="clear" w:color="auto" w:fill="A6A6A6" w:themeFill="background1" w:themeFillShade="A6"/>
            <w:vAlign w:val="center"/>
          </w:tcPr>
          <w:p w14:paraId="232F152A" w14:textId="77777777" w:rsidR="00695500" w:rsidRDefault="00795E12">
            <w:pPr>
              <w:pStyle w:val="Titre6"/>
            </w:pPr>
            <w:r>
              <w:t>Technical</w:t>
            </w:r>
            <w:r w:rsidR="00695500">
              <w:t xml:space="preserve"> Documentation (to be provided prior mobilization)</w:t>
            </w:r>
          </w:p>
        </w:tc>
        <w:tc>
          <w:tcPr>
            <w:tcW w:w="630" w:type="dxa"/>
            <w:tcBorders>
              <w:left w:val="nil"/>
              <w:right w:val="nil"/>
            </w:tcBorders>
            <w:shd w:val="clear" w:color="auto" w:fill="A6A6A6" w:themeFill="background1" w:themeFillShade="A6"/>
            <w:vAlign w:val="center"/>
          </w:tcPr>
          <w:p w14:paraId="604BA38E" w14:textId="77777777" w:rsidR="00695500" w:rsidRDefault="00695500">
            <w:pPr>
              <w:ind w:firstLine="25"/>
              <w:jc w:val="center"/>
              <w:rPr>
                <w:color w:val="FFFFFF" w:themeColor="background1"/>
              </w:rPr>
            </w:pPr>
          </w:p>
        </w:tc>
        <w:tc>
          <w:tcPr>
            <w:tcW w:w="1090" w:type="dxa"/>
            <w:tcBorders>
              <w:top w:val="nil"/>
              <w:left w:val="nil"/>
              <w:bottom w:val="single" w:sz="4" w:space="0" w:color="auto"/>
              <w:right w:val="nil"/>
            </w:tcBorders>
            <w:shd w:val="clear" w:color="auto" w:fill="A6A6A6" w:themeFill="background1" w:themeFillShade="A6"/>
            <w:vAlign w:val="center"/>
          </w:tcPr>
          <w:p w14:paraId="50CE5A5F" w14:textId="77777777" w:rsidR="00695500" w:rsidRDefault="00695500">
            <w:pPr>
              <w:jc w:val="center"/>
            </w:pPr>
          </w:p>
        </w:tc>
        <w:tc>
          <w:tcPr>
            <w:tcW w:w="800"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176DDBE9" w14:textId="77777777" w:rsidR="00695500" w:rsidRDefault="00695500">
            <w:pPr>
              <w:jc w:val="center"/>
            </w:pPr>
          </w:p>
        </w:tc>
      </w:tr>
      <w:tr w:rsidR="00C066F7" w:rsidRPr="0027471C" w14:paraId="681DABA4" w14:textId="77777777" w:rsidTr="002161BA">
        <w:trPr>
          <w:cantSplit/>
          <w:trHeight w:val="346"/>
        </w:trPr>
        <w:tc>
          <w:tcPr>
            <w:tcW w:w="7470" w:type="dxa"/>
            <w:gridSpan w:val="2"/>
            <w:tcBorders>
              <w:top w:val="single" w:sz="4" w:space="0" w:color="auto"/>
              <w:bottom w:val="single" w:sz="4" w:space="0" w:color="auto"/>
            </w:tcBorders>
            <w:shd w:val="clear" w:color="auto" w:fill="auto"/>
            <w:vAlign w:val="center"/>
          </w:tcPr>
          <w:p w14:paraId="72E14300" w14:textId="77777777" w:rsidR="00C066F7" w:rsidRPr="00AC439A" w:rsidRDefault="00C066F7" w:rsidP="00C066F7">
            <w:r w:rsidRPr="00A7775B">
              <w:t>Previous inspection reports</w:t>
            </w:r>
          </w:p>
        </w:tc>
        <w:tc>
          <w:tcPr>
            <w:tcW w:w="630" w:type="dxa"/>
            <w:tcBorders>
              <w:top w:val="single" w:sz="4" w:space="0" w:color="auto"/>
              <w:bottom w:val="single" w:sz="4" w:space="0" w:color="auto"/>
            </w:tcBorders>
            <w:vAlign w:val="center"/>
          </w:tcPr>
          <w:p w14:paraId="46D43A6E" w14:textId="77777777" w:rsidR="00C066F7" w:rsidRDefault="00C066F7" w:rsidP="00C066F7">
            <w:pPr>
              <w:ind w:firstLine="25"/>
              <w:jc w:val="center"/>
            </w:pPr>
          </w:p>
        </w:tc>
        <w:tc>
          <w:tcPr>
            <w:tcW w:w="1090" w:type="dxa"/>
            <w:tcBorders>
              <w:top w:val="single" w:sz="4" w:space="0" w:color="auto"/>
              <w:bottom w:val="single" w:sz="4" w:space="0" w:color="auto"/>
            </w:tcBorders>
            <w:shd w:val="clear" w:color="auto" w:fill="auto"/>
            <w:vAlign w:val="center"/>
          </w:tcPr>
          <w:p w14:paraId="56D2694C" w14:textId="77777777" w:rsidR="00C066F7" w:rsidRDefault="00C066F7" w:rsidP="00C066F7">
            <w:pPr>
              <w:ind w:right="35"/>
              <w:jc w:val="center"/>
            </w:pPr>
          </w:p>
        </w:tc>
        <w:tc>
          <w:tcPr>
            <w:tcW w:w="800" w:type="dxa"/>
            <w:tcBorders>
              <w:top w:val="single" w:sz="4" w:space="0" w:color="auto"/>
              <w:bottom w:val="single" w:sz="4" w:space="0" w:color="auto"/>
              <w:right w:val="single" w:sz="4" w:space="0" w:color="auto"/>
            </w:tcBorders>
            <w:shd w:val="clear" w:color="auto" w:fill="auto"/>
            <w:vAlign w:val="center"/>
          </w:tcPr>
          <w:p w14:paraId="611E728E" w14:textId="77030EA7" w:rsidR="00C066F7" w:rsidRDefault="003F47C4" w:rsidP="00C066F7">
            <w:pPr>
              <w:jc w:val="center"/>
            </w:pPr>
            <w:r>
              <w:t>X</w:t>
            </w:r>
          </w:p>
        </w:tc>
      </w:tr>
      <w:tr w:rsidR="00C066F7" w:rsidRPr="0027471C" w14:paraId="7FF476AE" w14:textId="77777777" w:rsidTr="002161BA">
        <w:trPr>
          <w:cantSplit/>
          <w:trHeight w:val="346"/>
        </w:trPr>
        <w:tc>
          <w:tcPr>
            <w:tcW w:w="7470" w:type="dxa"/>
            <w:gridSpan w:val="2"/>
            <w:tcBorders>
              <w:top w:val="single" w:sz="4" w:space="0" w:color="auto"/>
              <w:bottom w:val="single" w:sz="4" w:space="0" w:color="auto"/>
            </w:tcBorders>
            <w:shd w:val="clear" w:color="auto" w:fill="auto"/>
            <w:vAlign w:val="center"/>
          </w:tcPr>
          <w:p w14:paraId="554EAEA9" w14:textId="77777777" w:rsidR="00C066F7" w:rsidRPr="00AC439A" w:rsidRDefault="00C066F7" w:rsidP="00C066F7">
            <w:r>
              <w:t>All available technical manuals, in PDF or paper format, for the equipment to be serviced</w:t>
            </w:r>
          </w:p>
        </w:tc>
        <w:tc>
          <w:tcPr>
            <w:tcW w:w="630" w:type="dxa"/>
            <w:tcBorders>
              <w:top w:val="single" w:sz="4" w:space="0" w:color="auto"/>
              <w:bottom w:val="single" w:sz="4" w:space="0" w:color="auto"/>
            </w:tcBorders>
            <w:vAlign w:val="center"/>
          </w:tcPr>
          <w:p w14:paraId="468F5B71" w14:textId="77777777" w:rsidR="00C066F7" w:rsidRDefault="00C066F7" w:rsidP="00C066F7">
            <w:pPr>
              <w:ind w:firstLine="25"/>
              <w:jc w:val="center"/>
            </w:pPr>
          </w:p>
        </w:tc>
        <w:tc>
          <w:tcPr>
            <w:tcW w:w="1090" w:type="dxa"/>
            <w:tcBorders>
              <w:top w:val="single" w:sz="4" w:space="0" w:color="auto"/>
              <w:bottom w:val="single" w:sz="4" w:space="0" w:color="auto"/>
            </w:tcBorders>
            <w:shd w:val="clear" w:color="auto" w:fill="auto"/>
            <w:vAlign w:val="center"/>
          </w:tcPr>
          <w:p w14:paraId="04B3D3EC" w14:textId="77777777" w:rsidR="00C066F7" w:rsidRDefault="00C066F7" w:rsidP="00C066F7">
            <w:pPr>
              <w:ind w:right="35"/>
              <w:jc w:val="center"/>
            </w:pPr>
          </w:p>
        </w:tc>
        <w:tc>
          <w:tcPr>
            <w:tcW w:w="800" w:type="dxa"/>
            <w:tcBorders>
              <w:top w:val="single" w:sz="4" w:space="0" w:color="auto"/>
              <w:bottom w:val="single" w:sz="4" w:space="0" w:color="auto"/>
              <w:right w:val="single" w:sz="4" w:space="0" w:color="auto"/>
            </w:tcBorders>
            <w:shd w:val="clear" w:color="auto" w:fill="auto"/>
            <w:vAlign w:val="center"/>
          </w:tcPr>
          <w:p w14:paraId="01D5BE5C" w14:textId="4B56166D" w:rsidR="00C066F7" w:rsidRDefault="003F47C4" w:rsidP="00C066F7">
            <w:pPr>
              <w:jc w:val="center"/>
            </w:pPr>
            <w:r>
              <w:t>X</w:t>
            </w:r>
          </w:p>
        </w:tc>
      </w:tr>
      <w:tr w:rsidR="00C066F7" w:rsidRPr="0027471C" w14:paraId="1C95A083" w14:textId="77777777" w:rsidTr="002161BA">
        <w:trPr>
          <w:cantSplit/>
          <w:trHeight w:val="346"/>
        </w:trPr>
        <w:tc>
          <w:tcPr>
            <w:tcW w:w="7470" w:type="dxa"/>
            <w:gridSpan w:val="2"/>
            <w:tcBorders>
              <w:top w:val="single" w:sz="4" w:space="0" w:color="auto"/>
              <w:bottom w:val="single" w:sz="4" w:space="0" w:color="auto"/>
            </w:tcBorders>
            <w:shd w:val="clear" w:color="auto" w:fill="auto"/>
            <w:vAlign w:val="center"/>
          </w:tcPr>
          <w:p w14:paraId="6079F84F" w14:textId="77777777" w:rsidR="00C066F7" w:rsidRPr="00AC439A" w:rsidRDefault="00C066F7" w:rsidP="00C066F7">
            <w:r w:rsidRPr="009226E4">
              <w:t>List of material / components that will be supplied by the client</w:t>
            </w:r>
          </w:p>
        </w:tc>
        <w:tc>
          <w:tcPr>
            <w:tcW w:w="630" w:type="dxa"/>
            <w:tcBorders>
              <w:top w:val="single" w:sz="4" w:space="0" w:color="auto"/>
              <w:bottom w:val="single" w:sz="4" w:space="0" w:color="auto"/>
            </w:tcBorders>
            <w:vAlign w:val="center"/>
          </w:tcPr>
          <w:p w14:paraId="4237CC49" w14:textId="735DF5E7" w:rsidR="00C066F7" w:rsidRDefault="00767978" w:rsidP="00C066F7">
            <w:pPr>
              <w:ind w:firstLine="25"/>
              <w:jc w:val="center"/>
            </w:pPr>
            <w:r>
              <w:t>X</w:t>
            </w:r>
          </w:p>
        </w:tc>
        <w:tc>
          <w:tcPr>
            <w:tcW w:w="1090" w:type="dxa"/>
            <w:tcBorders>
              <w:top w:val="single" w:sz="4" w:space="0" w:color="auto"/>
              <w:bottom w:val="single" w:sz="4" w:space="0" w:color="auto"/>
            </w:tcBorders>
            <w:shd w:val="clear" w:color="auto" w:fill="auto"/>
            <w:vAlign w:val="center"/>
          </w:tcPr>
          <w:p w14:paraId="71A4E156" w14:textId="77777777" w:rsidR="00C066F7" w:rsidRDefault="00C066F7" w:rsidP="00C066F7">
            <w:pPr>
              <w:ind w:right="35"/>
              <w:jc w:val="center"/>
            </w:pPr>
          </w:p>
        </w:tc>
        <w:tc>
          <w:tcPr>
            <w:tcW w:w="800" w:type="dxa"/>
            <w:tcBorders>
              <w:top w:val="single" w:sz="4" w:space="0" w:color="auto"/>
              <w:bottom w:val="single" w:sz="4" w:space="0" w:color="auto"/>
              <w:right w:val="single" w:sz="4" w:space="0" w:color="auto"/>
            </w:tcBorders>
            <w:shd w:val="clear" w:color="auto" w:fill="auto"/>
            <w:vAlign w:val="center"/>
          </w:tcPr>
          <w:p w14:paraId="5D6591C2" w14:textId="77777777" w:rsidR="00C066F7" w:rsidRDefault="00C066F7" w:rsidP="00C066F7">
            <w:pPr>
              <w:jc w:val="center"/>
            </w:pPr>
          </w:p>
        </w:tc>
      </w:tr>
      <w:tr w:rsidR="00C066F7" w:rsidRPr="0027471C" w14:paraId="1CD97804" w14:textId="77777777" w:rsidTr="002161BA">
        <w:trPr>
          <w:cantSplit/>
          <w:trHeight w:val="340"/>
        </w:trPr>
        <w:tc>
          <w:tcPr>
            <w:tcW w:w="7470" w:type="dxa"/>
            <w:gridSpan w:val="2"/>
            <w:tcBorders>
              <w:top w:val="single" w:sz="4" w:space="0" w:color="auto"/>
              <w:bottom w:val="single" w:sz="4" w:space="0" w:color="auto"/>
            </w:tcBorders>
            <w:shd w:val="clear" w:color="auto" w:fill="auto"/>
            <w:vAlign w:val="center"/>
          </w:tcPr>
          <w:p w14:paraId="333B7DAF" w14:textId="77777777" w:rsidR="00C066F7" w:rsidRPr="00AC439A" w:rsidRDefault="00C066F7" w:rsidP="00C066F7">
            <w:r w:rsidRPr="00AC439A">
              <w:t>Inspection and test plan (ITP)</w:t>
            </w:r>
          </w:p>
        </w:tc>
        <w:tc>
          <w:tcPr>
            <w:tcW w:w="630" w:type="dxa"/>
            <w:tcBorders>
              <w:top w:val="single" w:sz="4" w:space="0" w:color="auto"/>
              <w:bottom w:val="single" w:sz="4" w:space="0" w:color="auto"/>
            </w:tcBorders>
            <w:vAlign w:val="center"/>
          </w:tcPr>
          <w:p w14:paraId="0C516FFB" w14:textId="77777777" w:rsidR="00C066F7" w:rsidRDefault="00C066F7" w:rsidP="00C066F7">
            <w:pPr>
              <w:ind w:firstLine="25"/>
              <w:jc w:val="center"/>
            </w:pPr>
          </w:p>
        </w:tc>
        <w:tc>
          <w:tcPr>
            <w:tcW w:w="1090" w:type="dxa"/>
            <w:tcBorders>
              <w:top w:val="single" w:sz="4" w:space="0" w:color="auto"/>
              <w:bottom w:val="single" w:sz="4" w:space="0" w:color="auto"/>
            </w:tcBorders>
            <w:shd w:val="clear" w:color="auto" w:fill="auto"/>
            <w:vAlign w:val="center"/>
          </w:tcPr>
          <w:p w14:paraId="2B4195A6" w14:textId="77777777" w:rsidR="00C066F7" w:rsidRDefault="00C066F7" w:rsidP="00C066F7">
            <w:pPr>
              <w:ind w:right="35"/>
              <w:jc w:val="center"/>
            </w:pPr>
          </w:p>
        </w:tc>
        <w:tc>
          <w:tcPr>
            <w:tcW w:w="800" w:type="dxa"/>
            <w:tcBorders>
              <w:top w:val="single" w:sz="4" w:space="0" w:color="auto"/>
              <w:bottom w:val="single" w:sz="4" w:space="0" w:color="auto"/>
              <w:right w:val="single" w:sz="4" w:space="0" w:color="auto"/>
            </w:tcBorders>
            <w:shd w:val="clear" w:color="auto" w:fill="auto"/>
            <w:vAlign w:val="center"/>
          </w:tcPr>
          <w:p w14:paraId="0E16D441" w14:textId="46E5A7AA" w:rsidR="00C066F7" w:rsidRDefault="00767978" w:rsidP="00C066F7">
            <w:pPr>
              <w:jc w:val="center"/>
            </w:pPr>
            <w:r>
              <w:t>X</w:t>
            </w:r>
          </w:p>
        </w:tc>
      </w:tr>
    </w:tbl>
    <w:p w14:paraId="3FB7E1A8" w14:textId="77777777" w:rsidR="007D795F" w:rsidRPr="004C6C8D" w:rsidRDefault="007D795F" w:rsidP="004C6C8D">
      <w:pPr>
        <w:pStyle w:val="Titre2"/>
        <w:ind w:left="284" w:hanging="295"/>
        <w:rPr>
          <w:lang w:val="en-CA"/>
        </w:rPr>
      </w:pPr>
      <w:bookmarkStart w:id="34" w:name="_Toc108078390"/>
      <w:r w:rsidRPr="5E31B565">
        <w:rPr>
          <w:lang w:val="en-CA"/>
        </w:rPr>
        <w:t>Clarification</w:t>
      </w:r>
      <w:bookmarkEnd w:id="34"/>
      <w:r w:rsidRPr="5E31B565">
        <w:rPr>
          <w:lang w:val="en-CA"/>
        </w:rPr>
        <w:t>s</w:t>
      </w:r>
    </w:p>
    <w:p w14:paraId="0C58C645" w14:textId="77777777" w:rsidR="4F513050" w:rsidRDefault="4F513050" w:rsidP="5683399C">
      <w:pPr>
        <w:pStyle w:val="Paragraphedeliste"/>
        <w:numPr>
          <w:ilvl w:val="0"/>
          <w:numId w:val="22"/>
        </w:numPr>
        <w:jc w:val="both"/>
      </w:pPr>
      <w:r w:rsidRPr="5E31B565">
        <w:t xml:space="preserve">All components are </w:t>
      </w:r>
      <w:r w:rsidR="00A70882">
        <w:t>presumed</w:t>
      </w:r>
      <w:r w:rsidRPr="5E31B565">
        <w:t xml:space="preserve"> to be in good condition, and </w:t>
      </w:r>
      <w:r w:rsidR="0077090B">
        <w:t xml:space="preserve">the </w:t>
      </w:r>
      <w:r w:rsidR="00A70882">
        <w:t xml:space="preserve">disassembly </w:t>
      </w:r>
      <w:r w:rsidRPr="5E31B565">
        <w:t xml:space="preserve">schedule and costs </w:t>
      </w:r>
      <w:r w:rsidR="00A70882">
        <w:t xml:space="preserve">have been estimated using </w:t>
      </w:r>
      <w:r w:rsidRPr="5E31B565">
        <w:t xml:space="preserve">available drawings and technical </w:t>
      </w:r>
      <w:r w:rsidR="00AE3D6C">
        <w:t>details</w:t>
      </w:r>
      <w:r w:rsidR="009D1381">
        <w:t xml:space="preserve"> available at the time of the proposal</w:t>
      </w:r>
      <w:r w:rsidRPr="5E31B565">
        <w:t xml:space="preserve">. </w:t>
      </w:r>
      <w:r w:rsidR="00FF2F3A" w:rsidRPr="00FF2F3A">
        <w:t>Actual time and costs may vary based on the component's "as-found" condition</w:t>
      </w:r>
      <w:r w:rsidR="002D727C">
        <w:t xml:space="preserve">. </w:t>
      </w:r>
      <w:r w:rsidR="00692058">
        <w:t xml:space="preserve"> </w:t>
      </w:r>
      <w:r w:rsidR="003930F6" w:rsidRPr="003930F6">
        <w:t>Any discovery work will be classified as a Defect (AN) and presented to the customer along with recommended solutions for their review and disposition.</w:t>
      </w:r>
    </w:p>
    <w:p w14:paraId="44BB0F8C" w14:textId="77777777" w:rsidR="4F513050" w:rsidRDefault="00BB78BB" w:rsidP="5683399C">
      <w:pPr>
        <w:pStyle w:val="Paragraphedeliste"/>
        <w:numPr>
          <w:ilvl w:val="0"/>
          <w:numId w:val="22"/>
        </w:numPr>
        <w:jc w:val="both"/>
      </w:pPr>
      <w:r w:rsidRPr="00BB78BB">
        <w:t>The proposed schedule and costs are based on the work outlined in the "Scope of Work" section, in alignment with the proposed workweek schedule. It assumes that the customer will provide all necessary resources and support according to the same workweek schedule, including but not limited to</w:t>
      </w:r>
      <w:r w:rsidR="006D7E47">
        <w:t xml:space="preserve"> </w:t>
      </w:r>
      <w:r w:rsidRPr="00BB78BB">
        <w:t>the overhead crane and the items listed in the division of responsibility table</w:t>
      </w:r>
      <w:r w:rsidR="00F5600E">
        <w:t xml:space="preserve">. </w:t>
      </w:r>
      <w:r w:rsidR="00AB0C0B">
        <w:t xml:space="preserve"> </w:t>
      </w:r>
    </w:p>
    <w:p w14:paraId="57503677" w14:textId="77777777" w:rsidR="006014E1" w:rsidRPr="00E347EB" w:rsidRDefault="007777E5" w:rsidP="006014E1">
      <w:pPr>
        <w:pStyle w:val="Paragraphedeliste"/>
        <w:numPr>
          <w:ilvl w:val="0"/>
          <w:numId w:val="22"/>
        </w:numPr>
        <w:jc w:val="both"/>
        <w:rPr>
          <w:rFonts w:asciiTheme="minorHAnsi" w:hAnsiTheme="minorHAnsi"/>
          <w:color w:val="76923C" w:themeColor="accent3" w:themeShade="BF"/>
        </w:rPr>
      </w:pPr>
      <w:r w:rsidRPr="007777E5">
        <w:t xml:space="preserve">Unless specified otherwise, a full disassembly is not typically part of our inspection process. The primary goal is to ensure </w:t>
      </w:r>
      <w:r w:rsidR="00952740">
        <w:t xml:space="preserve">that </w:t>
      </w:r>
      <w:r w:rsidRPr="007777E5">
        <w:t xml:space="preserve">each component functions properly before it is returned to service, avoiding unnecessary disassembly of components in working order. Full disassembly </w:t>
      </w:r>
      <w:r w:rsidR="002604B3">
        <w:t xml:space="preserve">of specific components </w:t>
      </w:r>
      <w:r w:rsidRPr="007777E5">
        <w:t>can be performed upon request</w:t>
      </w:r>
      <w:r w:rsidR="00C24DC2">
        <w:t xml:space="preserve"> once the required spare parts are confirmed to be onsite.</w:t>
      </w:r>
      <w:r w:rsidR="00952740">
        <w:t xml:space="preserve">  All spare parts are</w:t>
      </w:r>
      <w:r w:rsidR="00150F4B">
        <w:t xml:space="preserve"> the customer’s responsibility unless explicitly specified in the DOR</w:t>
      </w:r>
    </w:p>
    <w:p w14:paraId="3B464D72" w14:textId="77777777" w:rsidR="006014E1" w:rsidRDefault="006014E1" w:rsidP="006014E1">
      <w:pPr>
        <w:pStyle w:val="Titre1"/>
      </w:pPr>
      <w:r>
        <w:lastRenderedPageBreak/>
        <w:t>H</w:t>
      </w:r>
      <w:r w:rsidR="00084A1A">
        <w:t>ealth</w:t>
      </w:r>
      <w:r w:rsidR="008236A1">
        <w:t>, Safety</w:t>
      </w:r>
      <w:r w:rsidR="001618C9">
        <w:t xml:space="preserve"> and Environmental Training</w:t>
      </w:r>
      <w:r w:rsidR="00554166">
        <w:t xml:space="preserve"> and Activities</w:t>
      </w:r>
    </w:p>
    <w:p w14:paraId="1315DC91" w14:textId="77777777" w:rsidR="7639F8BF" w:rsidRPr="00B96D6A" w:rsidRDefault="008F25DE" w:rsidP="002161BA">
      <w:pPr>
        <w:jc w:val="both"/>
      </w:pPr>
      <w:r w:rsidRPr="00B96D6A">
        <w:t xml:space="preserve">Health and safety are our top priorities. Given that we serve customers across Canada with diverse requirements, we have standardized a set of core competencies </w:t>
      </w:r>
      <w:r w:rsidR="00A1562F">
        <w:t xml:space="preserve">and trainings </w:t>
      </w:r>
      <w:r w:rsidRPr="00B96D6A">
        <w:t>for our crew</w:t>
      </w:r>
      <w:r w:rsidR="0060573E" w:rsidRPr="00B96D6A">
        <w:t xml:space="preserve"> according to industry standards.</w:t>
      </w:r>
      <w:r w:rsidRPr="00B96D6A">
        <w:t xml:space="preserve"> </w:t>
      </w:r>
    </w:p>
    <w:p w14:paraId="48BB6B76" w14:textId="77777777" w:rsidR="00554166" w:rsidRPr="00B96D6A" w:rsidRDefault="001B3A4E" w:rsidP="00554166">
      <w:r>
        <w:t>Additionally</w:t>
      </w:r>
      <w:r w:rsidR="00756D38" w:rsidRPr="00B96D6A">
        <w:t>, we conduct standard HSE activities to ensure ongoing safety compliance and risk management</w:t>
      </w:r>
      <w:r w:rsidR="00B87755" w:rsidRPr="00B96D6A">
        <w:t xml:space="preserve">. Our activities consist </w:t>
      </w:r>
      <w:r w:rsidR="00CD45FC" w:rsidRPr="00B96D6A">
        <w:t>of:</w:t>
      </w:r>
    </w:p>
    <w:p w14:paraId="59165DF7" w14:textId="77777777" w:rsidR="001B3A4E" w:rsidRPr="00B96D6A" w:rsidRDefault="001B3A4E" w:rsidP="001B3A4E">
      <w:pPr>
        <w:pStyle w:val="Paragraphedeliste"/>
        <w:numPr>
          <w:ilvl w:val="0"/>
          <w:numId w:val="14"/>
        </w:numPr>
      </w:pPr>
      <w:r w:rsidRPr="00B96D6A">
        <w:t xml:space="preserve">Field Level Hazard Assessment </w:t>
      </w:r>
    </w:p>
    <w:p w14:paraId="4A1FAD3D" w14:textId="77777777" w:rsidR="001B3A4E" w:rsidRPr="00B96D6A" w:rsidRDefault="001B3A4E" w:rsidP="001B3A4E">
      <w:pPr>
        <w:pStyle w:val="Paragraphedeliste"/>
        <w:numPr>
          <w:ilvl w:val="0"/>
          <w:numId w:val="14"/>
        </w:numPr>
      </w:pPr>
      <w:r w:rsidRPr="00B96D6A">
        <w:t xml:space="preserve">Daily Toolbox meeting </w:t>
      </w:r>
    </w:p>
    <w:p w14:paraId="3C45D534" w14:textId="77777777" w:rsidR="001B3A4E" w:rsidRDefault="001B3A4E" w:rsidP="001B3A4E">
      <w:pPr>
        <w:pStyle w:val="Paragraphedeliste"/>
        <w:numPr>
          <w:ilvl w:val="0"/>
          <w:numId w:val="14"/>
        </w:numPr>
      </w:pPr>
      <w:r w:rsidRPr="00B96D6A">
        <w:t>Pre-</w:t>
      </w:r>
      <w:r w:rsidR="00EA36C7">
        <w:t xml:space="preserve">use </w:t>
      </w:r>
      <w:r w:rsidRPr="00B96D6A">
        <w:t xml:space="preserve">inspections </w:t>
      </w:r>
    </w:p>
    <w:p w14:paraId="5E10EFC6" w14:textId="77777777" w:rsidR="00B87755" w:rsidRPr="00B96D6A" w:rsidRDefault="002009F9" w:rsidP="00B87755">
      <w:pPr>
        <w:pStyle w:val="Paragraphedeliste"/>
        <w:numPr>
          <w:ilvl w:val="0"/>
          <w:numId w:val="14"/>
        </w:numPr>
      </w:pPr>
      <w:r w:rsidRPr="00B96D6A">
        <w:t>Weekly site inspections</w:t>
      </w:r>
    </w:p>
    <w:p w14:paraId="4ACB6E7F" w14:textId="77777777" w:rsidR="00B87755" w:rsidRPr="00B96D6A" w:rsidRDefault="002009F9" w:rsidP="00B87755">
      <w:pPr>
        <w:pStyle w:val="Paragraphedeliste"/>
        <w:numPr>
          <w:ilvl w:val="0"/>
          <w:numId w:val="14"/>
        </w:numPr>
      </w:pPr>
      <w:r w:rsidRPr="00B96D6A">
        <w:t>Weekly safety meetings</w:t>
      </w:r>
    </w:p>
    <w:p w14:paraId="795AE9BB" w14:textId="77777777" w:rsidR="001D4623" w:rsidRDefault="009609F1" w:rsidP="00824C5A">
      <w:r w:rsidRPr="00B96D6A">
        <w:t>These practices help maintain essential safety standards across various environments. If the customer requires additional training or HSE activities to meet specific site or regulatory needs, it can be arranged as necessary</w:t>
      </w:r>
      <w:r w:rsidR="002F66D3" w:rsidRPr="00B96D6A">
        <w:t>.</w:t>
      </w:r>
      <w:bookmarkStart w:id="35" w:name="_Toc94267359"/>
    </w:p>
    <w:p w14:paraId="7665E368" w14:textId="77777777" w:rsidR="00A0359A" w:rsidRDefault="009979AC" w:rsidP="00040109">
      <w:pPr>
        <w:pStyle w:val="Titre1"/>
      </w:pPr>
      <w:bookmarkStart w:id="36" w:name="_Toc108078394"/>
      <w:bookmarkEnd w:id="35"/>
      <w:r>
        <w:t>C</w:t>
      </w:r>
      <w:r w:rsidR="00113674">
        <w:t xml:space="preserve">ost </w:t>
      </w:r>
      <w:r>
        <w:t>B</w:t>
      </w:r>
      <w:r w:rsidR="00113674">
        <w:t>reakdown</w:t>
      </w:r>
      <w:r w:rsidR="006C1156">
        <w:t xml:space="preserve"> </w:t>
      </w:r>
      <w:r w:rsidR="006C1156" w:rsidRPr="006C1156">
        <w:t>(excluding options)</w:t>
      </w:r>
      <w:bookmarkEnd w:id="36"/>
    </w:p>
    <w:p w14:paraId="3DD20424" w14:textId="429A0603" w:rsidR="00A6660A" w:rsidRPr="00165C4C" w:rsidRDefault="00A821F9" w:rsidP="00D13CA1">
      <w:pPr>
        <w:pStyle w:val="Titre6"/>
        <w:rPr>
          <w:i/>
          <w:iCs/>
        </w:rPr>
      </w:pPr>
      <w:r w:rsidRPr="00C756F7">
        <w:rPr>
          <w:smallCaps/>
          <w:noProof/>
        </w:rPr>
        <mc:AlternateContent>
          <mc:Choice Requires="wps">
            <w:drawing>
              <wp:anchor distT="45720" distB="45720" distL="114300" distR="114300" simplePos="0" relativeHeight="251666432" behindDoc="0" locked="0" layoutInCell="1" allowOverlap="1" wp14:anchorId="6153145B" wp14:editId="49D6F092">
                <wp:simplePos x="0" y="0"/>
                <wp:positionH relativeFrom="leftMargin">
                  <wp:align>right</wp:align>
                </wp:positionH>
                <wp:positionV relativeFrom="paragraph">
                  <wp:posOffset>760095</wp:posOffset>
                </wp:positionV>
                <wp:extent cx="542925" cy="285750"/>
                <wp:effectExtent l="0" t="0" r="9525" b="0"/>
                <wp:wrapNone/>
                <wp:docPr id="1658606023"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925" cy="285750"/>
                        </a:xfrm>
                        <a:prstGeom prst="rect">
                          <a:avLst/>
                        </a:prstGeom>
                        <a:solidFill>
                          <a:srgbClr val="FFFFFF"/>
                        </a:solidFill>
                        <a:ln w="9525">
                          <a:noFill/>
                          <a:miter lim="800000"/>
                          <a:headEnd/>
                          <a:tailEnd/>
                        </a:ln>
                      </wps:spPr>
                      <wps:txbx>
                        <w:txbxContent>
                          <w:p w14:paraId="7F2B6D19" w14:textId="77777777" w:rsidR="00A821F9" w:rsidRPr="00C756F7" w:rsidRDefault="00A821F9" w:rsidP="00A821F9">
                            <w:pPr>
                              <w:ind w:right="-154"/>
                              <w:rPr>
                                <w:color w:val="4F81BD" w:themeColor="accent1"/>
                                <w:lang w:val="fr-CA"/>
                              </w:rPr>
                            </w:pPr>
                            <w:r w:rsidRPr="00C756F7">
                              <w:rPr>
                                <w:color w:val="4F81BD" w:themeColor="accent1"/>
                              </w:rPr>
                              <w:t>Rev 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153145B" id="_x0000_s1029" type="#_x0000_t202" style="position:absolute;margin-left:-8.45pt;margin-top:59.85pt;width:42.75pt;height:22.5pt;z-index:251666432;visibility:visible;mso-wrap-style:square;mso-width-percent:0;mso-height-percent:0;mso-wrap-distance-left:9pt;mso-wrap-distance-top:3.6pt;mso-wrap-distance-right:9pt;mso-wrap-distance-bottom:3.6pt;mso-position-horizontal:right;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" stroked="f">
                <v:textbox>
                  <w:txbxContent>
                    <w:p w14:paraId="7F2B6D19" w14:textId="77777777" w:rsidR="00A821F9" w:rsidRPr="00C756F7" w:rsidRDefault="00A821F9" w:rsidP="00A821F9">
                      <w:pPr>
                        <w:ind w:right="-154"/>
                        <w:rPr>
                          <w:color w:val="4F81BD" w:themeColor="accent1"/>
                          <w:lang w:val="fr-CA"/>
                        </w:rPr>
                      </w:pPr>
                      <w:r w:rsidRPr="00C756F7">
                        <w:rPr>
                          <w:color w:val="4F81BD" w:themeColor="accent1"/>
                        </w:rPr>
                        <w:t>Rev 1</w:t>
                      </w:r>
                    </w:p>
                  </w:txbxContent>
                </v:textbox>
                <w10:wrap anchorx="margin"/>
              </v:shape>
            </w:pict>
          </mc:Fallback>
        </mc:AlternateContent>
      </w:r>
      <w:r w:rsidR="00A6660A" w:rsidRPr="00165C4C">
        <w:t>Cop the et (EXPORT ABAK, right side). Delete unused lines</w:t>
      </w:r>
      <w:r w:rsidR="00165C4C">
        <w:t>.</w:t>
      </w:r>
      <w:r w:rsidR="00A6660A" w:rsidRPr="00165C4C">
        <w:t xml:space="preserve"> </w:t>
      </w:r>
    </w:p>
    <w:tbl>
      <w:tblPr>
        <w:tblW w:w="8931" w:type="dxa"/>
        <w:tblInd w:w="142" w:type="dxa"/>
        <w:tblCellMar>
          <w:left w:w="70" w:type="dxa"/>
          <w:right w:w="70" w:type="dxa"/>
        </w:tblCellMar>
        <w:tblLook w:val="04A0" w:firstRow="1" w:lastRow="0" w:firstColumn="1" w:lastColumn="0" w:noHBand="0" w:noVBand="1"/>
      </w:tblPr>
      <w:tblGrid>
        <w:gridCol w:w="5811"/>
        <w:gridCol w:w="2127"/>
        <w:gridCol w:w="993"/>
      </w:tblGrid>
      <w:tr w:rsidR="00A7775B" w:rsidRPr="0027471C" w14:paraId="51210AB6" w14:textId="77777777" w:rsidTr="002161BA">
        <w:trPr>
          <w:trHeight w:hRule="exact" w:val="340"/>
        </w:trPr>
        <w:tc>
          <w:tcPr>
            <w:tcW w:w="5811" w:type="dxa"/>
            <w:tcBorders>
              <w:top w:val="single" w:sz="4" w:space="0" w:color="auto"/>
            </w:tcBorders>
            <w:vAlign w:val="center"/>
          </w:tcPr>
          <w:p w14:paraId="3AE8DB82" w14:textId="1484B82B" w:rsidR="00A7775B" w:rsidRPr="0027471C" w:rsidRDefault="007A6C17" w:rsidP="00065B72">
            <w:pPr>
              <w:spacing w:after="0" w:line="240" w:lineRule="auto"/>
              <w:rPr>
                <w:rFonts w:eastAsia="Times New Roman" w:cs="Times New Roman"/>
                <w:color w:val="000000"/>
                <w:lang w:eastAsia="fr-CA"/>
              </w:rPr>
            </w:pPr>
            <w:r>
              <w:rPr>
                <w:rFonts w:eastAsia="Times New Roman" w:cs="Times New Roman"/>
                <w:color w:val="000000"/>
                <w:lang w:eastAsia="fr-CA"/>
              </w:rPr>
              <w:t>Project Prepa</w:t>
            </w:r>
            <w:r w:rsidR="007F1E8B">
              <w:rPr>
                <w:rFonts w:eastAsia="Times New Roman" w:cs="Times New Roman"/>
                <w:color w:val="000000"/>
                <w:lang w:eastAsia="fr-CA"/>
              </w:rPr>
              <w:t>ration &amp; closure</w:t>
            </w:r>
            <w:r w:rsidR="00A7775B">
              <w:rPr>
                <w:rFonts w:eastAsia="Times New Roman" w:cs="Times New Roman"/>
                <w:color w:val="000000"/>
                <w:lang w:eastAsia="fr-CA"/>
              </w:rPr>
              <w:t xml:space="preserve"> </w:t>
            </w:r>
            <w:r w:rsidR="00A7775B" w:rsidRPr="0027471C">
              <w:rPr>
                <w:rFonts w:eastAsia="Times New Roman" w:cs="Times New Roman"/>
                <w:color w:val="000000"/>
                <w:lang w:eastAsia="fr-CA"/>
              </w:rPr>
              <w:t>(off site)</w:t>
            </w:r>
          </w:p>
        </w:tc>
        <w:tc>
          <w:tcPr>
            <w:tcW w:w="2127" w:type="dxa"/>
            <w:tcBorders>
              <w:top w:val="single" w:sz="4" w:space="0" w:color="auto"/>
            </w:tcBorders>
            <w:shd w:val="clear" w:color="auto" w:fill="auto"/>
            <w:noWrap/>
            <w:vAlign w:val="center"/>
            <w:hideMark/>
          </w:tcPr>
          <w:p w14:paraId="1239CE7D" w14:textId="2A0B982F" w:rsidR="00A7775B" w:rsidRPr="0027471C" w:rsidRDefault="00A7775B" w:rsidP="00067AD0">
            <w:pPr>
              <w:spacing w:after="0" w:line="240" w:lineRule="auto"/>
              <w:jc w:val="right"/>
              <w:rPr>
                <w:rFonts w:eastAsia="Times New Roman" w:cs="Times New Roman"/>
                <w:color w:val="000000"/>
                <w:lang w:eastAsia="fr-CA"/>
              </w:rPr>
            </w:pPr>
            <w:r w:rsidRPr="0027471C">
              <w:rPr>
                <w:rFonts w:eastAsia="Times New Roman" w:cs="Times New Roman"/>
                <w:color w:val="000000"/>
                <w:lang w:eastAsia="fr-CA"/>
              </w:rPr>
              <w:t xml:space="preserve">$ </w:t>
            </w:r>
            <w:r w:rsidR="00F36189">
              <w:rPr>
                <w:rFonts w:eastAsia="Times New Roman" w:cs="Times New Roman"/>
                <w:color w:val="000000"/>
                <w:lang w:eastAsia="fr-CA"/>
              </w:rPr>
              <w:t>800</w:t>
            </w:r>
            <w:r w:rsidRPr="0027471C">
              <w:rPr>
                <w:rFonts w:eastAsia="Times New Roman" w:cs="Times New Roman"/>
                <w:color w:val="000000"/>
                <w:lang w:eastAsia="fr-CA"/>
              </w:rPr>
              <w:t>,00</w:t>
            </w:r>
          </w:p>
        </w:tc>
        <w:tc>
          <w:tcPr>
            <w:tcW w:w="993" w:type="dxa"/>
            <w:vAlign w:val="center"/>
          </w:tcPr>
          <w:p w14:paraId="4EB35718" w14:textId="77777777" w:rsidR="00A7775B" w:rsidRPr="00133306" w:rsidRDefault="00133306" w:rsidP="00133306">
            <w:pPr>
              <w:spacing w:after="0" w:line="240" w:lineRule="auto"/>
              <w:rPr>
                <w:rFonts w:eastAsia="Times New Roman" w:cs="Times New Roman"/>
                <w:color w:val="000000"/>
                <w:sz w:val="18"/>
                <w:szCs w:val="18"/>
                <w:lang w:eastAsia="fr-CA"/>
              </w:rPr>
            </w:pPr>
            <w:r>
              <w:rPr>
                <w:rFonts w:eastAsia="Times New Roman" w:cs="Times New Roman"/>
                <w:color w:val="000000"/>
                <w:sz w:val="18"/>
                <w:szCs w:val="18"/>
                <w:lang w:eastAsia="fr-CA"/>
              </w:rPr>
              <w:t>Fixed Price</w:t>
            </w:r>
          </w:p>
        </w:tc>
      </w:tr>
      <w:tr w:rsidR="00A7775B" w:rsidRPr="0027471C" w14:paraId="0E47D15F" w14:textId="77777777" w:rsidTr="002161BA">
        <w:trPr>
          <w:trHeight w:hRule="exact" w:val="340"/>
        </w:trPr>
        <w:tc>
          <w:tcPr>
            <w:tcW w:w="5811" w:type="dxa"/>
            <w:vAlign w:val="center"/>
          </w:tcPr>
          <w:p w14:paraId="7BA4BD88" w14:textId="77777777" w:rsidR="00A7775B" w:rsidRPr="0027471C" w:rsidRDefault="00A7775B" w:rsidP="00065B72">
            <w:pPr>
              <w:spacing w:after="0" w:line="240" w:lineRule="auto"/>
              <w:rPr>
                <w:rFonts w:eastAsia="Times New Roman" w:cs="Times New Roman"/>
                <w:color w:val="000000"/>
                <w:lang w:eastAsia="fr-CA"/>
              </w:rPr>
            </w:pPr>
            <w:r w:rsidRPr="0027471C">
              <w:rPr>
                <w:rFonts w:eastAsia="Times New Roman" w:cs="Times New Roman"/>
                <w:color w:val="000000"/>
                <w:lang w:eastAsia="fr-CA"/>
              </w:rPr>
              <w:t>Engineering</w:t>
            </w:r>
          </w:p>
        </w:tc>
        <w:tc>
          <w:tcPr>
            <w:tcW w:w="2127" w:type="dxa"/>
            <w:shd w:val="clear" w:color="auto" w:fill="auto"/>
            <w:noWrap/>
            <w:vAlign w:val="center"/>
            <w:hideMark/>
          </w:tcPr>
          <w:p w14:paraId="7A080D4E" w14:textId="77777777" w:rsidR="00A7775B" w:rsidRPr="0027471C" w:rsidRDefault="00A7775B" w:rsidP="00067AD0">
            <w:pPr>
              <w:spacing w:after="0" w:line="240" w:lineRule="auto"/>
              <w:jc w:val="right"/>
              <w:rPr>
                <w:rFonts w:eastAsia="Times New Roman" w:cs="Times New Roman"/>
                <w:color w:val="000000"/>
                <w:lang w:eastAsia="fr-CA"/>
              </w:rPr>
            </w:pPr>
            <w:r w:rsidRPr="0027471C">
              <w:rPr>
                <w:rFonts w:eastAsia="Times New Roman" w:cs="Times New Roman"/>
                <w:color w:val="000000"/>
                <w:lang w:eastAsia="fr-CA"/>
              </w:rPr>
              <w:t>$ 0,00</w:t>
            </w:r>
          </w:p>
        </w:tc>
        <w:tc>
          <w:tcPr>
            <w:tcW w:w="993" w:type="dxa"/>
          </w:tcPr>
          <w:p w14:paraId="21F34FC4" w14:textId="77777777" w:rsidR="00A7775B" w:rsidRPr="0027471C" w:rsidRDefault="00A7775B" w:rsidP="00152B95">
            <w:pPr>
              <w:spacing w:after="0" w:line="240" w:lineRule="auto"/>
              <w:jc w:val="right"/>
              <w:rPr>
                <w:rFonts w:eastAsia="Times New Roman" w:cs="Times New Roman"/>
                <w:color w:val="000000"/>
                <w:lang w:eastAsia="fr-CA"/>
              </w:rPr>
            </w:pPr>
          </w:p>
        </w:tc>
      </w:tr>
      <w:tr w:rsidR="00A7775B" w:rsidRPr="0027471C" w14:paraId="103BD131" w14:textId="77777777" w:rsidTr="002161BA">
        <w:trPr>
          <w:trHeight w:hRule="exact" w:val="340"/>
        </w:trPr>
        <w:tc>
          <w:tcPr>
            <w:tcW w:w="5811" w:type="dxa"/>
            <w:vAlign w:val="center"/>
          </w:tcPr>
          <w:p w14:paraId="7437E1B5" w14:textId="77777777" w:rsidR="00A7775B" w:rsidRPr="0027471C" w:rsidRDefault="00A7775B" w:rsidP="00065B72">
            <w:pPr>
              <w:spacing w:after="0" w:line="240" w:lineRule="auto"/>
              <w:rPr>
                <w:rFonts w:eastAsia="Times New Roman" w:cs="Times New Roman"/>
                <w:color w:val="000000"/>
                <w:lang w:eastAsia="fr-CA"/>
              </w:rPr>
            </w:pPr>
            <w:r w:rsidRPr="0027471C">
              <w:rPr>
                <w:rFonts w:eastAsia="Times New Roman" w:cs="Times New Roman"/>
                <w:color w:val="000000"/>
                <w:lang w:eastAsia="fr-CA"/>
              </w:rPr>
              <w:t xml:space="preserve">Project </w:t>
            </w:r>
            <w:r w:rsidR="00090DC4">
              <w:rPr>
                <w:rFonts w:eastAsia="Times New Roman" w:cs="Times New Roman"/>
                <w:color w:val="000000"/>
                <w:lang w:eastAsia="fr-CA"/>
              </w:rPr>
              <w:t xml:space="preserve">off site technical </w:t>
            </w:r>
            <w:proofErr w:type="gramStart"/>
            <w:r w:rsidR="00090DC4">
              <w:rPr>
                <w:rFonts w:eastAsia="Times New Roman" w:cs="Times New Roman"/>
                <w:color w:val="000000"/>
                <w:lang w:eastAsia="fr-CA"/>
              </w:rPr>
              <w:t>support</w:t>
            </w:r>
            <w:r w:rsidR="006A60A2">
              <w:rPr>
                <w:rFonts w:eastAsia="Times New Roman" w:cs="Times New Roman"/>
                <w:color w:val="000000"/>
                <w:lang w:eastAsia="fr-CA"/>
              </w:rPr>
              <w:t xml:space="preserve"> </w:t>
            </w:r>
            <w:r w:rsidR="00B729FA">
              <w:rPr>
                <w:rFonts w:eastAsia="Times New Roman" w:cs="Times New Roman"/>
                <w:color w:val="000000"/>
                <w:lang w:eastAsia="fr-CA"/>
              </w:rPr>
              <w:t xml:space="preserve"> (</w:t>
            </w:r>
            <w:proofErr w:type="gramEnd"/>
            <w:r w:rsidR="00B729FA">
              <w:rPr>
                <w:rFonts w:eastAsia="Times New Roman" w:cs="Times New Roman"/>
                <w:color w:val="000000"/>
                <w:lang w:eastAsia="fr-CA"/>
              </w:rPr>
              <w:t>off site)</w:t>
            </w:r>
          </w:p>
        </w:tc>
        <w:tc>
          <w:tcPr>
            <w:tcW w:w="2127" w:type="dxa"/>
            <w:shd w:val="clear" w:color="auto" w:fill="auto"/>
            <w:noWrap/>
            <w:vAlign w:val="center"/>
            <w:hideMark/>
          </w:tcPr>
          <w:p w14:paraId="1EDABF70" w14:textId="0ECDEA65" w:rsidR="00A7775B" w:rsidRPr="0027471C" w:rsidRDefault="00A7775B" w:rsidP="00067AD0">
            <w:pPr>
              <w:spacing w:after="0" w:line="240" w:lineRule="auto"/>
              <w:jc w:val="right"/>
              <w:rPr>
                <w:rFonts w:eastAsia="Times New Roman" w:cs="Times New Roman"/>
                <w:color w:val="000000"/>
                <w:lang w:eastAsia="fr-CA"/>
              </w:rPr>
            </w:pPr>
            <w:r w:rsidRPr="0027471C">
              <w:rPr>
                <w:rFonts w:eastAsia="Times New Roman" w:cs="Times New Roman"/>
                <w:color w:val="000000"/>
                <w:lang w:eastAsia="fr-CA"/>
              </w:rPr>
              <w:t>$ 0,00</w:t>
            </w:r>
          </w:p>
        </w:tc>
        <w:tc>
          <w:tcPr>
            <w:tcW w:w="993" w:type="dxa"/>
            <w:vAlign w:val="center"/>
          </w:tcPr>
          <w:p w14:paraId="48EEE7B4" w14:textId="77777777" w:rsidR="00A7775B" w:rsidRPr="0027471C" w:rsidRDefault="00A7775B" w:rsidP="00920AAE">
            <w:pPr>
              <w:spacing w:after="0" w:line="240" w:lineRule="auto"/>
              <w:rPr>
                <w:rFonts w:eastAsia="Times New Roman" w:cs="Times New Roman"/>
                <w:color w:val="000000"/>
                <w:lang w:eastAsia="fr-CA"/>
              </w:rPr>
            </w:pPr>
          </w:p>
        </w:tc>
      </w:tr>
      <w:tr w:rsidR="00A7775B" w:rsidRPr="0027471C" w14:paraId="64793238" w14:textId="77777777" w:rsidTr="002161BA">
        <w:trPr>
          <w:trHeight w:hRule="exact" w:val="340"/>
        </w:trPr>
        <w:tc>
          <w:tcPr>
            <w:tcW w:w="5811" w:type="dxa"/>
            <w:vAlign w:val="center"/>
          </w:tcPr>
          <w:p w14:paraId="61D4EE62" w14:textId="2FE7B260" w:rsidR="00A7775B" w:rsidRPr="0027471C" w:rsidRDefault="00196B77" w:rsidP="00065B72">
            <w:pPr>
              <w:spacing w:after="0" w:line="240" w:lineRule="auto"/>
              <w:rPr>
                <w:rFonts w:eastAsia="Times New Roman" w:cs="Times New Roman"/>
                <w:color w:val="000000"/>
                <w:lang w:eastAsia="fr-CA"/>
              </w:rPr>
            </w:pPr>
            <w:r>
              <w:rPr>
                <w:rFonts w:eastAsia="Times New Roman" w:cs="Times New Roman"/>
                <w:color w:val="000000"/>
                <w:lang w:eastAsia="fr-CA"/>
              </w:rPr>
              <w:t>Traveling</w:t>
            </w:r>
            <w:r w:rsidR="00647F69">
              <w:rPr>
                <w:rFonts w:eastAsia="Times New Roman" w:cs="Times New Roman"/>
                <w:color w:val="000000"/>
                <w:lang w:eastAsia="fr-CA"/>
              </w:rPr>
              <w:t>*</w:t>
            </w:r>
            <w:r w:rsidR="00F36189">
              <w:rPr>
                <w:rFonts w:eastAsia="Times New Roman" w:cs="Times New Roman"/>
                <w:color w:val="000000"/>
                <w:lang w:eastAsia="fr-CA"/>
              </w:rPr>
              <w:t xml:space="preserve"> (</w:t>
            </w:r>
            <w:r w:rsidR="00D849DA">
              <w:rPr>
                <w:rFonts w:eastAsia="Times New Roman" w:cs="Times New Roman"/>
                <w:color w:val="000000"/>
                <w:lang w:eastAsia="fr-CA"/>
              </w:rPr>
              <w:t>3</w:t>
            </w:r>
            <w:r w:rsidR="00F36189">
              <w:rPr>
                <w:rFonts w:eastAsia="Times New Roman" w:cs="Times New Roman"/>
                <w:color w:val="000000"/>
                <w:lang w:eastAsia="fr-CA"/>
              </w:rPr>
              <w:t xml:space="preserve"> round trips</w:t>
            </w:r>
            <w:r w:rsidR="007C6A7A">
              <w:rPr>
                <w:rFonts w:eastAsia="Times New Roman" w:cs="Times New Roman"/>
                <w:color w:val="000000"/>
                <w:lang w:eastAsia="fr-CA"/>
              </w:rPr>
              <w:t xml:space="preserve"> from Granby)</w:t>
            </w:r>
          </w:p>
        </w:tc>
        <w:tc>
          <w:tcPr>
            <w:tcW w:w="2127" w:type="dxa"/>
            <w:shd w:val="clear" w:color="auto" w:fill="auto"/>
            <w:noWrap/>
            <w:vAlign w:val="center"/>
          </w:tcPr>
          <w:p w14:paraId="40CA1E89" w14:textId="3E49D638" w:rsidR="00A7775B" w:rsidRPr="00A821F9" w:rsidRDefault="00A7775B" w:rsidP="00067AD0">
            <w:pPr>
              <w:spacing w:after="0"/>
              <w:jc w:val="right"/>
              <w:rPr>
                <w:color w:val="4F81BD" w:themeColor="accent1"/>
              </w:rPr>
            </w:pPr>
            <w:r w:rsidRPr="00A821F9">
              <w:rPr>
                <w:rFonts w:eastAsia="Times New Roman" w:cs="Times New Roman"/>
                <w:color w:val="4F81BD" w:themeColor="accent1"/>
                <w:lang w:eastAsia="fr-CA"/>
              </w:rPr>
              <w:t xml:space="preserve">$ </w:t>
            </w:r>
            <w:r w:rsidR="00D849DA" w:rsidRPr="00A821F9">
              <w:rPr>
                <w:rFonts w:eastAsia="Times New Roman" w:cs="Times New Roman"/>
                <w:color w:val="4F81BD" w:themeColor="accent1"/>
                <w:lang w:eastAsia="fr-CA"/>
              </w:rPr>
              <w:t>20</w:t>
            </w:r>
            <w:r w:rsidR="00067AD0" w:rsidRPr="00A821F9">
              <w:rPr>
                <w:rFonts w:eastAsia="Times New Roman" w:cs="Times New Roman"/>
                <w:color w:val="4F81BD" w:themeColor="accent1"/>
                <w:lang w:eastAsia="fr-CA"/>
              </w:rPr>
              <w:t xml:space="preserve"> </w:t>
            </w:r>
            <w:r w:rsidR="00D849DA" w:rsidRPr="00A821F9">
              <w:rPr>
                <w:rFonts w:eastAsia="Times New Roman" w:cs="Times New Roman"/>
                <w:color w:val="4F81BD" w:themeColor="accent1"/>
                <w:lang w:eastAsia="fr-CA"/>
              </w:rPr>
              <w:t>3</w:t>
            </w:r>
            <w:r w:rsidR="00067AD0" w:rsidRPr="00A821F9">
              <w:rPr>
                <w:rFonts w:eastAsia="Times New Roman" w:cs="Times New Roman"/>
                <w:color w:val="4F81BD" w:themeColor="accent1"/>
                <w:lang w:eastAsia="fr-CA"/>
              </w:rPr>
              <w:t>00</w:t>
            </w:r>
            <w:r w:rsidRPr="00A821F9">
              <w:rPr>
                <w:rFonts w:eastAsia="Times New Roman" w:cs="Times New Roman"/>
                <w:color w:val="4F81BD" w:themeColor="accent1"/>
                <w:lang w:eastAsia="fr-CA"/>
              </w:rPr>
              <w:t>,00</w:t>
            </w:r>
          </w:p>
        </w:tc>
        <w:tc>
          <w:tcPr>
            <w:tcW w:w="993" w:type="dxa"/>
          </w:tcPr>
          <w:p w14:paraId="25024E0E" w14:textId="77777777" w:rsidR="00A7775B" w:rsidRPr="0027471C" w:rsidRDefault="00A7775B" w:rsidP="00152B95">
            <w:pPr>
              <w:spacing w:after="0"/>
              <w:jc w:val="right"/>
              <w:rPr>
                <w:rFonts w:eastAsia="Times New Roman" w:cs="Times New Roman"/>
                <w:color w:val="000000"/>
                <w:lang w:eastAsia="fr-CA"/>
              </w:rPr>
            </w:pPr>
          </w:p>
        </w:tc>
      </w:tr>
      <w:tr w:rsidR="00A7775B" w:rsidRPr="0027471C" w14:paraId="67714A61" w14:textId="77777777" w:rsidTr="002161BA">
        <w:trPr>
          <w:trHeight w:hRule="exact" w:val="340"/>
        </w:trPr>
        <w:tc>
          <w:tcPr>
            <w:tcW w:w="5811" w:type="dxa"/>
            <w:vAlign w:val="center"/>
          </w:tcPr>
          <w:p w14:paraId="188884F5" w14:textId="77777777" w:rsidR="00A7775B" w:rsidRPr="0027471C" w:rsidRDefault="00A7775B" w:rsidP="00065B72">
            <w:pPr>
              <w:spacing w:after="0" w:line="240" w:lineRule="auto"/>
              <w:rPr>
                <w:rFonts w:eastAsia="Times New Roman" w:cs="Times New Roman"/>
                <w:color w:val="000000"/>
                <w:lang w:eastAsia="fr-CA"/>
              </w:rPr>
            </w:pPr>
            <w:r w:rsidRPr="0027471C">
              <w:rPr>
                <w:rFonts w:eastAsia="Times New Roman" w:cs="Times New Roman"/>
                <w:color w:val="000000"/>
                <w:lang w:eastAsia="fr-CA"/>
              </w:rPr>
              <w:t>Site Work</w:t>
            </w:r>
            <w:r w:rsidR="00647F69">
              <w:rPr>
                <w:rFonts w:eastAsia="Times New Roman" w:cs="Times New Roman"/>
                <w:color w:val="000000"/>
                <w:lang w:eastAsia="fr-CA"/>
              </w:rPr>
              <w:t>**</w:t>
            </w:r>
          </w:p>
        </w:tc>
        <w:tc>
          <w:tcPr>
            <w:tcW w:w="2127" w:type="dxa"/>
            <w:shd w:val="clear" w:color="auto" w:fill="auto"/>
            <w:noWrap/>
            <w:vAlign w:val="center"/>
          </w:tcPr>
          <w:p w14:paraId="48617316" w14:textId="79E432D5" w:rsidR="00A7775B" w:rsidRPr="0027471C" w:rsidRDefault="00A7775B" w:rsidP="00067AD0">
            <w:pPr>
              <w:spacing w:after="0"/>
              <w:jc w:val="right"/>
            </w:pPr>
            <w:r w:rsidRPr="0027471C">
              <w:rPr>
                <w:rFonts w:eastAsia="Times New Roman" w:cs="Times New Roman"/>
                <w:color w:val="000000"/>
                <w:lang w:eastAsia="fr-CA"/>
              </w:rPr>
              <w:t xml:space="preserve">$ </w:t>
            </w:r>
            <w:r w:rsidR="004137A4" w:rsidRPr="00A821F9">
              <w:rPr>
                <w:rFonts w:eastAsia="Times New Roman" w:cs="Times New Roman"/>
                <w:color w:val="4F81BD" w:themeColor="accent1"/>
                <w:lang w:eastAsia="fr-CA"/>
              </w:rPr>
              <w:t>1</w:t>
            </w:r>
            <w:r w:rsidR="00DE02A9" w:rsidRPr="00A821F9">
              <w:rPr>
                <w:rFonts w:eastAsia="Times New Roman" w:cs="Times New Roman"/>
                <w:color w:val="4F81BD" w:themeColor="accent1"/>
                <w:lang w:eastAsia="fr-CA"/>
              </w:rPr>
              <w:t>2</w:t>
            </w:r>
            <w:r w:rsidR="00DA2148" w:rsidRPr="00A821F9">
              <w:rPr>
                <w:rFonts w:eastAsia="Times New Roman" w:cs="Times New Roman"/>
                <w:color w:val="4F81BD" w:themeColor="accent1"/>
                <w:lang w:eastAsia="fr-CA"/>
              </w:rPr>
              <w:t>7</w:t>
            </w:r>
            <w:r w:rsidR="004137A4" w:rsidRPr="00A821F9">
              <w:rPr>
                <w:rFonts w:eastAsia="Times New Roman" w:cs="Times New Roman"/>
                <w:color w:val="4F81BD" w:themeColor="accent1"/>
                <w:lang w:eastAsia="fr-CA"/>
              </w:rPr>
              <w:t xml:space="preserve"> </w:t>
            </w:r>
            <w:r w:rsidR="00DA2148" w:rsidRPr="00A821F9">
              <w:rPr>
                <w:rFonts w:eastAsia="Times New Roman" w:cs="Times New Roman"/>
                <w:color w:val="4F81BD" w:themeColor="accent1"/>
                <w:lang w:eastAsia="fr-CA"/>
              </w:rPr>
              <w:t>2</w:t>
            </w:r>
            <w:r w:rsidR="0039393B" w:rsidRPr="00A821F9">
              <w:rPr>
                <w:rFonts w:eastAsia="Times New Roman" w:cs="Times New Roman"/>
                <w:color w:val="4F81BD" w:themeColor="accent1"/>
                <w:lang w:eastAsia="fr-CA"/>
              </w:rPr>
              <w:t>0</w:t>
            </w:r>
            <w:r w:rsidR="004137A4" w:rsidRPr="00A821F9">
              <w:rPr>
                <w:rFonts w:eastAsia="Times New Roman" w:cs="Times New Roman"/>
                <w:color w:val="4F81BD" w:themeColor="accent1"/>
                <w:lang w:eastAsia="fr-CA"/>
              </w:rPr>
              <w:t>0</w:t>
            </w:r>
            <w:r w:rsidRPr="00A821F9">
              <w:rPr>
                <w:rFonts w:eastAsia="Times New Roman" w:cs="Times New Roman"/>
                <w:color w:val="4F81BD" w:themeColor="accent1"/>
                <w:lang w:eastAsia="fr-CA"/>
              </w:rPr>
              <w:t>,00</w:t>
            </w:r>
          </w:p>
        </w:tc>
        <w:tc>
          <w:tcPr>
            <w:tcW w:w="993" w:type="dxa"/>
          </w:tcPr>
          <w:p w14:paraId="5D88E2CA" w14:textId="77777777" w:rsidR="00A7775B" w:rsidRPr="0027471C" w:rsidRDefault="00A7775B" w:rsidP="00152B95">
            <w:pPr>
              <w:spacing w:after="0"/>
              <w:jc w:val="right"/>
              <w:rPr>
                <w:rFonts w:eastAsia="Times New Roman" w:cs="Times New Roman"/>
                <w:color w:val="000000"/>
                <w:lang w:eastAsia="fr-CA"/>
              </w:rPr>
            </w:pPr>
          </w:p>
        </w:tc>
      </w:tr>
      <w:tr w:rsidR="00A7775B" w:rsidRPr="0027471C" w14:paraId="2B4AAB1A" w14:textId="77777777" w:rsidTr="002161BA">
        <w:trPr>
          <w:trHeight w:hRule="exact" w:val="340"/>
        </w:trPr>
        <w:tc>
          <w:tcPr>
            <w:tcW w:w="5811" w:type="dxa"/>
            <w:vAlign w:val="center"/>
          </w:tcPr>
          <w:p w14:paraId="003F53C4" w14:textId="77777777" w:rsidR="00A7775B" w:rsidRPr="0027471C" w:rsidRDefault="00A7775B" w:rsidP="00065B72">
            <w:pPr>
              <w:spacing w:after="0" w:line="240" w:lineRule="auto"/>
              <w:rPr>
                <w:rFonts w:eastAsia="Times New Roman" w:cs="Times New Roman"/>
                <w:color w:val="000000"/>
                <w:lang w:eastAsia="fr-CA"/>
              </w:rPr>
            </w:pPr>
            <w:r w:rsidRPr="0027471C">
              <w:rPr>
                <w:rFonts w:eastAsia="Times New Roman" w:cs="Times New Roman"/>
                <w:color w:val="000000"/>
                <w:lang w:eastAsia="fr-CA"/>
              </w:rPr>
              <w:t>Sub-Contractors</w:t>
            </w:r>
          </w:p>
        </w:tc>
        <w:tc>
          <w:tcPr>
            <w:tcW w:w="2127" w:type="dxa"/>
            <w:shd w:val="clear" w:color="auto" w:fill="auto"/>
            <w:noWrap/>
            <w:vAlign w:val="center"/>
          </w:tcPr>
          <w:p w14:paraId="187D4898" w14:textId="77777777" w:rsidR="00A7775B" w:rsidRPr="0027471C" w:rsidRDefault="00A7775B" w:rsidP="00067AD0">
            <w:pPr>
              <w:spacing w:after="0"/>
              <w:jc w:val="right"/>
            </w:pPr>
            <w:r w:rsidRPr="0027471C">
              <w:rPr>
                <w:rFonts w:eastAsia="Times New Roman" w:cs="Times New Roman"/>
                <w:color w:val="000000"/>
                <w:lang w:eastAsia="fr-CA"/>
              </w:rPr>
              <w:t>$ 0,00</w:t>
            </w:r>
          </w:p>
        </w:tc>
        <w:tc>
          <w:tcPr>
            <w:tcW w:w="993" w:type="dxa"/>
          </w:tcPr>
          <w:p w14:paraId="1956A027" w14:textId="77777777" w:rsidR="00A7775B" w:rsidRPr="0027471C" w:rsidRDefault="00A7775B" w:rsidP="00152B95">
            <w:pPr>
              <w:spacing w:after="0"/>
              <w:jc w:val="right"/>
              <w:rPr>
                <w:rFonts w:eastAsia="Times New Roman" w:cs="Times New Roman"/>
                <w:color w:val="000000"/>
                <w:lang w:eastAsia="fr-CA"/>
              </w:rPr>
            </w:pPr>
          </w:p>
        </w:tc>
      </w:tr>
      <w:tr w:rsidR="00A7775B" w:rsidRPr="0027471C" w14:paraId="6DFD5473" w14:textId="77777777" w:rsidTr="002161BA">
        <w:trPr>
          <w:trHeight w:hRule="exact" w:val="340"/>
        </w:trPr>
        <w:tc>
          <w:tcPr>
            <w:tcW w:w="5811" w:type="dxa"/>
            <w:vAlign w:val="center"/>
          </w:tcPr>
          <w:p w14:paraId="6A92D38C" w14:textId="77777777" w:rsidR="00A7775B" w:rsidRPr="0027471C" w:rsidRDefault="00051F95" w:rsidP="00065B72">
            <w:pPr>
              <w:spacing w:after="0" w:line="240" w:lineRule="auto"/>
              <w:rPr>
                <w:rFonts w:eastAsia="Times New Roman" w:cs="Times New Roman"/>
                <w:color w:val="000000"/>
                <w:lang w:eastAsia="fr-CA"/>
              </w:rPr>
            </w:pPr>
            <w:r>
              <w:rPr>
                <w:rFonts w:eastAsia="Times New Roman" w:cs="Times New Roman"/>
                <w:color w:val="000000"/>
                <w:lang w:eastAsia="fr-CA"/>
              </w:rPr>
              <w:t>Site purchases &amp; external rentals</w:t>
            </w:r>
            <w:r w:rsidR="0084317B">
              <w:rPr>
                <w:rFonts w:eastAsia="Times New Roman" w:cs="Times New Roman"/>
                <w:color w:val="000000"/>
                <w:lang w:eastAsia="fr-CA"/>
              </w:rPr>
              <w:t>***</w:t>
            </w:r>
          </w:p>
        </w:tc>
        <w:tc>
          <w:tcPr>
            <w:tcW w:w="2127" w:type="dxa"/>
            <w:shd w:val="clear" w:color="auto" w:fill="auto"/>
            <w:noWrap/>
            <w:vAlign w:val="center"/>
          </w:tcPr>
          <w:p w14:paraId="1DCAA2BD" w14:textId="77777777" w:rsidR="00A7775B" w:rsidRPr="0027471C" w:rsidRDefault="00A7775B" w:rsidP="00067AD0">
            <w:pPr>
              <w:spacing w:after="0"/>
              <w:jc w:val="right"/>
            </w:pPr>
            <w:r w:rsidRPr="0027471C">
              <w:rPr>
                <w:rFonts w:eastAsia="Times New Roman" w:cs="Times New Roman"/>
                <w:color w:val="000000"/>
                <w:lang w:eastAsia="fr-CA"/>
              </w:rPr>
              <w:t>$ 0,00</w:t>
            </w:r>
          </w:p>
        </w:tc>
        <w:tc>
          <w:tcPr>
            <w:tcW w:w="993" w:type="dxa"/>
          </w:tcPr>
          <w:p w14:paraId="01D1F053" w14:textId="77777777" w:rsidR="00A7775B" w:rsidRPr="0027471C" w:rsidRDefault="00A7775B" w:rsidP="00152B95">
            <w:pPr>
              <w:spacing w:after="0"/>
              <w:jc w:val="right"/>
              <w:rPr>
                <w:rFonts w:eastAsia="Times New Roman" w:cs="Times New Roman"/>
                <w:color w:val="000000"/>
                <w:lang w:eastAsia="fr-CA"/>
              </w:rPr>
            </w:pPr>
          </w:p>
        </w:tc>
      </w:tr>
      <w:tr w:rsidR="00A7775B" w:rsidRPr="0027471C" w14:paraId="3CC599C8" w14:textId="77777777" w:rsidTr="002161BA">
        <w:trPr>
          <w:trHeight w:hRule="exact" w:val="340"/>
        </w:trPr>
        <w:tc>
          <w:tcPr>
            <w:tcW w:w="5811" w:type="dxa"/>
            <w:tcBorders>
              <w:bottom w:val="single" w:sz="4" w:space="0" w:color="auto"/>
            </w:tcBorders>
            <w:vAlign w:val="center"/>
          </w:tcPr>
          <w:p w14:paraId="2A9DB7BE" w14:textId="77777777" w:rsidR="00A7775B" w:rsidRPr="0027471C" w:rsidRDefault="00A7775B" w:rsidP="00065B72">
            <w:pPr>
              <w:spacing w:after="0" w:line="240" w:lineRule="auto"/>
              <w:rPr>
                <w:rFonts w:eastAsia="Times New Roman" w:cs="Times New Roman"/>
                <w:color w:val="000000"/>
                <w:lang w:eastAsia="fr-CA"/>
              </w:rPr>
            </w:pPr>
            <w:r w:rsidRPr="0027471C">
              <w:rPr>
                <w:rFonts w:eastAsia="Times New Roman" w:cs="Times New Roman"/>
                <w:color w:val="000000"/>
                <w:lang w:eastAsia="fr-CA"/>
              </w:rPr>
              <w:t xml:space="preserve">Report </w:t>
            </w:r>
          </w:p>
        </w:tc>
        <w:tc>
          <w:tcPr>
            <w:tcW w:w="2127" w:type="dxa"/>
            <w:tcBorders>
              <w:bottom w:val="single" w:sz="4" w:space="0" w:color="auto"/>
            </w:tcBorders>
            <w:shd w:val="clear" w:color="auto" w:fill="auto"/>
            <w:noWrap/>
            <w:vAlign w:val="center"/>
          </w:tcPr>
          <w:p w14:paraId="7F9EB715" w14:textId="08695113" w:rsidR="00A7775B" w:rsidRPr="0027471C" w:rsidRDefault="00A7775B" w:rsidP="00067AD0">
            <w:pPr>
              <w:spacing w:after="0"/>
              <w:jc w:val="right"/>
            </w:pPr>
            <w:r w:rsidRPr="00A821F9">
              <w:rPr>
                <w:rFonts w:eastAsia="Times New Roman" w:cs="Times New Roman"/>
                <w:color w:val="4F81BD" w:themeColor="accent1"/>
                <w:lang w:eastAsia="fr-CA"/>
              </w:rPr>
              <w:t>$</w:t>
            </w:r>
            <w:r w:rsidR="00424AF7" w:rsidRPr="00A821F9">
              <w:rPr>
                <w:rFonts w:eastAsia="Times New Roman" w:cs="Times New Roman"/>
                <w:color w:val="4F81BD" w:themeColor="accent1"/>
                <w:lang w:eastAsia="fr-CA"/>
              </w:rPr>
              <w:t>12</w:t>
            </w:r>
            <w:r w:rsidRPr="00A821F9">
              <w:rPr>
                <w:rFonts w:eastAsia="Times New Roman" w:cs="Times New Roman"/>
                <w:color w:val="4F81BD" w:themeColor="accent1"/>
                <w:lang w:eastAsia="fr-CA"/>
              </w:rPr>
              <w:t xml:space="preserve"> </w:t>
            </w:r>
            <w:r w:rsidR="00AC74ED" w:rsidRPr="00A821F9">
              <w:rPr>
                <w:rFonts w:eastAsia="Times New Roman" w:cs="Times New Roman"/>
                <w:color w:val="4F81BD" w:themeColor="accent1"/>
                <w:lang w:eastAsia="fr-CA"/>
              </w:rPr>
              <w:t>5</w:t>
            </w:r>
            <w:r w:rsidR="00424AF7" w:rsidRPr="00A821F9">
              <w:rPr>
                <w:rFonts w:eastAsia="Times New Roman" w:cs="Times New Roman"/>
                <w:color w:val="4F81BD" w:themeColor="accent1"/>
                <w:lang w:eastAsia="fr-CA"/>
              </w:rPr>
              <w:t>0</w:t>
            </w:r>
            <w:r w:rsidRPr="00A821F9">
              <w:rPr>
                <w:rFonts w:eastAsia="Times New Roman" w:cs="Times New Roman"/>
                <w:color w:val="4F81BD" w:themeColor="accent1"/>
                <w:lang w:eastAsia="fr-CA"/>
              </w:rPr>
              <w:t>0,00</w:t>
            </w:r>
          </w:p>
        </w:tc>
        <w:tc>
          <w:tcPr>
            <w:tcW w:w="993" w:type="dxa"/>
            <w:vAlign w:val="center"/>
          </w:tcPr>
          <w:p w14:paraId="06E29047" w14:textId="77777777" w:rsidR="00A7775B" w:rsidRPr="0027471C" w:rsidRDefault="00152B95" w:rsidP="00920AAE">
            <w:pPr>
              <w:spacing w:after="0"/>
              <w:rPr>
                <w:rFonts w:eastAsia="Times New Roman" w:cs="Times New Roman"/>
                <w:color w:val="000000"/>
                <w:lang w:eastAsia="fr-CA"/>
              </w:rPr>
            </w:pPr>
            <w:r>
              <w:rPr>
                <w:rFonts w:eastAsia="Times New Roman" w:cs="Times New Roman"/>
                <w:color w:val="000000"/>
                <w:sz w:val="18"/>
                <w:szCs w:val="18"/>
                <w:lang w:eastAsia="fr-CA"/>
              </w:rPr>
              <w:t>Fixed Price</w:t>
            </w:r>
          </w:p>
        </w:tc>
      </w:tr>
      <w:tr w:rsidR="00A7775B" w:rsidRPr="0027471C" w14:paraId="1E07329D" w14:textId="77777777" w:rsidTr="002161BA">
        <w:trPr>
          <w:trHeight w:hRule="exact" w:val="340"/>
        </w:trPr>
        <w:tc>
          <w:tcPr>
            <w:tcW w:w="5811" w:type="dxa"/>
            <w:tcBorders>
              <w:top w:val="single" w:sz="4" w:space="0" w:color="auto"/>
              <w:bottom w:val="single" w:sz="4" w:space="0" w:color="auto"/>
            </w:tcBorders>
            <w:vAlign w:val="center"/>
          </w:tcPr>
          <w:p w14:paraId="03A96B05" w14:textId="77777777" w:rsidR="00A7775B" w:rsidRPr="0027471C" w:rsidRDefault="00A7775B" w:rsidP="00A821F9">
            <w:pPr>
              <w:spacing w:after="0" w:line="240" w:lineRule="auto"/>
              <w:jc w:val="right"/>
              <w:rPr>
                <w:rFonts w:eastAsia="Times New Roman" w:cs="Times New Roman"/>
                <w:b/>
                <w:color w:val="000000"/>
                <w:lang w:eastAsia="fr-CA"/>
              </w:rPr>
            </w:pPr>
            <w:r w:rsidRPr="0027471C">
              <w:rPr>
                <w:rFonts w:eastAsia="Times New Roman" w:cs="Times New Roman"/>
                <w:b/>
                <w:color w:val="000000"/>
                <w:lang w:eastAsia="fr-CA"/>
              </w:rPr>
              <w:t>Total </w:t>
            </w:r>
          </w:p>
        </w:tc>
        <w:tc>
          <w:tcPr>
            <w:tcW w:w="2127" w:type="dxa"/>
            <w:tcBorders>
              <w:top w:val="single" w:sz="4" w:space="0" w:color="auto"/>
              <w:bottom w:val="single" w:sz="4" w:space="0" w:color="auto"/>
            </w:tcBorders>
            <w:shd w:val="clear" w:color="auto" w:fill="auto"/>
            <w:noWrap/>
            <w:vAlign w:val="center"/>
            <w:hideMark/>
          </w:tcPr>
          <w:p w14:paraId="157B5EBC" w14:textId="51FDF53D" w:rsidR="00A7775B" w:rsidRPr="0027471C" w:rsidRDefault="00A7775B" w:rsidP="00067AD0">
            <w:pPr>
              <w:spacing w:after="0" w:line="240" w:lineRule="auto"/>
              <w:jc w:val="right"/>
              <w:rPr>
                <w:rFonts w:eastAsia="Times New Roman" w:cs="Times New Roman"/>
                <w:b/>
                <w:bCs/>
                <w:color w:val="000000"/>
                <w:lang w:eastAsia="fr-CA"/>
              </w:rPr>
            </w:pPr>
            <w:r w:rsidRPr="00A821F9">
              <w:rPr>
                <w:rFonts w:eastAsia="Times New Roman" w:cs="Times New Roman"/>
                <w:b/>
                <w:bCs/>
                <w:color w:val="4F81BD" w:themeColor="accent1"/>
                <w:lang w:eastAsia="fr-CA"/>
              </w:rPr>
              <w:t xml:space="preserve">$ </w:t>
            </w:r>
            <w:r w:rsidR="000747BB" w:rsidRPr="00A821F9">
              <w:rPr>
                <w:rFonts w:eastAsia="Times New Roman" w:cs="Times New Roman"/>
                <w:b/>
                <w:bCs/>
                <w:color w:val="4F81BD" w:themeColor="accent1"/>
                <w:lang w:eastAsia="fr-CA"/>
              </w:rPr>
              <w:t>1</w:t>
            </w:r>
            <w:r w:rsidR="00AC74ED" w:rsidRPr="00A821F9">
              <w:rPr>
                <w:rFonts w:eastAsia="Times New Roman" w:cs="Times New Roman"/>
                <w:b/>
                <w:bCs/>
                <w:color w:val="4F81BD" w:themeColor="accent1"/>
                <w:lang w:eastAsia="fr-CA"/>
              </w:rPr>
              <w:t>60</w:t>
            </w:r>
            <w:r w:rsidR="00F40422" w:rsidRPr="00A821F9">
              <w:rPr>
                <w:rFonts w:eastAsia="Times New Roman" w:cs="Times New Roman"/>
                <w:b/>
                <w:bCs/>
                <w:color w:val="4F81BD" w:themeColor="accent1"/>
                <w:lang w:eastAsia="fr-CA"/>
              </w:rPr>
              <w:t xml:space="preserve"> </w:t>
            </w:r>
            <w:r w:rsidR="00AC74ED" w:rsidRPr="00A821F9">
              <w:rPr>
                <w:rFonts w:eastAsia="Times New Roman" w:cs="Times New Roman"/>
                <w:b/>
                <w:bCs/>
                <w:color w:val="4F81BD" w:themeColor="accent1"/>
                <w:lang w:eastAsia="fr-CA"/>
              </w:rPr>
              <w:t>8</w:t>
            </w:r>
            <w:r w:rsidR="0039393B" w:rsidRPr="00A821F9">
              <w:rPr>
                <w:rFonts w:eastAsia="Times New Roman" w:cs="Times New Roman"/>
                <w:b/>
                <w:bCs/>
                <w:color w:val="4F81BD" w:themeColor="accent1"/>
                <w:lang w:eastAsia="fr-CA"/>
              </w:rPr>
              <w:t>0</w:t>
            </w:r>
            <w:r w:rsidR="00F40422" w:rsidRPr="00A821F9">
              <w:rPr>
                <w:rFonts w:eastAsia="Times New Roman" w:cs="Times New Roman"/>
                <w:b/>
                <w:bCs/>
                <w:color w:val="4F81BD" w:themeColor="accent1"/>
                <w:lang w:eastAsia="fr-CA"/>
              </w:rPr>
              <w:t>0</w:t>
            </w:r>
            <w:r w:rsidRPr="00A821F9">
              <w:rPr>
                <w:rFonts w:eastAsia="Times New Roman" w:cs="Times New Roman"/>
                <w:b/>
                <w:bCs/>
                <w:color w:val="4F81BD" w:themeColor="accent1"/>
                <w:lang w:eastAsia="fr-CA"/>
              </w:rPr>
              <w:t>,00</w:t>
            </w:r>
          </w:p>
        </w:tc>
        <w:tc>
          <w:tcPr>
            <w:tcW w:w="993" w:type="dxa"/>
          </w:tcPr>
          <w:p w14:paraId="38EE0373" w14:textId="77777777" w:rsidR="00A7775B" w:rsidRPr="0027471C" w:rsidRDefault="00A7775B" w:rsidP="00152B95">
            <w:pPr>
              <w:spacing w:after="0" w:line="240" w:lineRule="auto"/>
              <w:jc w:val="right"/>
              <w:rPr>
                <w:rFonts w:eastAsia="Times New Roman" w:cs="Times New Roman"/>
                <w:b/>
                <w:bCs/>
                <w:color w:val="000000"/>
                <w:lang w:eastAsia="fr-CA"/>
              </w:rPr>
            </w:pPr>
          </w:p>
        </w:tc>
      </w:tr>
    </w:tbl>
    <w:p w14:paraId="152D70BA" w14:textId="77777777" w:rsidR="00FF20D3" w:rsidRDefault="00647F69" w:rsidP="002161BA">
      <w:pPr>
        <w:spacing w:after="0" w:line="240" w:lineRule="auto"/>
        <w:rPr>
          <w:i/>
          <w:iCs/>
        </w:rPr>
      </w:pPr>
      <w:bookmarkStart w:id="37" w:name="_Toc31720582"/>
      <w:bookmarkStart w:id="38" w:name="_Toc31721032"/>
      <w:bookmarkStart w:id="39" w:name="_Toc32906915"/>
      <w:bookmarkStart w:id="40" w:name="_Toc32907540"/>
      <w:bookmarkStart w:id="41" w:name="_Toc32907600"/>
      <w:bookmarkStart w:id="42" w:name="_Toc32907796"/>
      <w:bookmarkStart w:id="43" w:name="_Toc94267360"/>
      <w:r>
        <w:rPr>
          <w:i/>
          <w:iCs/>
        </w:rPr>
        <w:t>*</w:t>
      </w:r>
      <w:r w:rsidR="00DD05D0" w:rsidRPr="00DD05D0">
        <w:t xml:space="preserve"> </w:t>
      </w:r>
      <w:r w:rsidR="00FF20D3" w:rsidRPr="007E711C">
        <w:rPr>
          <w:i/>
          <w:iCs/>
        </w:rPr>
        <w:t>Travel costs include rotations, mileage and airfare where applicable.</w:t>
      </w:r>
    </w:p>
    <w:p w14:paraId="3D3F9AE8" w14:textId="466F1119" w:rsidR="004129B9" w:rsidRDefault="00FF20D3" w:rsidP="002E000B">
      <w:pPr>
        <w:spacing w:after="0" w:line="240" w:lineRule="auto"/>
        <w:rPr>
          <w:i/>
          <w:iCs/>
        </w:rPr>
      </w:pPr>
      <w:r>
        <w:rPr>
          <w:i/>
          <w:iCs/>
        </w:rPr>
        <w:t xml:space="preserve">** </w:t>
      </w:r>
      <w:r w:rsidR="00DD05D0" w:rsidRPr="00DD05D0">
        <w:rPr>
          <w:i/>
          <w:iCs/>
        </w:rPr>
        <w:t>Amount for on-site work include</w:t>
      </w:r>
      <w:r>
        <w:rPr>
          <w:i/>
          <w:iCs/>
        </w:rPr>
        <w:t xml:space="preserve">s, </w:t>
      </w:r>
      <w:r w:rsidR="00DD05D0" w:rsidRPr="00DD05D0">
        <w:rPr>
          <w:i/>
          <w:iCs/>
        </w:rPr>
        <w:t>accommodation, per diem</w:t>
      </w:r>
      <w:r>
        <w:rPr>
          <w:i/>
          <w:iCs/>
        </w:rPr>
        <w:t xml:space="preserve"> and Enerserv owned tooling.</w:t>
      </w:r>
    </w:p>
    <w:p w14:paraId="4C269B36" w14:textId="27CB789A" w:rsidR="00767978" w:rsidRDefault="002E000B" w:rsidP="002161BA">
      <w:pPr>
        <w:spacing w:after="0" w:line="240" w:lineRule="auto"/>
        <w:rPr>
          <w:i/>
          <w:iCs/>
        </w:rPr>
      </w:pPr>
      <w:r>
        <w:rPr>
          <w:i/>
          <w:iCs/>
        </w:rPr>
        <w:t>***</w:t>
      </w:r>
      <w:r w:rsidR="000126DE" w:rsidRPr="000126DE">
        <w:t xml:space="preserve"> </w:t>
      </w:r>
      <w:r w:rsidR="000126DE" w:rsidRPr="000126DE">
        <w:rPr>
          <w:i/>
          <w:iCs/>
        </w:rPr>
        <w:t>Includes shipping of tools.</w:t>
      </w:r>
      <w:r w:rsidR="00647F69" w:rsidRPr="002D1474">
        <w:rPr>
          <w:i/>
          <w:iCs/>
        </w:rPr>
        <w:br/>
      </w:r>
    </w:p>
    <w:p w14:paraId="43DE638B" w14:textId="77777777" w:rsidR="00767978" w:rsidRDefault="00767978">
      <w:pPr>
        <w:rPr>
          <w:i/>
          <w:iCs/>
        </w:rPr>
      </w:pPr>
      <w:r>
        <w:rPr>
          <w:i/>
          <w:iCs/>
        </w:rPr>
        <w:br w:type="page"/>
      </w:r>
    </w:p>
    <w:p w14:paraId="36DBC2C3" w14:textId="77777777" w:rsidR="00647F69" w:rsidRPr="002D1474" w:rsidRDefault="00647F69" w:rsidP="002161BA">
      <w:pPr>
        <w:spacing w:after="0" w:line="240" w:lineRule="auto"/>
        <w:rPr>
          <w:i/>
          <w:iCs/>
        </w:rPr>
      </w:pPr>
    </w:p>
    <w:p w14:paraId="001D33CC" w14:textId="77777777" w:rsidR="00A0359A" w:rsidRPr="0027471C" w:rsidRDefault="009979AC" w:rsidP="00040109">
      <w:pPr>
        <w:pStyle w:val="Titre1"/>
      </w:pPr>
      <w:bookmarkStart w:id="44" w:name="_Toc108078395"/>
      <w:r>
        <w:t>O</w:t>
      </w:r>
      <w:r w:rsidR="00A6660A" w:rsidRPr="0027471C">
        <w:t xml:space="preserve">ur </w:t>
      </w:r>
      <w:proofErr w:type="gramStart"/>
      <w:r>
        <w:t>I</w:t>
      </w:r>
      <w:r w:rsidR="00A6660A" w:rsidRPr="0027471C">
        <w:t>ns</w:t>
      </w:r>
      <w:r w:rsidR="00A0359A" w:rsidRPr="0027471C">
        <w:t>urance</w:t>
      </w:r>
      <w:bookmarkEnd w:id="37"/>
      <w:bookmarkEnd w:id="38"/>
      <w:bookmarkEnd w:id="39"/>
      <w:bookmarkEnd w:id="40"/>
      <w:bookmarkEnd w:id="41"/>
      <w:bookmarkEnd w:id="42"/>
      <w:bookmarkEnd w:id="43"/>
      <w:bookmarkEnd w:id="44"/>
      <w:proofErr w:type="gramEnd"/>
    </w:p>
    <w:tbl>
      <w:tblPr>
        <w:tblStyle w:val="Grilledutableau"/>
        <w:tblW w:w="9918" w:type="dxa"/>
        <w:tblLook w:val="04A0" w:firstRow="1" w:lastRow="0" w:firstColumn="1" w:lastColumn="0" w:noHBand="0" w:noVBand="1"/>
      </w:tblPr>
      <w:tblGrid>
        <w:gridCol w:w="3539"/>
        <w:gridCol w:w="4820"/>
        <w:gridCol w:w="1559"/>
      </w:tblGrid>
      <w:tr w:rsidR="00364719" w:rsidRPr="0027471C" w14:paraId="20290202" w14:textId="77777777" w:rsidTr="008F2C6A">
        <w:trPr>
          <w:trHeight w:val="340"/>
        </w:trPr>
        <w:tc>
          <w:tcPr>
            <w:tcW w:w="3539" w:type="dxa"/>
            <w:tcBorders>
              <w:top w:val="nil"/>
            </w:tcBorders>
            <w:shd w:val="clear" w:color="auto" w:fill="13658B"/>
            <w:vAlign w:val="center"/>
          </w:tcPr>
          <w:p w14:paraId="7B58D007" w14:textId="77777777" w:rsidR="00364719" w:rsidRPr="0027471C" w:rsidRDefault="00364719" w:rsidP="00FB35A2">
            <w:pPr>
              <w:pStyle w:val="Paragraphedeliste"/>
              <w:ind w:left="0" w:right="284"/>
              <w:jc w:val="center"/>
              <w:rPr>
                <w:b/>
                <w:color w:val="FFFFFF" w:themeColor="background1"/>
              </w:rPr>
            </w:pPr>
            <w:r w:rsidRPr="0027471C">
              <w:rPr>
                <w:b/>
                <w:color w:val="FFFFFF" w:themeColor="background1"/>
              </w:rPr>
              <w:t xml:space="preserve">Type </w:t>
            </w:r>
            <w:r w:rsidR="00A6660A" w:rsidRPr="0027471C">
              <w:rPr>
                <w:b/>
                <w:color w:val="FFFFFF" w:themeColor="background1"/>
              </w:rPr>
              <w:t>of insurance</w:t>
            </w:r>
          </w:p>
        </w:tc>
        <w:tc>
          <w:tcPr>
            <w:tcW w:w="6379" w:type="dxa"/>
            <w:gridSpan w:val="2"/>
            <w:tcBorders>
              <w:top w:val="nil"/>
              <w:left w:val="nil"/>
              <w:bottom w:val="nil"/>
            </w:tcBorders>
            <w:shd w:val="clear" w:color="auto" w:fill="13658B"/>
            <w:vAlign w:val="center"/>
          </w:tcPr>
          <w:p w14:paraId="1931A238" w14:textId="77777777" w:rsidR="00364719" w:rsidRPr="0027471C" w:rsidRDefault="00A6660A" w:rsidP="00FB35A2">
            <w:pPr>
              <w:pStyle w:val="Paragraphedeliste"/>
              <w:ind w:left="-108" w:right="284"/>
              <w:jc w:val="center"/>
              <w:rPr>
                <w:b/>
                <w:color w:val="FFFFFF" w:themeColor="background1"/>
              </w:rPr>
            </w:pPr>
            <w:r w:rsidRPr="0027471C">
              <w:rPr>
                <w:b/>
                <w:color w:val="FFFFFF" w:themeColor="background1"/>
              </w:rPr>
              <w:t>Limits</w:t>
            </w:r>
          </w:p>
        </w:tc>
      </w:tr>
      <w:tr w:rsidR="00A827D9" w:rsidRPr="0027471C" w14:paraId="423ACDB2" w14:textId="77777777" w:rsidTr="002E4544">
        <w:trPr>
          <w:trHeight w:val="397"/>
        </w:trPr>
        <w:tc>
          <w:tcPr>
            <w:tcW w:w="3539" w:type="dxa"/>
            <w:vMerge w:val="restart"/>
            <w:vAlign w:val="center"/>
          </w:tcPr>
          <w:p w14:paraId="603EBB06" w14:textId="77777777" w:rsidR="00A827D9" w:rsidRPr="00974F6B" w:rsidRDefault="00A827D9" w:rsidP="00A6660A">
            <w:pPr>
              <w:pStyle w:val="Paragraphedeliste"/>
              <w:ind w:right="284"/>
              <w:jc w:val="center"/>
              <w:rPr>
                <w:b/>
                <w:bCs/>
                <w:color w:val="FFFFFF" w:themeColor="background1"/>
                <w:sz w:val="18"/>
                <w:szCs w:val="18"/>
              </w:rPr>
            </w:pPr>
            <w:r w:rsidRPr="00974F6B">
              <w:rPr>
                <w:b/>
                <w:bCs/>
                <w:color w:val="FFFFFF" w:themeColor="background1"/>
                <w:sz w:val="18"/>
                <w:szCs w:val="18"/>
              </w:rPr>
              <w:t>Type of insurance</w:t>
            </w:r>
          </w:p>
          <w:p w14:paraId="6199CD23" w14:textId="77777777" w:rsidR="00A827D9" w:rsidRPr="00974F6B" w:rsidRDefault="00A827D9" w:rsidP="00A6660A">
            <w:pPr>
              <w:ind w:right="284"/>
              <w:rPr>
                <w:sz w:val="18"/>
                <w:szCs w:val="18"/>
              </w:rPr>
            </w:pPr>
            <w:r w:rsidRPr="00974F6B">
              <w:rPr>
                <w:sz w:val="18"/>
                <w:szCs w:val="18"/>
              </w:rPr>
              <w:t>Commercial general liability</w:t>
            </w:r>
          </w:p>
          <w:p w14:paraId="645FB07F" w14:textId="77777777" w:rsidR="00A827D9" w:rsidRPr="00974F6B" w:rsidRDefault="00A827D9" w:rsidP="00A6660A">
            <w:pPr>
              <w:ind w:right="284"/>
              <w:rPr>
                <w:sz w:val="18"/>
                <w:szCs w:val="18"/>
              </w:rPr>
            </w:pPr>
            <w:r w:rsidRPr="00974F6B">
              <w:rPr>
                <w:sz w:val="18"/>
                <w:szCs w:val="18"/>
              </w:rPr>
              <w:t>Contractual liability</w:t>
            </w:r>
          </w:p>
          <w:p w14:paraId="4602F0D9" w14:textId="77777777" w:rsidR="00A827D9" w:rsidRPr="00974F6B" w:rsidRDefault="00A827D9" w:rsidP="00A6660A">
            <w:pPr>
              <w:ind w:right="284"/>
              <w:rPr>
                <w:sz w:val="18"/>
                <w:szCs w:val="18"/>
              </w:rPr>
            </w:pPr>
            <w:r w:rsidRPr="00974F6B">
              <w:rPr>
                <w:sz w:val="18"/>
                <w:szCs w:val="18"/>
              </w:rPr>
              <w:t>Contingent employer liability</w:t>
            </w:r>
          </w:p>
          <w:p w14:paraId="79DE8035" w14:textId="77777777" w:rsidR="00A827D9" w:rsidRPr="00974F6B" w:rsidRDefault="00A827D9" w:rsidP="00A6660A">
            <w:pPr>
              <w:pStyle w:val="Lgende"/>
              <w:ind w:right="284"/>
              <w:jc w:val="center"/>
              <w:rPr>
                <w:b w:val="0"/>
                <w:bCs w:val="0"/>
                <w:color w:val="FFFFFF" w:themeColor="background1"/>
              </w:rPr>
            </w:pPr>
          </w:p>
        </w:tc>
        <w:tc>
          <w:tcPr>
            <w:tcW w:w="4820" w:type="dxa"/>
            <w:vAlign w:val="center"/>
          </w:tcPr>
          <w:p w14:paraId="67E9671D" w14:textId="77777777" w:rsidR="00A827D9" w:rsidRPr="00974F6B" w:rsidRDefault="00A827D9" w:rsidP="00A6660A">
            <w:pPr>
              <w:ind w:right="284"/>
              <w:rPr>
                <w:b/>
                <w:bCs/>
                <w:color w:val="FFFFFF" w:themeColor="background1"/>
                <w:sz w:val="18"/>
                <w:szCs w:val="18"/>
              </w:rPr>
            </w:pPr>
            <w:r w:rsidRPr="00974F6B">
              <w:rPr>
                <w:sz w:val="18"/>
                <w:szCs w:val="18"/>
              </w:rPr>
              <w:t>Each occurrence</w:t>
            </w:r>
          </w:p>
        </w:tc>
        <w:tc>
          <w:tcPr>
            <w:tcW w:w="1559" w:type="dxa"/>
            <w:vAlign w:val="center"/>
          </w:tcPr>
          <w:p w14:paraId="0025B91A" w14:textId="77777777" w:rsidR="00A827D9" w:rsidRPr="00974F6B" w:rsidRDefault="00A827D9" w:rsidP="00A6660A">
            <w:pPr>
              <w:ind w:right="284"/>
              <w:jc w:val="right"/>
              <w:rPr>
                <w:sz w:val="18"/>
                <w:szCs w:val="18"/>
              </w:rPr>
            </w:pPr>
            <w:r w:rsidRPr="00974F6B">
              <w:rPr>
                <w:sz w:val="18"/>
                <w:szCs w:val="18"/>
              </w:rPr>
              <w:t>$5 000 000</w:t>
            </w:r>
          </w:p>
        </w:tc>
      </w:tr>
      <w:tr w:rsidR="003F6BE2" w:rsidRPr="0027471C" w14:paraId="4F9D4545" w14:textId="77777777" w:rsidTr="002E4544">
        <w:trPr>
          <w:trHeight w:val="397"/>
        </w:trPr>
        <w:tc>
          <w:tcPr>
            <w:tcW w:w="3539" w:type="dxa"/>
            <w:vMerge/>
            <w:vAlign w:val="center"/>
          </w:tcPr>
          <w:p w14:paraId="64F208CB" w14:textId="77777777" w:rsidR="003F6BE2" w:rsidRPr="00974F6B" w:rsidRDefault="003F6BE2" w:rsidP="00A6660A">
            <w:pPr>
              <w:ind w:right="284"/>
              <w:rPr>
                <w:sz w:val="18"/>
                <w:szCs w:val="18"/>
              </w:rPr>
            </w:pPr>
          </w:p>
        </w:tc>
        <w:tc>
          <w:tcPr>
            <w:tcW w:w="4820" w:type="dxa"/>
            <w:vAlign w:val="center"/>
          </w:tcPr>
          <w:p w14:paraId="344847E3" w14:textId="77777777" w:rsidR="003F6BE2" w:rsidRPr="00974F6B" w:rsidRDefault="003F6BE2" w:rsidP="00A6660A">
            <w:pPr>
              <w:ind w:right="284"/>
              <w:rPr>
                <w:sz w:val="18"/>
                <w:szCs w:val="18"/>
              </w:rPr>
            </w:pPr>
            <w:r w:rsidRPr="00974F6B">
              <w:rPr>
                <w:sz w:val="18"/>
                <w:szCs w:val="18"/>
              </w:rPr>
              <w:t>Personal injury</w:t>
            </w:r>
          </w:p>
        </w:tc>
        <w:tc>
          <w:tcPr>
            <w:tcW w:w="1559" w:type="dxa"/>
            <w:vAlign w:val="center"/>
          </w:tcPr>
          <w:p w14:paraId="53FA97C5" w14:textId="77777777" w:rsidR="003F6BE2" w:rsidRPr="00974F6B" w:rsidRDefault="003F6BE2" w:rsidP="00A6660A">
            <w:pPr>
              <w:ind w:right="284"/>
              <w:jc w:val="right"/>
              <w:rPr>
                <w:sz w:val="18"/>
                <w:szCs w:val="18"/>
              </w:rPr>
            </w:pPr>
            <w:r w:rsidRPr="00974F6B">
              <w:rPr>
                <w:sz w:val="18"/>
                <w:szCs w:val="18"/>
              </w:rPr>
              <w:t>$5 000 000</w:t>
            </w:r>
          </w:p>
        </w:tc>
      </w:tr>
      <w:tr w:rsidR="003F6BE2" w:rsidRPr="0027471C" w14:paraId="644AD22E" w14:textId="77777777" w:rsidTr="002E4544">
        <w:trPr>
          <w:trHeight w:val="397"/>
        </w:trPr>
        <w:tc>
          <w:tcPr>
            <w:tcW w:w="3539" w:type="dxa"/>
            <w:vMerge/>
            <w:vAlign w:val="center"/>
          </w:tcPr>
          <w:p w14:paraId="5F7746B3" w14:textId="77777777" w:rsidR="003F6BE2" w:rsidRPr="00974F6B" w:rsidRDefault="003F6BE2" w:rsidP="00A6660A">
            <w:pPr>
              <w:ind w:right="284"/>
              <w:rPr>
                <w:sz w:val="18"/>
                <w:szCs w:val="18"/>
              </w:rPr>
            </w:pPr>
          </w:p>
        </w:tc>
        <w:tc>
          <w:tcPr>
            <w:tcW w:w="4820" w:type="dxa"/>
            <w:vAlign w:val="center"/>
          </w:tcPr>
          <w:p w14:paraId="7DE02AAC" w14:textId="77777777" w:rsidR="003F6BE2" w:rsidRPr="00974F6B" w:rsidRDefault="003F6BE2" w:rsidP="00A6660A">
            <w:pPr>
              <w:ind w:right="284"/>
              <w:rPr>
                <w:sz w:val="18"/>
                <w:szCs w:val="18"/>
              </w:rPr>
            </w:pPr>
            <w:r w:rsidRPr="00974F6B">
              <w:rPr>
                <w:sz w:val="18"/>
                <w:szCs w:val="18"/>
              </w:rPr>
              <w:t>Products</w:t>
            </w:r>
            <w:r w:rsidR="009C3D46">
              <w:rPr>
                <w:sz w:val="18"/>
                <w:szCs w:val="18"/>
              </w:rPr>
              <w:t xml:space="preserve"> &amp; </w:t>
            </w:r>
            <w:r w:rsidR="000E4B13">
              <w:rPr>
                <w:sz w:val="18"/>
                <w:szCs w:val="18"/>
              </w:rPr>
              <w:t>Completed operations aggregate</w:t>
            </w:r>
          </w:p>
        </w:tc>
        <w:tc>
          <w:tcPr>
            <w:tcW w:w="1559" w:type="dxa"/>
            <w:vAlign w:val="center"/>
          </w:tcPr>
          <w:p w14:paraId="1BD20D09" w14:textId="77777777" w:rsidR="003F6BE2" w:rsidRPr="00974F6B" w:rsidRDefault="003F6BE2" w:rsidP="00A6660A">
            <w:pPr>
              <w:ind w:right="284"/>
              <w:jc w:val="right"/>
              <w:rPr>
                <w:sz w:val="18"/>
                <w:szCs w:val="18"/>
              </w:rPr>
            </w:pPr>
            <w:r w:rsidRPr="00974F6B">
              <w:rPr>
                <w:sz w:val="18"/>
                <w:szCs w:val="18"/>
              </w:rPr>
              <w:t>$5 000 000</w:t>
            </w:r>
          </w:p>
        </w:tc>
      </w:tr>
      <w:tr w:rsidR="003F6BE2" w:rsidRPr="0027471C" w14:paraId="629B3FE2" w14:textId="77777777" w:rsidTr="002E4544">
        <w:trPr>
          <w:trHeight w:val="397"/>
        </w:trPr>
        <w:tc>
          <w:tcPr>
            <w:tcW w:w="3539" w:type="dxa"/>
            <w:vMerge/>
            <w:vAlign w:val="center"/>
          </w:tcPr>
          <w:p w14:paraId="256E2C98" w14:textId="77777777" w:rsidR="003F6BE2" w:rsidRPr="00974F6B" w:rsidRDefault="003F6BE2" w:rsidP="00A6660A">
            <w:pPr>
              <w:ind w:right="284"/>
              <w:rPr>
                <w:sz w:val="18"/>
                <w:szCs w:val="18"/>
              </w:rPr>
            </w:pPr>
          </w:p>
        </w:tc>
        <w:tc>
          <w:tcPr>
            <w:tcW w:w="4820" w:type="dxa"/>
            <w:vAlign w:val="center"/>
          </w:tcPr>
          <w:p w14:paraId="0EB17CB1" w14:textId="77777777" w:rsidR="003F6BE2" w:rsidRPr="00974F6B" w:rsidRDefault="00BF0BA8" w:rsidP="00A6660A">
            <w:pPr>
              <w:ind w:right="284"/>
              <w:rPr>
                <w:sz w:val="18"/>
                <w:szCs w:val="18"/>
              </w:rPr>
            </w:pPr>
            <w:r>
              <w:rPr>
                <w:sz w:val="18"/>
                <w:szCs w:val="18"/>
              </w:rPr>
              <w:t xml:space="preserve"> </w:t>
            </w:r>
            <w:proofErr w:type="gramStart"/>
            <w:r>
              <w:rPr>
                <w:sz w:val="18"/>
                <w:szCs w:val="18"/>
              </w:rPr>
              <w:t>Tenants</w:t>
            </w:r>
            <w:proofErr w:type="gramEnd"/>
            <w:r>
              <w:rPr>
                <w:sz w:val="18"/>
                <w:szCs w:val="18"/>
              </w:rPr>
              <w:t xml:space="preserve"> Legal liability</w:t>
            </w:r>
          </w:p>
        </w:tc>
        <w:tc>
          <w:tcPr>
            <w:tcW w:w="1559" w:type="dxa"/>
            <w:vAlign w:val="center"/>
          </w:tcPr>
          <w:p w14:paraId="4A0951FD" w14:textId="77777777" w:rsidR="003F6BE2" w:rsidRPr="00974F6B" w:rsidRDefault="003F6BE2" w:rsidP="00A6660A">
            <w:pPr>
              <w:ind w:right="284"/>
              <w:jc w:val="right"/>
              <w:rPr>
                <w:sz w:val="18"/>
                <w:szCs w:val="18"/>
              </w:rPr>
            </w:pPr>
            <w:r w:rsidRPr="00974F6B">
              <w:rPr>
                <w:sz w:val="18"/>
                <w:szCs w:val="18"/>
              </w:rPr>
              <w:t>$250 000</w:t>
            </w:r>
          </w:p>
        </w:tc>
      </w:tr>
      <w:tr w:rsidR="00A6660A" w:rsidRPr="0027471C" w14:paraId="44912BEE" w14:textId="77777777" w:rsidTr="002E4544">
        <w:trPr>
          <w:trHeight w:val="397"/>
        </w:trPr>
        <w:tc>
          <w:tcPr>
            <w:tcW w:w="3539" w:type="dxa"/>
            <w:vAlign w:val="center"/>
          </w:tcPr>
          <w:p w14:paraId="78EEAD4B" w14:textId="77777777" w:rsidR="00A6660A" w:rsidRPr="00974F6B" w:rsidRDefault="00A6660A" w:rsidP="00A6660A">
            <w:pPr>
              <w:ind w:right="284"/>
              <w:rPr>
                <w:sz w:val="18"/>
                <w:szCs w:val="18"/>
              </w:rPr>
            </w:pPr>
            <w:r w:rsidRPr="00974F6B">
              <w:rPr>
                <w:sz w:val="18"/>
                <w:szCs w:val="18"/>
              </w:rPr>
              <w:t>Rigger liability including third party</w:t>
            </w:r>
          </w:p>
        </w:tc>
        <w:tc>
          <w:tcPr>
            <w:tcW w:w="4820" w:type="dxa"/>
            <w:vAlign w:val="center"/>
          </w:tcPr>
          <w:p w14:paraId="777B2189" w14:textId="77777777" w:rsidR="00A6660A" w:rsidRPr="00974F6B" w:rsidRDefault="00A6660A" w:rsidP="00A6660A">
            <w:pPr>
              <w:ind w:right="284"/>
              <w:rPr>
                <w:sz w:val="18"/>
                <w:szCs w:val="18"/>
              </w:rPr>
            </w:pPr>
          </w:p>
        </w:tc>
        <w:tc>
          <w:tcPr>
            <w:tcW w:w="1559" w:type="dxa"/>
            <w:vAlign w:val="center"/>
          </w:tcPr>
          <w:p w14:paraId="49C27862" w14:textId="77777777" w:rsidR="00A6660A" w:rsidRPr="00974F6B" w:rsidRDefault="00A6660A" w:rsidP="00A6660A">
            <w:pPr>
              <w:ind w:right="284"/>
              <w:jc w:val="right"/>
              <w:rPr>
                <w:sz w:val="18"/>
                <w:szCs w:val="18"/>
              </w:rPr>
            </w:pPr>
            <w:r w:rsidRPr="00974F6B">
              <w:rPr>
                <w:sz w:val="18"/>
                <w:szCs w:val="18"/>
              </w:rPr>
              <w:t>$</w:t>
            </w:r>
            <w:r w:rsidR="00831E13" w:rsidRPr="00974F6B">
              <w:rPr>
                <w:sz w:val="18"/>
                <w:szCs w:val="18"/>
              </w:rPr>
              <w:t xml:space="preserve">25 </w:t>
            </w:r>
            <w:r w:rsidRPr="00974F6B">
              <w:rPr>
                <w:sz w:val="18"/>
                <w:szCs w:val="18"/>
              </w:rPr>
              <w:t>000</w:t>
            </w:r>
          </w:p>
        </w:tc>
      </w:tr>
      <w:tr w:rsidR="00A6660A" w:rsidRPr="0027471C" w14:paraId="1DDADA9D" w14:textId="77777777" w:rsidTr="002E4544">
        <w:trPr>
          <w:trHeight w:val="397"/>
        </w:trPr>
        <w:tc>
          <w:tcPr>
            <w:tcW w:w="3539" w:type="dxa"/>
            <w:vAlign w:val="center"/>
          </w:tcPr>
          <w:p w14:paraId="104F2B9F" w14:textId="77777777" w:rsidR="00A6660A" w:rsidRPr="00974F6B" w:rsidRDefault="00A6660A" w:rsidP="00A6660A">
            <w:pPr>
              <w:ind w:right="284"/>
              <w:rPr>
                <w:sz w:val="18"/>
                <w:szCs w:val="18"/>
              </w:rPr>
            </w:pPr>
            <w:r w:rsidRPr="00974F6B">
              <w:rPr>
                <w:sz w:val="18"/>
                <w:szCs w:val="18"/>
              </w:rPr>
              <w:t>Owned and non-owned automobile liability</w:t>
            </w:r>
          </w:p>
        </w:tc>
        <w:tc>
          <w:tcPr>
            <w:tcW w:w="4820" w:type="dxa"/>
            <w:vAlign w:val="center"/>
          </w:tcPr>
          <w:p w14:paraId="4849244A" w14:textId="77777777" w:rsidR="00A6660A" w:rsidRPr="00974F6B" w:rsidRDefault="00A6660A" w:rsidP="00A6660A">
            <w:pPr>
              <w:ind w:right="284"/>
              <w:rPr>
                <w:sz w:val="18"/>
                <w:szCs w:val="18"/>
                <w:highlight w:val="yellow"/>
              </w:rPr>
            </w:pPr>
            <w:r w:rsidRPr="00974F6B">
              <w:rPr>
                <w:sz w:val="18"/>
                <w:szCs w:val="18"/>
              </w:rPr>
              <w:t>Automobile liability limit</w:t>
            </w:r>
          </w:p>
        </w:tc>
        <w:tc>
          <w:tcPr>
            <w:tcW w:w="1559" w:type="dxa"/>
            <w:vAlign w:val="center"/>
          </w:tcPr>
          <w:p w14:paraId="39020732" w14:textId="77777777" w:rsidR="00A6660A" w:rsidRPr="00974F6B" w:rsidRDefault="00A6660A" w:rsidP="00A6660A">
            <w:pPr>
              <w:ind w:right="284"/>
              <w:jc w:val="right"/>
              <w:rPr>
                <w:sz w:val="18"/>
                <w:szCs w:val="18"/>
              </w:rPr>
            </w:pPr>
            <w:r w:rsidRPr="00974F6B">
              <w:rPr>
                <w:sz w:val="18"/>
                <w:szCs w:val="18"/>
              </w:rPr>
              <w:t>$5 000 000</w:t>
            </w:r>
          </w:p>
        </w:tc>
      </w:tr>
      <w:tr w:rsidR="00A6660A" w:rsidRPr="0027471C" w14:paraId="23A1B00F" w14:textId="77777777" w:rsidTr="002E4544">
        <w:trPr>
          <w:trHeight w:val="397"/>
        </w:trPr>
        <w:tc>
          <w:tcPr>
            <w:tcW w:w="3539" w:type="dxa"/>
            <w:vAlign w:val="center"/>
          </w:tcPr>
          <w:p w14:paraId="70017D84" w14:textId="77777777" w:rsidR="00A6660A" w:rsidRPr="00974F6B" w:rsidRDefault="00A6660A" w:rsidP="00A6660A">
            <w:pPr>
              <w:ind w:right="284"/>
              <w:rPr>
                <w:sz w:val="18"/>
                <w:szCs w:val="18"/>
              </w:rPr>
            </w:pPr>
            <w:r w:rsidRPr="00974F6B">
              <w:rPr>
                <w:sz w:val="18"/>
                <w:szCs w:val="18"/>
              </w:rPr>
              <w:t>Professional liability</w:t>
            </w:r>
          </w:p>
        </w:tc>
        <w:tc>
          <w:tcPr>
            <w:tcW w:w="4820" w:type="dxa"/>
            <w:vAlign w:val="center"/>
          </w:tcPr>
          <w:p w14:paraId="043931E9" w14:textId="77777777" w:rsidR="00A6660A" w:rsidRPr="00974F6B" w:rsidRDefault="00A6660A" w:rsidP="00A6660A">
            <w:pPr>
              <w:ind w:right="284"/>
              <w:rPr>
                <w:sz w:val="18"/>
                <w:szCs w:val="18"/>
              </w:rPr>
            </w:pPr>
            <w:r w:rsidRPr="00974F6B">
              <w:rPr>
                <w:sz w:val="18"/>
                <w:szCs w:val="18"/>
              </w:rPr>
              <w:t>Each claim and aggregate</w:t>
            </w:r>
          </w:p>
        </w:tc>
        <w:tc>
          <w:tcPr>
            <w:tcW w:w="1559" w:type="dxa"/>
            <w:vAlign w:val="center"/>
          </w:tcPr>
          <w:p w14:paraId="213C5BFD" w14:textId="77777777" w:rsidR="00A6660A" w:rsidRPr="00974F6B" w:rsidRDefault="00A6660A" w:rsidP="00A6660A">
            <w:pPr>
              <w:ind w:right="284"/>
              <w:jc w:val="right"/>
              <w:rPr>
                <w:sz w:val="18"/>
                <w:szCs w:val="18"/>
              </w:rPr>
            </w:pPr>
            <w:r w:rsidRPr="00974F6B">
              <w:rPr>
                <w:sz w:val="18"/>
                <w:szCs w:val="18"/>
              </w:rPr>
              <w:t>$</w:t>
            </w:r>
            <w:r w:rsidR="000901AD" w:rsidRPr="00974F6B">
              <w:rPr>
                <w:sz w:val="18"/>
                <w:szCs w:val="18"/>
              </w:rPr>
              <w:t>2</w:t>
            </w:r>
            <w:r w:rsidRPr="00974F6B">
              <w:rPr>
                <w:sz w:val="18"/>
                <w:szCs w:val="18"/>
              </w:rPr>
              <w:t xml:space="preserve"> 000 000</w:t>
            </w:r>
          </w:p>
        </w:tc>
      </w:tr>
      <w:tr w:rsidR="003F6BE2" w:rsidRPr="0027471C" w14:paraId="0E57199B" w14:textId="77777777" w:rsidTr="002E4544">
        <w:trPr>
          <w:trHeight w:val="397"/>
        </w:trPr>
        <w:tc>
          <w:tcPr>
            <w:tcW w:w="3539" w:type="dxa"/>
            <w:vAlign w:val="center"/>
          </w:tcPr>
          <w:p w14:paraId="0CEBFD4E" w14:textId="77777777" w:rsidR="003F6BE2" w:rsidRPr="00974F6B" w:rsidRDefault="003F6BE2" w:rsidP="00A6660A">
            <w:pPr>
              <w:ind w:right="284"/>
              <w:rPr>
                <w:sz w:val="18"/>
                <w:szCs w:val="18"/>
              </w:rPr>
            </w:pPr>
            <w:r w:rsidRPr="00974F6B">
              <w:rPr>
                <w:sz w:val="18"/>
                <w:szCs w:val="18"/>
              </w:rPr>
              <w:t>Broad form environment impairment liability</w:t>
            </w:r>
          </w:p>
        </w:tc>
        <w:tc>
          <w:tcPr>
            <w:tcW w:w="4820" w:type="dxa"/>
            <w:vAlign w:val="center"/>
          </w:tcPr>
          <w:p w14:paraId="5461423F" w14:textId="77777777" w:rsidR="003F6BE2" w:rsidRPr="00974F6B" w:rsidRDefault="009D685C" w:rsidP="00A6660A">
            <w:pPr>
              <w:ind w:right="284"/>
              <w:rPr>
                <w:sz w:val="18"/>
                <w:szCs w:val="18"/>
              </w:rPr>
            </w:pPr>
            <w:r w:rsidRPr="00974F6B">
              <w:rPr>
                <w:sz w:val="18"/>
                <w:szCs w:val="18"/>
              </w:rPr>
              <w:t xml:space="preserve">Each claim and </w:t>
            </w:r>
            <w:proofErr w:type="spellStart"/>
            <w:r w:rsidRPr="00974F6B">
              <w:rPr>
                <w:sz w:val="18"/>
                <w:szCs w:val="18"/>
              </w:rPr>
              <w:t>agg</w:t>
            </w:r>
            <w:proofErr w:type="spellEnd"/>
            <w:r w:rsidRPr="00974F6B">
              <w:rPr>
                <w:sz w:val="18"/>
                <w:szCs w:val="18"/>
              </w:rPr>
              <w:t>.</w:t>
            </w:r>
          </w:p>
        </w:tc>
        <w:tc>
          <w:tcPr>
            <w:tcW w:w="1559" w:type="dxa"/>
            <w:vAlign w:val="center"/>
          </w:tcPr>
          <w:p w14:paraId="32374B78" w14:textId="77777777" w:rsidR="003F6BE2" w:rsidRPr="00974F6B" w:rsidRDefault="009D685C" w:rsidP="00A6660A">
            <w:pPr>
              <w:ind w:right="284"/>
              <w:jc w:val="right"/>
              <w:rPr>
                <w:sz w:val="18"/>
                <w:szCs w:val="18"/>
              </w:rPr>
            </w:pPr>
            <w:r w:rsidRPr="00974F6B">
              <w:rPr>
                <w:sz w:val="18"/>
                <w:szCs w:val="18"/>
              </w:rPr>
              <w:t>$ 5 000 000</w:t>
            </w:r>
          </w:p>
        </w:tc>
      </w:tr>
      <w:tr w:rsidR="00006E9E" w:rsidRPr="0027471C" w14:paraId="555EB2C7" w14:textId="77777777" w:rsidTr="002E4544">
        <w:trPr>
          <w:trHeight w:val="397"/>
        </w:trPr>
        <w:tc>
          <w:tcPr>
            <w:tcW w:w="3539" w:type="dxa"/>
            <w:vAlign w:val="center"/>
          </w:tcPr>
          <w:p w14:paraId="3E7E0F13" w14:textId="77777777" w:rsidR="00006E9E" w:rsidRPr="00974F6B" w:rsidRDefault="002E4544" w:rsidP="00A6660A">
            <w:pPr>
              <w:ind w:right="284"/>
              <w:rPr>
                <w:sz w:val="18"/>
                <w:szCs w:val="18"/>
              </w:rPr>
            </w:pPr>
            <w:r w:rsidRPr="002E4544">
              <w:rPr>
                <w:sz w:val="18"/>
                <w:szCs w:val="18"/>
              </w:rPr>
              <w:t>Third party property</w:t>
            </w:r>
            <w:r>
              <w:rPr>
                <w:sz w:val="18"/>
                <w:szCs w:val="18"/>
              </w:rPr>
              <w:t xml:space="preserve"> insurance</w:t>
            </w:r>
          </w:p>
        </w:tc>
        <w:tc>
          <w:tcPr>
            <w:tcW w:w="4820" w:type="dxa"/>
            <w:vAlign w:val="center"/>
          </w:tcPr>
          <w:p w14:paraId="0515157C" w14:textId="77777777" w:rsidR="00006E9E" w:rsidRPr="002E4544" w:rsidRDefault="00BE49C0" w:rsidP="00A6660A">
            <w:pPr>
              <w:ind w:right="284"/>
              <w:rPr>
                <w:sz w:val="18"/>
                <w:szCs w:val="18"/>
              </w:rPr>
            </w:pPr>
            <w:r w:rsidRPr="002E4544">
              <w:rPr>
                <w:sz w:val="18"/>
                <w:szCs w:val="18"/>
              </w:rPr>
              <w:t xml:space="preserve">Covers customer's property during transportation by EnerServ and work at </w:t>
            </w:r>
            <w:proofErr w:type="spellStart"/>
            <w:r w:rsidRPr="002E4544">
              <w:rPr>
                <w:sz w:val="18"/>
                <w:szCs w:val="18"/>
              </w:rPr>
              <w:t>EnerServ's</w:t>
            </w:r>
            <w:proofErr w:type="spellEnd"/>
            <w:r w:rsidRPr="002E4544">
              <w:rPr>
                <w:sz w:val="18"/>
                <w:szCs w:val="18"/>
              </w:rPr>
              <w:t xml:space="preserve"> facility</w:t>
            </w:r>
          </w:p>
        </w:tc>
        <w:tc>
          <w:tcPr>
            <w:tcW w:w="1559" w:type="dxa"/>
            <w:vAlign w:val="center"/>
          </w:tcPr>
          <w:p w14:paraId="14E5F7C3" w14:textId="77777777" w:rsidR="00006E9E" w:rsidRPr="00974F6B" w:rsidRDefault="005826ED" w:rsidP="00A6660A">
            <w:pPr>
              <w:ind w:right="284"/>
              <w:jc w:val="right"/>
              <w:rPr>
                <w:sz w:val="18"/>
                <w:szCs w:val="18"/>
              </w:rPr>
            </w:pPr>
            <w:r w:rsidRPr="00974F6B">
              <w:rPr>
                <w:sz w:val="18"/>
                <w:szCs w:val="18"/>
              </w:rPr>
              <w:t>$ 500 000</w:t>
            </w:r>
          </w:p>
        </w:tc>
      </w:tr>
    </w:tbl>
    <w:p w14:paraId="2CFD6C50" w14:textId="77777777" w:rsidR="00A6660A" w:rsidRPr="00BE49C0" w:rsidRDefault="00A6660A" w:rsidP="00BE49C0">
      <w:pPr>
        <w:spacing w:before="120"/>
        <w:rPr>
          <w:rFonts w:ascii="Georgia" w:hAnsi="Georgia"/>
          <w:i/>
          <w:iCs/>
          <w:sz w:val="20"/>
          <w:szCs w:val="20"/>
        </w:rPr>
      </w:pPr>
      <w:r w:rsidRPr="00BE49C0">
        <w:rPr>
          <w:rFonts w:ascii="Georgia" w:hAnsi="Georgia"/>
          <w:b/>
          <w:bCs/>
          <w:i/>
          <w:iCs/>
          <w:sz w:val="20"/>
          <w:szCs w:val="20"/>
        </w:rPr>
        <w:t xml:space="preserve">Note:     </w:t>
      </w:r>
      <w:r w:rsidRPr="00BE49C0">
        <w:rPr>
          <w:rFonts w:ascii="Georgia" w:hAnsi="Georgia"/>
          <w:i/>
          <w:iCs/>
          <w:sz w:val="20"/>
          <w:szCs w:val="20"/>
        </w:rPr>
        <w:t>Enerserv can provide a certificate with mention of additional insured, if required.</w:t>
      </w:r>
      <w:r w:rsidR="00134EBB" w:rsidRPr="00BE49C0">
        <w:rPr>
          <w:rFonts w:ascii="Georgia" w:hAnsi="Georgia"/>
          <w:i/>
          <w:iCs/>
          <w:sz w:val="20"/>
          <w:szCs w:val="20"/>
        </w:rPr>
        <w:t xml:space="preserve"> </w:t>
      </w:r>
      <w:r w:rsidR="00134EBB" w:rsidRPr="00BE49C0">
        <w:rPr>
          <w:rFonts w:ascii="Georgia" w:hAnsi="Georgia"/>
          <w:i/>
          <w:iCs/>
          <w:sz w:val="20"/>
          <w:szCs w:val="20"/>
        </w:rPr>
        <w:br/>
        <w:t>Any other additional insurance is excluded, but can be added at customer's request (Fees apply)</w:t>
      </w:r>
    </w:p>
    <w:bookmarkStart w:id="45" w:name="_Toc31720583"/>
    <w:bookmarkStart w:id="46" w:name="_Toc31721033"/>
    <w:bookmarkStart w:id="47" w:name="_Toc32906916"/>
    <w:bookmarkStart w:id="48" w:name="_Toc32907541"/>
    <w:bookmarkStart w:id="49" w:name="_Toc32907601"/>
    <w:bookmarkStart w:id="50" w:name="_Toc32907797"/>
    <w:bookmarkStart w:id="51" w:name="_Toc94267361"/>
    <w:bookmarkStart w:id="52" w:name="_Toc108078396"/>
    <w:p w14:paraId="113101BF" w14:textId="23668CBD" w:rsidR="00A0359A" w:rsidRPr="00BA0A1D" w:rsidRDefault="00311308" w:rsidP="00040109">
      <w:pPr>
        <w:pStyle w:val="Titre1"/>
        <w:rPr>
          <w:color w:val="006699"/>
        </w:rPr>
      </w:pPr>
      <w:sdt>
        <w:sdtPr>
          <w:rPr>
            <w:color w:val="006699"/>
          </w:rPr>
          <w:id w:val="49747712"/>
          <w:placeholder>
            <w:docPart w:val="7E66480C1F00482D98BA6B2A8DCEC300"/>
          </w:placeholder>
          <w:comboBox>
            <w:listItem w:displayText="Choose an item" w:value="Choose an item"/>
            <w:listItem w:displayText="Terms" w:value="Terms"/>
            <w:listItem w:displayText="Schedule" w:value="Schedule"/>
          </w:comboBox>
        </w:sdtPr>
        <w:sdtEndPr/>
        <w:sdtContent>
          <w:r w:rsidR="00470E8C" w:rsidRPr="00BA0A1D">
            <w:rPr>
              <w:color w:val="006699"/>
            </w:rPr>
            <w:t>Terms</w:t>
          </w:r>
        </w:sdtContent>
      </w:sdt>
      <w:r w:rsidR="00DD1C4B" w:rsidRPr="00BA0A1D">
        <w:rPr>
          <w:color w:val="006699"/>
        </w:rPr>
        <w:t xml:space="preserve"> </w:t>
      </w:r>
      <w:r w:rsidR="00A6660A" w:rsidRPr="00BA0A1D">
        <w:rPr>
          <w:color w:val="006699"/>
        </w:rPr>
        <w:t>of payment</w:t>
      </w:r>
      <w:bookmarkEnd w:id="45"/>
      <w:bookmarkEnd w:id="46"/>
      <w:bookmarkEnd w:id="47"/>
      <w:bookmarkEnd w:id="48"/>
      <w:bookmarkEnd w:id="49"/>
      <w:bookmarkEnd w:id="50"/>
      <w:bookmarkEnd w:id="51"/>
      <w:bookmarkEnd w:id="52"/>
    </w:p>
    <w:p w14:paraId="201CB735" w14:textId="77777777" w:rsidR="00A6660A" w:rsidRPr="00BA0A1D" w:rsidRDefault="00A6660A" w:rsidP="001F6B6C">
      <w:pPr>
        <w:pStyle w:val="Sansinterligne"/>
        <w:rPr>
          <w:color w:val="000000" w:themeColor="text1"/>
        </w:rPr>
      </w:pPr>
      <w:r w:rsidRPr="0027471C">
        <w:t>All invoices are pay</w:t>
      </w:r>
      <w:r w:rsidRPr="00BA0A1D">
        <w:rPr>
          <w:color w:val="000000" w:themeColor="text1"/>
        </w:rPr>
        <w:t xml:space="preserve">able Net </w:t>
      </w:r>
      <w:sdt>
        <w:sdtPr>
          <w:rPr>
            <w:color w:val="000000" w:themeColor="text1"/>
          </w:rPr>
          <w:id w:val="-685909070"/>
          <w:placeholder>
            <w:docPart w:val="96D8D6B4AB794A899A0E301D22E52F73"/>
          </w:placeholder>
          <w:dropDownList>
            <w:listItem w:value="Choose an item."/>
            <w:listItem w:displayText="30" w:value="30"/>
            <w:listItem w:displayText="45" w:value="45"/>
            <w:listItem w:displayText="60" w:value="60"/>
          </w:dropDownList>
        </w:sdtPr>
        <w:sdtEndPr/>
        <w:sdtContent>
          <w:r w:rsidR="00647F69" w:rsidRPr="00BA0A1D">
            <w:rPr>
              <w:color w:val="000000" w:themeColor="text1"/>
            </w:rPr>
            <w:t>30</w:t>
          </w:r>
        </w:sdtContent>
      </w:sdt>
      <w:r w:rsidR="00647F69" w:rsidRPr="00BA0A1D">
        <w:rPr>
          <w:color w:val="000000" w:themeColor="text1"/>
        </w:rPr>
        <w:t xml:space="preserve"> </w:t>
      </w:r>
      <w:r w:rsidRPr="00BA0A1D">
        <w:rPr>
          <w:color w:val="000000" w:themeColor="text1"/>
        </w:rPr>
        <w:t>days</w:t>
      </w:r>
    </w:p>
    <w:p w14:paraId="08AD3649" w14:textId="77777777" w:rsidR="00D97D84" w:rsidRPr="00892283" w:rsidRDefault="00D97D84" w:rsidP="001F6B6C">
      <w:pPr>
        <w:pStyle w:val="Sansinterligne"/>
        <w:rPr>
          <w:color w:val="C00000"/>
        </w:rPr>
      </w:pPr>
    </w:p>
    <w:p w14:paraId="780853AD" w14:textId="77777777" w:rsidR="00A07B11" w:rsidRPr="002161BA" w:rsidRDefault="00A07B11" w:rsidP="001F6B6C">
      <w:pPr>
        <w:pStyle w:val="Sansinterligne"/>
        <w:rPr>
          <w:u w:val="single"/>
        </w:rPr>
      </w:pPr>
      <w:r w:rsidRPr="002161BA">
        <w:rPr>
          <w:u w:val="single"/>
        </w:rPr>
        <w:t xml:space="preserve">Time and Material </w:t>
      </w:r>
      <w:r w:rsidR="00F8264A">
        <w:rPr>
          <w:u w:val="single"/>
        </w:rPr>
        <w:t>P</w:t>
      </w:r>
      <w:r w:rsidRPr="002161BA">
        <w:rPr>
          <w:u w:val="single"/>
        </w:rPr>
        <w:t>rojec</w:t>
      </w:r>
      <w:r w:rsidR="00ED6844" w:rsidRPr="002161BA">
        <w:rPr>
          <w:u w:val="single"/>
        </w:rPr>
        <w:t>ts:</w:t>
      </w:r>
    </w:p>
    <w:p w14:paraId="727F06C9" w14:textId="77777777" w:rsidR="00ED6844" w:rsidRDefault="00ED6844" w:rsidP="001F6B6C">
      <w:pPr>
        <w:pStyle w:val="Sansinterligne"/>
      </w:pPr>
    </w:p>
    <w:p w14:paraId="0E343F70" w14:textId="77777777" w:rsidR="00ED6844" w:rsidRPr="00AA4252" w:rsidRDefault="00BA795A" w:rsidP="00ED6844">
      <w:pPr>
        <w:pStyle w:val="Sansinterligne"/>
      </w:pPr>
      <w:r w:rsidRPr="002161BA">
        <w:rPr>
          <w:b/>
          <w:bCs/>
        </w:rPr>
        <w:t>Advance Payment:</w:t>
      </w:r>
      <w:r>
        <w:t xml:space="preserve">  </w:t>
      </w:r>
      <w:r w:rsidR="00ED6844" w:rsidRPr="00AA4252">
        <w:t xml:space="preserve">20% </w:t>
      </w:r>
      <w:r w:rsidR="00ED6844">
        <w:t>will be invoiced 60 days before mobilization</w:t>
      </w:r>
    </w:p>
    <w:p w14:paraId="05726D41" w14:textId="77777777" w:rsidR="00ED6844" w:rsidRDefault="00ED6844" w:rsidP="001F6B6C">
      <w:pPr>
        <w:pStyle w:val="Sansinterligne"/>
      </w:pPr>
    </w:p>
    <w:p w14:paraId="11D6079F" w14:textId="77777777" w:rsidR="00ED6844" w:rsidRDefault="001368DC" w:rsidP="001F6B6C">
      <w:pPr>
        <w:pStyle w:val="Sansinterligne"/>
      </w:pPr>
      <w:r>
        <w:t xml:space="preserve">Separate invoices may be </w:t>
      </w:r>
      <w:r w:rsidR="00C85A01">
        <w:t xml:space="preserve">issued </w:t>
      </w:r>
      <w:r>
        <w:t>for:</w:t>
      </w:r>
    </w:p>
    <w:p w14:paraId="5AEF0A4B" w14:textId="77777777" w:rsidR="00D44F56" w:rsidRPr="002161BA" w:rsidRDefault="00F8264A" w:rsidP="00105CC0">
      <w:pPr>
        <w:pStyle w:val="Sansinterligne"/>
        <w:numPr>
          <w:ilvl w:val="0"/>
          <w:numId w:val="39"/>
        </w:numPr>
      </w:pPr>
      <w:r w:rsidRPr="002161BA">
        <w:rPr>
          <w:b/>
          <w:bCs/>
        </w:rPr>
        <w:t>Project Preparation off site</w:t>
      </w:r>
      <w:r>
        <w:t>: Billed as a fixed price</w:t>
      </w:r>
    </w:p>
    <w:p w14:paraId="1F6ACD8B" w14:textId="77777777" w:rsidR="001368DC" w:rsidRDefault="00EA6C4D" w:rsidP="00105CC0">
      <w:pPr>
        <w:pStyle w:val="Sansinterligne"/>
        <w:numPr>
          <w:ilvl w:val="0"/>
          <w:numId w:val="39"/>
        </w:numPr>
      </w:pPr>
      <w:r w:rsidRPr="002161BA">
        <w:rPr>
          <w:b/>
          <w:bCs/>
        </w:rPr>
        <w:t>Site cost</w:t>
      </w:r>
      <w:r w:rsidR="00C85A01">
        <w:t xml:space="preserve">: </w:t>
      </w:r>
      <w:r w:rsidR="001368DC" w:rsidRPr="0027471C">
        <w:t>Hours worked, per diem,</w:t>
      </w:r>
      <w:r w:rsidR="00C85A01">
        <w:t xml:space="preserve"> </w:t>
      </w:r>
      <w:r>
        <w:t>accommodation, tooling etc.</w:t>
      </w:r>
      <w:r w:rsidR="009E51F7">
        <w:t xml:space="preserve"> </w:t>
      </w:r>
      <w:r w:rsidR="0036713C">
        <w:t>(billed every 2 weeks)</w:t>
      </w:r>
    </w:p>
    <w:p w14:paraId="5F5C0F5B" w14:textId="77777777" w:rsidR="009E51F7" w:rsidRDefault="004263E1" w:rsidP="00105CC0">
      <w:pPr>
        <w:pStyle w:val="Sansinterligne"/>
        <w:numPr>
          <w:ilvl w:val="0"/>
          <w:numId w:val="39"/>
        </w:numPr>
      </w:pPr>
      <w:r w:rsidRPr="002161BA">
        <w:rPr>
          <w:b/>
          <w:bCs/>
        </w:rPr>
        <w:t>Expenses &amp; Materials</w:t>
      </w:r>
      <w:r>
        <w:t>: Includes</w:t>
      </w:r>
      <w:r w:rsidR="009E51F7">
        <w:t xml:space="preserve"> </w:t>
      </w:r>
      <w:r w:rsidR="001368DC" w:rsidRPr="0027471C">
        <w:t>material, subcontractors</w:t>
      </w:r>
      <w:r w:rsidR="009E51F7">
        <w:t xml:space="preserve"> and other expenses</w:t>
      </w:r>
      <w:r w:rsidR="0036713C">
        <w:t xml:space="preserve"> (billed monthly)</w:t>
      </w:r>
    </w:p>
    <w:p w14:paraId="69C6094C" w14:textId="77777777" w:rsidR="001368DC" w:rsidRPr="0027471C" w:rsidRDefault="001368DC" w:rsidP="002161BA">
      <w:pPr>
        <w:pStyle w:val="Sansinterligne"/>
        <w:numPr>
          <w:ilvl w:val="0"/>
          <w:numId w:val="39"/>
        </w:numPr>
      </w:pPr>
      <w:r w:rsidRPr="002161BA">
        <w:rPr>
          <w:b/>
        </w:rPr>
        <w:t>Report</w:t>
      </w:r>
      <w:r w:rsidRPr="0027471C">
        <w:t xml:space="preserve"> (if applicable)</w:t>
      </w:r>
      <w:r w:rsidR="009E51F7">
        <w:t xml:space="preserve">: </w:t>
      </w:r>
      <w:r w:rsidR="0036713C">
        <w:t>B</w:t>
      </w:r>
      <w:r w:rsidR="009E51F7">
        <w:t>illed separately as required</w:t>
      </w:r>
    </w:p>
    <w:p w14:paraId="6D5F9062" w14:textId="77777777" w:rsidR="00A07B11" w:rsidRDefault="00A07B11" w:rsidP="001F6B6C">
      <w:pPr>
        <w:pStyle w:val="Sansinterligne"/>
      </w:pPr>
    </w:p>
    <w:p w14:paraId="1466B7E8" w14:textId="77777777" w:rsidR="00647F69" w:rsidRDefault="00647F69" w:rsidP="001F6B6C">
      <w:pPr>
        <w:pStyle w:val="Sansinterligne"/>
      </w:pPr>
    </w:p>
    <w:p w14:paraId="43A9FF92" w14:textId="77777777" w:rsidR="00647F69" w:rsidRPr="005F6F9B" w:rsidRDefault="00647F69" w:rsidP="00647F69">
      <w:pPr>
        <w:pStyle w:val="Sansinterligne"/>
        <w:rPr>
          <w:i/>
        </w:rPr>
      </w:pPr>
      <w:r w:rsidRPr="005F6F9B">
        <w:rPr>
          <w:b/>
          <w:bCs/>
          <w:i/>
          <w:iCs/>
        </w:rPr>
        <w:t>Note:</w:t>
      </w:r>
      <w:r w:rsidRPr="005F6F9B">
        <w:rPr>
          <w:i/>
          <w:iCs/>
        </w:rPr>
        <w:t xml:space="preserve"> No holdbacks will be accepted.</w:t>
      </w:r>
    </w:p>
    <w:p w14:paraId="6BBE5808" w14:textId="77777777" w:rsidR="00647F69" w:rsidRDefault="00647F69" w:rsidP="001F6B6C">
      <w:pPr>
        <w:pStyle w:val="Sansinterligne"/>
      </w:pPr>
    </w:p>
    <w:p w14:paraId="00441C80" w14:textId="77777777" w:rsidR="00D77922" w:rsidRPr="00F12C59" w:rsidRDefault="00D77922" w:rsidP="001F6B6C">
      <w:pPr>
        <w:pStyle w:val="Sansinterligne"/>
      </w:pPr>
      <w:r w:rsidRPr="00F12C59">
        <w:br w:type="page"/>
      </w:r>
    </w:p>
    <w:p w14:paraId="50061C10" w14:textId="2E4AE6DD" w:rsidR="00CD396C" w:rsidRPr="0027471C" w:rsidRDefault="00197A6C" w:rsidP="00CD396C">
      <w:pPr>
        <w:jc w:val="both"/>
      </w:pPr>
      <w:r w:rsidRPr="0027471C">
        <w:lastRenderedPageBreak/>
        <w:t>Mr.</w:t>
      </w:r>
      <w:r w:rsidR="00DD1C4B" w:rsidRPr="00470E8C">
        <w:t xml:space="preserve"> </w:t>
      </w:r>
      <w:sdt>
        <w:sdtPr>
          <w:alias w:val="Representative name"/>
          <w:tag w:val="Representative name"/>
          <w:id w:val="407584035"/>
          <w:placeholder>
            <w:docPart w:val="99E00392885F4879B8DDBBF49051ADA9"/>
          </w:placeholder>
        </w:sdtPr>
        <w:sdtEndPr/>
        <w:sdtContent>
          <w:r w:rsidR="00470E8C" w:rsidRPr="00470E8C">
            <w:rPr>
              <w:rStyle w:val="Textedelespacerserv"/>
              <w:color w:val="auto"/>
            </w:rPr>
            <w:t>Servatius</w:t>
          </w:r>
        </w:sdtContent>
      </w:sdt>
      <w:r w:rsidRPr="00470E8C">
        <w:t>, sho</w:t>
      </w:r>
      <w:r w:rsidRPr="0027471C">
        <w:t>uld you accept our offer</w:t>
      </w:r>
      <w:r w:rsidR="00CD396C" w:rsidRPr="0027471C">
        <w:t xml:space="preserve">, please provide </w:t>
      </w:r>
      <w:r w:rsidR="00214D42">
        <w:t>a purchase order</w:t>
      </w:r>
      <w:r w:rsidR="00CD396C" w:rsidRPr="0027471C">
        <w:t xml:space="preserve"> </w:t>
      </w:r>
      <w:r w:rsidR="005332F1" w:rsidRPr="005332F1">
        <w:t xml:space="preserve">referencing the project number listed </w:t>
      </w:r>
      <w:r w:rsidR="00CD396C" w:rsidRPr="0027471C">
        <w:t>on the front page</w:t>
      </w:r>
      <w:r w:rsidR="00355E01">
        <w:t xml:space="preserve"> </w:t>
      </w:r>
      <w:r w:rsidR="00355E01" w:rsidRPr="00355E01">
        <w:t>and return a signed copy of this offer letter</w:t>
      </w:r>
      <w:r w:rsidR="00CD396C" w:rsidRPr="0027471C">
        <w:t xml:space="preserve">.  The terms and conditions included in Appendix B </w:t>
      </w:r>
      <w:r w:rsidR="00DC1897">
        <w:t>are</w:t>
      </w:r>
      <w:r w:rsidR="00CD396C" w:rsidRPr="0027471C">
        <w:t xml:space="preserve"> an integral part of this </w:t>
      </w:r>
      <w:r w:rsidR="00DC1897">
        <w:t>proposal</w:t>
      </w:r>
      <w:r w:rsidR="00CD396C" w:rsidRPr="0027471C">
        <w:t xml:space="preserve"> and take precedence over any other document issued by </w:t>
      </w:r>
      <w:proofErr w:type="gramStart"/>
      <w:r w:rsidR="00A37F65">
        <w:t>either parties</w:t>
      </w:r>
      <w:proofErr w:type="gramEnd"/>
      <w:r w:rsidR="00CD396C" w:rsidRPr="0027471C">
        <w:t xml:space="preserve"> </w:t>
      </w:r>
      <w:proofErr w:type="gramStart"/>
      <w:r w:rsidR="00CD396C" w:rsidRPr="0027471C">
        <w:t>subsequent to</w:t>
      </w:r>
      <w:proofErr w:type="gramEnd"/>
      <w:r w:rsidR="00CD396C" w:rsidRPr="0027471C">
        <w:t xml:space="preserve"> </w:t>
      </w:r>
      <w:r w:rsidR="00DC1897">
        <w:t xml:space="preserve">the acceptance of this proposal by issuance </w:t>
      </w:r>
      <w:r w:rsidR="00CD396C" w:rsidRPr="0027471C">
        <w:t xml:space="preserve">of </w:t>
      </w:r>
      <w:r w:rsidR="00DC1897">
        <w:t xml:space="preserve">a Purchase Order </w:t>
      </w:r>
      <w:r w:rsidR="00CD396C" w:rsidRPr="0027471C">
        <w:t>unless otherwise agreed by the parties.</w:t>
      </w:r>
    </w:p>
    <w:p w14:paraId="156F692F" w14:textId="77777777" w:rsidR="00197A6C" w:rsidRPr="0027471C" w:rsidRDefault="00197A6C" w:rsidP="00197A6C">
      <w:pPr>
        <w:jc w:val="both"/>
      </w:pPr>
      <w:r w:rsidRPr="0027471C">
        <w:t xml:space="preserve">We appreciate the opportunity </w:t>
      </w:r>
      <w:r w:rsidR="00D001EE">
        <w:t>to present</w:t>
      </w:r>
      <w:r w:rsidRPr="0027471C">
        <w:t xml:space="preserve"> our proposal and </w:t>
      </w:r>
      <w:r w:rsidR="00625F4D" w:rsidRPr="00625F4D">
        <w:t>look forward to the possibility of working</w:t>
      </w:r>
      <w:r w:rsidRPr="0027471C">
        <w:t xml:space="preserve"> with you </w:t>
      </w:r>
      <w:proofErr w:type="gramStart"/>
      <w:r w:rsidRPr="0027471C">
        <w:t>in the near future</w:t>
      </w:r>
      <w:proofErr w:type="gramEnd"/>
      <w:r w:rsidRPr="0027471C">
        <w:t>.</w:t>
      </w:r>
    </w:p>
    <w:p w14:paraId="6E22E9FE" w14:textId="77777777" w:rsidR="00197A6C" w:rsidRPr="0027471C" w:rsidRDefault="00197A6C" w:rsidP="001F6B6C">
      <w:pPr>
        <w:pStyle w:val="Sansinterligne"/>
      </w:pPr>
    </w:p>
    <w:p w14:paraId="4C779EC6" w14:textId="77777777" w:rsidR="00197A6C" w:rsidRPr="0027471C" w:rsidRDefault="00197A6C" w:rsidP="001F6B6C">
      <w:pPr>
        <w:pStyle w:val="Sansinterligne"/>
      </w:pPr>
      <w:r w:rsidRPr="0027471C">
        <w:t>Best regards,</w:t>
      </w:r>
    </w:p>
    <w:p w14:paraId="2412E22E" w14:textId="77777777" w:rsidR="009A5C23" w:rsidRPr="0027471C" w:rsidRDefault="009A5C23" w:rsidP="00FB35A2">
      <w:pPr>
        <w:pStyle w:val="Paragraphedeliste"/>
        <w:ind w:left="0" w:right="284"/>
      </w:pPr>
    </w:p>
    <w:p w14:paraId="037BC6CC" w14:textId="77777777" w:rsidR="009A5C23" w:rsidRPr="0027471C" w:rsidRDefault="009A5C23" w:rsidP="00FB35A2">
      <w:pPr>
        <w:pStyle w:val="Paragraphedeliste"/>
        <w:ind w:left="0" w:right="284"/>
      </w:pP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3543"/>
        <w:gridCol w:w="1276"/>
        <w:gridCol w:w="2552"/>
      </w:tblGrid>
      <w:tr w:rsidR="009A5C23" w:rsidRPr="0027471C" w14:paraId="00350AB8" w14:textId="77777777" w:rsidTr="009B2775">
        <w:trPr>
          <w:trHeight w:val="283"/>
        </w:trPr>
        <w:tc>
          <w:tcPr>
            <w:tcW w:w="2127" w:type="dxa"/>
            <w:vAlign w:val="center"/>
          </w:tcPr>
          <w:p w14:paraId="3E86298C" w14:textId="77777777" w:rsidR="009A5C23" w:rsidRPr="0027471C" w:rsidRDefault="009A5C23" w:rsidP="00FB35A2">
            <w:pPr>
              <w:tabs>
                <w:tab w:val="left" w:pos="1985"/>
                <w:tab w:val="left" w:pos="5103"/>
                <w:tab w:val="left" w:pos="5670"/>
                <w:tab w:val="left" w:pos="6663"/>
                <w:tab w:val="left" w:pos="8789"/>
              </w:tabs>
              <w:ind w:right="284"/>
              <w:rPr>
                <w:lang w:eastAsia="fr-CA"/>
              </w:rPr>
            </w:pPr>
          </w:p>
        </w:tc>
        <w:tc>
          <w:tcPr>
            <w:tcW w:w="3543" w:type="dxa"/>
            <w:vAlign w:val="center"/>
          </w:tcPr>
          <w:p w14:paraId="3BF4A47F" w14:textId="24DD6019" w:rsidR="009A5C23" w:rsidRPr="0027471C" w:rsidRDefault="009A5C23" w:rsidP="00FB35A2">
            <w:pPr>
              <w:tabs>
                <w:tab w:val="left" w:pos="1985"/>
                <w:tab w:val="left" w:pos="5103"/>
                <w:tab w:val="left" w:pos="5670"/>
                <w:tab w:val="left" w:pos="6663"/>
                <w:tab w:val="left" w:pos="8789"/>
              </w:tabs>
              <w:ind w:right="284"/>
              <w:rPr>
                <w:lang w:eastAsia="fr-CA"/>
              </w:rPr>
            </w:pPr>
          </w:p>
        </w:tc>
        <w:tc>
          <w:tcPr>
            <w:tcW w:w="1276" w:type="dxa"/>
            <w:vAlign w:val="bottom"/>
          </w:tcPr>
          <w:p w14:paraId="33575E4D" w14:textId="77777777" w:rsidR="009A5C23" w:rsidRPr="0027471C" w:rsidRDefault="009A5C23" w:rsidP="00FB35A2">
            <w:pPr>
              <w:tabs>
                <w:tab w:val="left" w:pos="1985"/>
                <w:tab w:val="left" w:pos="5103"/>
                <w:tab w:val="left" w:pos="5670"/>
                <w:tab w:val="left" w:pos="6663"/>
                <w:tab w:val="left" w:pos="8789"/>
              </w:tabs>
              <w:ind w:right="284"/>
              <w:jc w:val="right"/>
              <w:rPr>
                <w:lang w:eastAsia="fr-CA"/>
              </w:rPr>
            </w:pPr>
            <w:r w:rsidRPr="0027471C">
              <w:rPr>
                <w:lang w:eastAsia="fr-CA"/>
              </w:rPr>
              <w:t>Date:</w:t>
            </w:r>
          </w:p>
        </w:tc>
        <w:sdt>
          <w:sdtPr>
            <w:rPr>
              <w:lang w:eastAsia="fr-CA"/>
            </w:rPr>
            <w:alias w:val="Date"/>
            <w:tag w:val="Date"/>
            <w:id w:val="-1408757234"/>
            <w:placeholder>
              <w:docPart w:val="A5E5C344B19B4975B70BCAB3B5603C87"/>
            </w:placeholder>
            <w:date w:fullDate="2025-05-21T00:00:00Z">
              <w:dateFormat w:val="MMMM d, yyyy"/>
              <w:lid w:val="en-CA"/>
              <w:storeMappedDataAs w:val="dateTime"/>
              <w:calendar w:val="gregorian"/>
            </w:date>
          </w:sdtPr>
          <w:sdtEndPr/>
          <w:sdtContent>
            <w:tc>
              <w:tcPr>
                <w:tcW w:w="2552" w:type="dxa"/>
                <w:tcBorders>
                  <w:bottom w:val="single" w:sz="4" w:space="0" w:color="auto"/>
                </w:tcBorders>
                <w:vAlign w:val="center"/>
              </w:tcPr>
              <w:p w14:paraId="39C9725C" w14:textId="2857EF7C" w:rsidR="009A5C23" w:rsidRPr="0027471C" w:rsidRDefault="00CF6209" w:rsidP="00FB35A2">
                <w:pPr>
                  <w:tabs>
                    <w:tab w:val="left" w:pos="1985"/>
                    <w:tab w:val="left" w:pos="5103"/>
                    <w:tab w:val="left" w:pos="5670"/>
                    <w:tab w:val="left" w:pos="6663"/>
                    <w:tab w:val="left" w:pos="8789"/>
                  </w:tabs>
                  <w:ind w:right="284"/>
                  <w:rPr>
                    <w:lang w:eastAsia="fr-CA"/>
                  </w:rPr>
                </w:pPr>
                <w:r>
                  <w:rPr>
                    <w:lang w:eastAsia="fr-CA"/>
                  </w:rPr>
                  <w:t>May 21, 2025</w:t>
                </w:r>
              </w:p>
            </w:tc>
          </w:sdtContent>
        </w:sdt>
      </w:tr>
      <w:tr w:rsidR="009A5C23" w:rsidRPr="00EB6829" w14:paraId="066A15DE" w14:textId="77777777" w:rsidTr="009B2775">
        <w:trPr>
          <w:trHeight w:val="283"/>
        </w:trPr>
        <w:tc>
          <w:tcPr>
            <w:tcW w:w="2127" w:type="dxa"/>
            <w:vAlign w:val="center"/>
          </w:tcPr>
          <w:p w14:paraId="0DE8D96A" w14:textId="77777777" w:rsidR="009A5C23" w:rsidRPr="0027471C" w:rsidRDefault="009A5C23" w:rsidP="00FB35A2">
            <w:pPr>
              <w:tabs>
                <w:tab w:val="left" w:pos="1985"/>
                <w:tab w:val="left" w:pos="5103"/>
                <w:tab w:val="left" w:pos="5670"/>
                <w:tab w:val="left" w:pos="6663"/>
                <w:tab w:val="left" w:pos="8789"/>
              </w:tabs>
              <w:ind w:right="284"/>
              <w:rPr>
                <w:lang w:eastAsia="fr-CA"/>
              </w:rPr>
            </w:pPr>
            <w:r w:rsidRPr="0027471C">
              <w:rPr>
                <w:lang w:eastAsia="fr-CA"/>
              </w:rPr>
              <w:t>Pr</w:t>
            </w:r>
            <w:r w:rsidR="00197A6C" w:rsidRPr="0027471C">
              <w:rPr>
                <w:lang w:eastAsia="fr-CA"/>
              </w:rPr>
              <w:t>e</w:t>
            </w:r>
            <w:r w:rsidRPr="0027471C">
              <w:rPr>
                <w:lang w:eastAsia="fr-CA"/>
              </w:rPr>
              <w:t>par</w:t>
            </w:r>
            <w:r w:rsidR="00197A6C" w:rsidRPr="0027471C">
              <w:rPr>
                <w:lang w:eastAsia="fr-CA"/>
              </w:rPr>
              <w:t>ed</w:t>
            </w:r>
            <w:r w:rsidRPr="0027471C">
              <w:rPr>
                <w:lang w:eastAsia="fr-CA"/>
              </w:rPr>
              <w:t xml:space="preserve"> </w:t>
            </w:r>
            <w:r w:rsidR="00197A6C" w:rsidRPr="0027471C">
              <w:rPr>
                <w:lang w:eastAsia="fr-CA"/>
              </w:rPr>
              <w:t>by</w:t>
            </w:r>
            <w:r w:rsidRPr="0027471C">
              <w:rPr>
                <w:lang w:eastAsia="fr-CA"/>
              </w:rPr>
              <w:t>:</w:t>
            </w:r>
          </w:p>
        </w:tc>
        <w:tc>
          <w:tcPr>
            <w:tcW w:w="3543" w:type="dxa"/>
            <w:tcBorders>
              <w:top w:val="single" w:sz="4" w:space="0" w:color="auto"/>
            </w:tcBorders>
            <w:vAlign w:val="center"/>
          </w:tcPr>
          <w:p w14:paraId="38E95D33" w14:textId="7B686754" w:rsidR="009A5C23" w:rsidRPr="00EB6829" w:rsidRDefault="00311308" w:rsidP="00FB35A2">
            <w:pPr>
              <w:tabs>
                <w:tab w:val="left" w:pos="1985"/>
                <w:tab w:val="left" w:pos="5103"/>
                <w:tab w:val="left" w:pos="5670"/>
                <w:tab w:val="left" w:pos="6663"/>
                <w:tab w:val="left" w:pos="8789"/>
              </w:tabs>
              <w:ind w:right="284"/>
              <w:rPr>
                <w:i/>
                <w:lang w:val="fr-CA" w:eastAsia="fr-CA"/>
              </w:rPr>
            </w:pPr>
            <w:sdt>
              <w:sdtPr>
                <w:rPr>
                  <w:i/>
                  <w:lang w:val="fr-CA" w:eastAsia="fr-CA"/>
                </w:rPr>
                <w:alias w:val="Name"/>
                <w:tag w:val="Name"/>
                <w:id w:val="-718361922"/>
                <w:comboBox>
                  <w:listItem w:displayText="Choose a name:" w:value="Choose a name:"/>
                  <w:listItem w:displayText="Alex Viens" w:value="Alex Viens"/>
                  <w:listItem w:displayText="Antoine Lagrandeur, P.Eng. " w:value="Antoine Lagrandeur, P.Eng. "/>
                  <w:listItem w:displayText="Bruno Girard, P.Eng. " w:value="Bruno Girard, P.Eng. "/>
                  <w:listItem w:displayText="Carl Richard" w:value="Carl Richard"/>
                  <w:listItem w:displayText="Christophe Lagrandeur, CEP " w:value="Christophe Lagrandeur, CEP "/>
                  <w:listItem w:displayText="David St-Roch, P.Eng. " w:value="David St-Roch, P.Eng. "/>
                  <w:listItem w:displayText="Francis Guimond-Santos, P.Eng. " w:value="Francis Guimond-Santos, P.Eng. "/>
                  <w:listItem w:displayText="Guillaume Deneault-Lessard, P.Eng." w:value="Guillaume Deneault-Lessard, P.Eng."/>
                  <w:listItem w:displayText="Guillaume Godbout, P.Eng. " w:value="Guillaume Godbout, P.Eng. "/>
                  <w:listItem w:displayText="Jean-Luc Côté" w:value="Jean-Luc Côté"/>
                  <w:listItem w:displayText="Louick Jacques, P.Eng. " w:value="Louick Jacques, P.Eng. "/>
                  <w:listItem w:displayText="Marc Paquette, P.Eng. " w:value="Marc Paquette, P.Eng. "/>
                  <w:listItem w:displayText="Martin Leduc, P.Eng. " w:value="Martin Leduc, P.Eng. "/>
                  <w:listItem w:displayText="Mathieu R. Jodoin, P.Eng. " w:value="Mathieu R. Jodoin, P.Eng. "/>
                  <w:listItem w:displayText="Olivier Coderre, P.Eng. " w:value="Olivier Coderre, P.Eng. "/>
                  <w:listItem w:displayText="Rémy Poirier, P.Eng." w:value="Rémy Poirier, P.Eng."/>
                  <w:listItem w:displayText="Sean Pearson" w:value="Sean Pearson"/>
                  <w:listItem w:displayText="Simon Paquette, P.Eng. " w:value="Simon Paquette, P.Eng. "/>
                  <w:listItem w:displayText="Thalie Escher, CEP " w:value="Thalie Escher, CEP "/>
                  <w:listItem w:displayText="Thomas Lecuyer, P.Eng. " w:value="Thomas Lecuyer, P.Eng. "/>
                  <w:listItem w:displayText="Vincent Lapointe" w:value="Vincent Lapointe"/>
                  <w:listItem w:displayText="Vincent Thibodeau, P.Eng." w:value="Vincent Thibodeau, P.Eng."/>
                </w:comboBox>
              </w:sdtPr>
              <w:sdtEndPr/>
              <w:sdtContent>
                <w:r w:rsidR="00470E8C">
                  <w:rPr>
                    <w:i/>
                    <w:lang w:val="fr-CA" w:eastAsia="fr-CA"/>
                  </w:rPr>
                  <w:t xml:space="preserve">Bruno Girard, </w:t>
                </w:r>
                <w:proofErr w:type="spellStart"/>
                <w:proofErr w:type="gramStart"/>
                <w:r w:rsidR="00470E8C">
                  <w:rPr>
                    <w:i/>
                    <w:lang w:val="fr-CA" w:eastAsia="fr-CA"/>
                  </w:rPr>
                  <w:t>P.Eng</w:t>
                </w:r>
                <w:proofErr w:type="spellEnd"/>
                <w:proofErr w:type="gramEnd"/>
                <w:r w:rsidR="00470E8C">
                  <w:rPr>
                    <w:i/>
                    <w:lang w:val="fr-CA" w:eastAsia="fr-CA"/>
                  </w:rPr>
                  <w:t xml:space="preserve">. </w:t>
                </w:r>
              </w:sdtContent>
            </w:sdt>
          </w:p>
        </w:tc>
        <w:tc>
          <w:tcPr>
            <w:tcW w:w="1276" w:type="dxa"/>
            <w:vAlign w:val="center"/>
          </w:tcPr>
          <w:p w14:paraId="6BA93D61" w14:textId="47A731ED" w:rsidR="009A5C23" w:rsidRPr="00EB6829" w:rsidRDefault="009A5C23" w:rsidP="00FB35A2">
            <w:pPr>
              <w:tabs>
                <w:tab w:val="left" w:pos="1985"/>
                <w:tab w:val="left" w:pos="5103"/>
                <w:tab w:val="left" w:pos="5670"/>
                <w:tab w:val="left" w:pos="6663"/>
                <w:tab w:val="left" w:pos="8789"/>
              </w:tabs>
              <w:ind w:right="284"/>
              <w:rPr>
                <w:lang w:val="fr-CA" w:eastAsia="fr-CA"/>
              </w:rPr>
            </w:pPr>
          </w:p>
        </w:tc>
        <w:tc>
          <w:tcPr>
            <w:tcW w:w="2552" w:type="dxa"/>
            <w:tcBorders>
              <w:top w:val="single" w:sz="4" w:space="0" w:color="auto"/>
            </w:tcBorders>
            <w:vAlign w:val="center"/>
          </w:tcPr>
          <w:p w14:paraId="56A4AC12" w14:textId="77777777" w:rsidR="009A5C23" w:rsidRPr="00EB6829" w:rsidRDefault="009A5C23" w:rsidP="00FB35A2">
            <w:pPr>
              <w:tabs>
                <w:tab w:val="left" w:pos="1985"/>
                <w:tab w:val="left" w:pos="5103"/>
                <w:tab w:val="left" w:pos="5670"/>
                <w:tab w:val="left" w:pos="6663"/>
                <w:tab w:val="left" w:pos="8789"/>
              </w:tabs>
              <w:ind w:right="284"/>
              <w:rPr>
                <w:lang w:val="fr-CA" w:eastAsia="fr-CA"/>
              </w:rPr>
            </w:pPr>
          </w:p>
        </w:tc>
      </w:tr>
      <w:tr w:rsidR="009A5C23" w:rsidRPr="0027471C" w14:paraId="6681FDF6" w14:textId="77777777" w:rsidTr="009B2775">
        <w:trPr>
          <w:trHeight w:val="283"/>
        </w:trPr>
        <w:tc>
          <w:tcPr>
            <w:tcW w:w="2127" w:type="dxa"/>
            <w:vAlign w:val="center"/>
          </w:tcPr>
          <w:p w14:paraId="2ED5ABA2" w14:textId="77777777" w:rsidR="009A5C23" w:rsidRPr="00EB6829" w:rsidRDefault="009A5C23" w:rsidP="00FB35A2">
            <w:pPr>
              <w:tabs>
                <w:tab w:val="left" w:pos="1985"/>
                <w:tab w:val="left" w:pos="5103"/>
                <w:tab w:val="left" w:pos="5670"/>
                <w:tab w:val="left" w:pos="6663"/>
                <w:tab w:val="left" w:pos="8789"/>
              </w:tabs>
              <w:ind w:right="284"/>
              <w:rPr>
                <w:b/>
                <w:lang w:val="fr-CA" w:eastAsia="fr-CA"/>
              </w:rPr>
            </w:pPr>
          </w:p>
        </w:tc>
        <w:tc>
          <w:tcPr>
            <w:tcW w:w="3543" w:type="dxa"/>
            <w:vAlign w:val="center"/>
          </w:tcPr>
          <w:p w14:paraId="5626325A" w14:textId="64B6EF26" w:rsidR="009A5C23" w:rsidRPr="0027471C" w:rsidRDefault="00CA5343" w:rsidP="00FB35A2">
            <w:pPr>
              <w:tabs>
                <w:tab w:val="left" w:pos="1985"/>
                <w:tab w:val="left" w:pos="5103"/>
                <w:tab w:val="left" w:pos="5670"/>
                <w:tab w:val="left" w:pos="6663"/>
                <w:tab w:val="left" w:pos="8789"/>
              </w:tabs>
              <w:ind w:right="284"/>
              <w:rPr>
                <w:lang w:eastAsia="fr-CA"/>
              </w:rPr>
            </w:pPr>
            <w:r>
              <w:rPr>
                <w:noProof/>
                <w:lang w:eastAsia="fr-CA"/>
              </w:rPr>
              <w:drawing>
                <wp:anchor distT="0" distB="0" distL="114300" distR="114300" simplePos="0" relativeHeight="251658240" behindDoc="0" locked="0" layoutInCell="1" allowOverlap="1" wp14:anchorId="726F32E4" wp14:editId="4D045298">
                  <wp:simplePos x="0" y="0"/>
                  <wp:positionH relativeFrom="column">
                    <wp:posOffset>-266700</wp:posOffset>
                  </wp:positionH>
                  <wp:positionV relativeFrom="paragraph">
                    <wp:posOffset>-1120775</wp:posOffset>
                  </wp:positionV>
                  <wp:extent cx="2746375" cy="1236980"/>
                  <wp:effectExtent l="0" t="0" r="0" b="0"/>
                  <wp:wrapNone/>
                  <wp:docPr id="1181321332" name="Image 3" descr="Une image contenant Dessin d’enfant, art&#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321332" name="Image 3" descr="Une image contenant Dessin d’enfant, art&#10;&#10;Le contenu généré par l’IA peut êtr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746375" cy="1236980"/>
                          </a:xfrm>
                          <a:prstGeom prst="rect">
                            <a:avLst/>
                          </a:prstGeom>
                        </pic:spPr>
                      </pic:pic>
                    </a:graphicData>
                  </a:graphic>
                  <wp14:sizeRelH relativeFrom="margin">
                    <wp14:pctWidth>0</wp14:pctWidth>
                  </wp14:sizeRelH>
                  <wp14:sizeRelV relativeFrom="margin">
                    <wp14:pctHeight>0</wp14:pctHeight>
                  </wp14:sizeRelV>
                </wp:anchor>
              </w:drawing>
            </w:r>
            <w:r w:rsidR="009A5C23" w:rsidRPr="0027471C">
              <w:rPr>
                <w:b/>
                <w:lang w:eastAsia="fr-CA"/>
              </w:rPr>
              <w:t>Enerserv inc.</w:t>
            </w:r>
          </w:p>
        </w:tc>
        <w:tc>
          <w:tcPr>
            <w:tcW w:w="1276" w:type="dxa"/>
            <w:vAlign w:val="center"/>
          </w:tcPr>
          <w:p w14:paraId="126691FF" w14:textId="1A3055AA" w:rsidR="009A5C23" w:rsidRPr="0027471C" w:rsidRDefault="009A5C23" w:rsidP="00FB35A2">
            <w:pPr>
              <w:tabs>
                <w:tab w:val="left" w:pos="1985"/>
                <w:tab w:val="left" w:pos="5103"/>
                <w:tab w:val="left" w:pos="5670"/>
                <w:tab w:val="left" w:pos="6663"/>
                <w:tab w:val="left" w:pos="8789"/>
              </w:tabs>
              <w:ind w:right="284"/>
              <w:rPr>
                <w:lang w:eastAsia="fr-CA"/>
              </w:rPr>
            </w:pPr>
          </w:p>
        </w:tc>
        <w:tc>
          <w:tcPr>
            <w:tcW w:w="2552" w:type="dxa"/>
            <w:vAlign w:val="center"/>
          </w:tcPr>
          <w:p w14:paraId="03FB9B50" w14:textId="77777777" w:rsidR="009A5C23" w:rsidRPr="0027471C" w:rsidRDefault="009A5C23" w:rsidP="00FB35A2">
            <w:pPr>
              <w:tabs>
                <w:tab w:val="left" w:pos="1985"/>
                <w:tab w:val="left" w:pos="5103"/>
                <w:tab w:val="left" w:pos="5670"/>
                <w:tab w:val="left" w:pos="6663"/>
                <w:tab w:val="left" w:pos="8789"/>
              </w:tabs>
              <w:ind w:right="284"/>
              <w:rPr>
                <w:lang w:eastAsia="fr-CA"/>
              </w:rPr>
            </w:pPr>
          </w:p>
        </w:tc>
      </w:tr>
      <w:tr w:rsidR="002726CE" w:rsidRPr="0027471C" w14:paraId="04C762BB" w14:textId="77777777" w:rsidTr="009B2775">
        <w:trPr>
          <w:trHeight w:val="283"/>
        </w:trPr>
        <w:tc>
          <w:tcPr>
            <w:tcW w:w="2127" w:type="dxa"/>
            <w:vAlign w:val="center"/>
          </w:tcPr>
          <w:p w14:paraId="23F8C586" w14:textId="77777777" w:rsidR="002726CE" w:rsidRPr="00EB6829" w:rsidRDefault="002726CE" w:rsidP="00FB35A2">
            <w:pPr>
              <w:tabs>
                <w:tab w:val="left" w:pos="1985"/>
                <w:tab w:val="left" w:pos="5103"/>
                <w:tab w:val="left" w:pos="5670"/>
                <w:tab w:val="left" w:pos="6663"/>
                <w:tab w:val="left" w:pos="8789"/>
              </w:tabs>
              <w:ind w:right="284"/>
              <w:rPr>
                <w:b/>
                <w:lang w:val="fr-CA" w:eastAsia="fr-CA"/>
              </w:rPr>
            </w:pPr>
          </w:p>
        </w:tc>
        <w:tc>
          <w:tcPr>
            <w:tcW w:w="3543" w:type="dxa"/>
            <w:vAlign w:val="center"/>
          </w:tcPr>
          <w:p w14:paraId="19BE6286" w14:textId="77777777" w:rsidR="002726CE" w:rsidRPr="0027471C" w:rsidRDefault="002726CE" w:rsidP="00FB35A2">
            <w:pPr>
              <w:tabs>
                <w:tab w:val="left" w:pos="1985"/>
                <w:tab w:val="left" w:pos="5103"/>
                <w:tab w:val="left" w:pos="5670"/>
                <w:tab w:val="left" w:pos="6663"/>
                <w:tab w:val="left" w:pos="8789"/>
              </w:tabs>
              <w:ind w:right="284"/>
              <w:rPr>
                <w:b/>
                <w:lang w:eastAsia="fr-CA"/>
              </w:rPr>
            </w:pPr>
          </w:p>
        </w:tc>
        <w:tc>
          <w:tcPr>
            <w:tcW w:w="1276" w:type="dxa"/>
            <w:vAlign w:val="center"/>
          </w:tcPr>
          <w:p w14:paraId="37D6750A" w14:textId="445DFCC5" w:rsidR="002726CE" w:rsidRPr="0027471C" w:rsidRDefault="002726CE" w:rsidP="00FB35A2">
            <w:pPr>
              <w:tabs>
                <w:tab w:val="left" w:pos="1985"/>
                <w:tab w:val="left" w:pos="5103"/>
                <w:tab w:val="left" w:pos="5670"/>
                <w:tab w:val="left" w:pos="6663"/>
                <w:tab w:val="left" w:pos="8789"/>
              </w:tabs>
              <w:ind w:right="284"/>
              <w:rPr>
                <w:lang w:eastAsia="fr-CA"/>
              </w:rPr>
            </w:pPr>
          </w:p>
        </w:tc>
        <w:tc>
          <w:tcPr>
            <w:tcW w:w="2552" w:type="dxa"/>
            <w:vAlign w:val="center"/>
          </w:tcPr>
          <w:p w14:paraId="3954C99D" w14:textId="77777777" w:rsidR="002726CE" w:rsidRPr="0027471C" w:rsidRDefault="002726CE" w:rsidP="00FB35A2">
            <w:pPr>
              <w:tabs>
                <w:tab w:val="left" w:pos="1985"/>
                <w:tab w:val="left" w:pos="5103"/>
                <w:tab w:val="left" w:pos="5670"/>
                <w:tab w:val="left" w:pos="6663"/>
                <w:tab w:val="left" w:pos="8789"/>
              </w:tabs>
              <w:ind w:right="284"/>
              <w:rPr>
                <w:lang w:eastAsia="fr-CA"/>
              </w:rPr>
            </w:pPr>
          </w:p>
        </w:tc>
      </w:tr>
      <w:tr w:rsidR="002726CE" w:rsidRPr="0027471C" w14:paraId="64853533" w14:textId="77777777" w:rsidTr="009B2775">
        <w:trPr>
          <w:trHeight w:val="283"/>
        </w:trPr>
        <w:tc>
          <w:tcPr>
            <w:tcW w:w="2127" w:type="dxa"/>
            <w:vAlign w:val="center"/>
          </w:tcPr>
          <w:p w14:paraId="7023597A" w14:textId="77777777" w:rsidR="002726CE" w:rsidRPr="00EB6829" w:rsidRDefault="002726CE" w:rsidP="00FB35A2">
            <w:pPr>
              <w:tabs>
                <w:tab w:val="left" w:pos="1985"/>
                <w:tab w:val="left" w:pos="5103"/>
                <w:tab w:val="left" w:pos="5670"/>
                <w:tab w:val="left" w:pos="6663"/>
                <w:tab w:val="left" w:pos="8789"/>
              </w:tabs>
              <w:ind w:right="284"/>
              <w:rPr>
                <w:b/>
                <w:lang w:val="fr-CA" w:eastAsia="fr-CA"/>
              </w:rPr>
            </w:pPr>
          </w:p>
        </w:tc>
        <w:tc>
          <w:tcPr>
            <w:tcW w:w="3543" w:type="dxa"/>
            <w:vAlign w:val="center"/>
          </w:tcPr>
          <w:p w14:paraId="172C8A58" w14:textId="77777777" w:rsidR="002726CE" w:rsidRPr="0027471C" w:rsidRDefault="002726CE" w:rsidP="00FB35A2">
            <w:pPr>
              <w:tabs>
                <w:tab w:val="left" w:pos="1985"/>
                <w:tab w:val="left" w:pos="5103"/>
                <w:tab w:val="left" w:pos="5670"/>
                <w:tab w:val="left" w:pos="6663"/>
                <w:tab w:val="left" w:pos="8789"/>
              </w:tabs>
              <w:ind w:right="284"/>
              <w:rPr>
                <w:b/>
                <w:lang w:eastAsia="fr-CA"/>
              </w:rPr>
            </w:pPr>
          </w:p>
        </w:tc>
        <w:tc>
          <w:tcPr>
            <w:tcW w:w="1276" w:type="dxa"/>
            <w:vAlign w:val="center"/>
          </w:tcPr>
          <w:p w14:paraId="22C41089" w14:textId="77777777" w:rsidR="002726CE" w:rsidRPr="0027471C" w:rsidRDefault="002726CE" w:rsidP="00FB35A2">
            <w:pPr>
              <w:tabs>
                <w:tab w:val="left" w:pos="1985"/>
                <w:tab w:val="left" w:pos="5103"/>
                <w:tab w:val="left" w:pos="5670"/>
                <w:tab w:val="left" w:pos="6663"/>
                <w:tab w:val="left" w:pos="8789"/>
              </w:tabs>
              <w:ind w:right="284"/>
              <w:rPr>
                <w:lang w:eastAsia="fr-CA"/>
              </w:rPr>
            </w:pPr>
          </w:p>
        </w:tc>
        <w:tc>
          <w:tcPr>
            <w:tcW w:w="2552" w:type="dxa"/>
            <w:vAlign w:val="center"/>
          </w:tcPr>
          <w:p w14:paraId="56BB24F2" w14:textId="77777777" w:rsidR="002726CE" w:rsidRPr="0027471C" w:rsidRDefault="002726CE" w:rsidP="00FB35A2">
            <w:pPr>
              <w:tabs>
                <w:tab w:val="left" w:pos="1985"/>
                <w:tab w:val="left" w:pos="5103"/>
                <w:tab w:val="left" w:pos="5670"/>
                <w:tab w:val="left" w:pos="6663"/>
                <w:tab w:val="left" w:pos="8789"/>
              </w:tabs>
              <w:ind w:right="284"/>
              <w:rPr>
                <w:lang w:eastAsia="fr-CA"/>
              </w:rPr>
            </w:pPr>
          </w:p>
        </w:tc>
      </w:tr>
      <w:tr w:rsidR="009A5C23" w:rsidRPr="0027471C" w14:paraId="11C2C662" w14:textId="77777777" w:rsidTr="009B2775">
        <w:trPr>
          <w:trHeight w:val="283"/>
        </w:trPr>
        <w:tc>
          <w:tcPr>
            <w:tcW w:w="2127" w:type="dxa"/>
            <w:vAlign w:val="center"/>
          </w:tcPr>
          <w:p w14:paraId="6556C4D6" w14:textId="77777777" w:rsidR="009A5C23" w:rsidRPr="0027471C" w:rsidRDefault="009A5C23" w:rsidP="00FB35A2">
            <w:pPr>
              <w:tabs>
                <w:tab w:val="left" w:pos="1985"/>
                <w:tab w:val="left" w:pos="5103"/>
                <w:tab w:val="left" w:pos="5670"/>
                <w:tab w:val="left" w:pos="6663"/>
                <w:tab w:val="left" w:pos="8789"/>
              </w:tabs>
              <w:ind w:right="284"/>
              <w:rPr>
                <w:lang w:eastAsia="fr-CA"/>
              </w:rPr>
            </w:pPr>
          </w:p>
        </w:tc>
        <w:tc>
          <w:tcPr>
            <w:tcW w:w="3543" w:type="dxa"/>
            <w:tcBorders>
              <w:bottom w:val="single" w:sz="4" w:space="0" w:color="auto"/>
            </w:tcBorders>
            <w:vAlign w:val="center"/>
          </w:tcPr>
          <w:p w14:paraId="4CCA2161" w14:textId="08F890D7" w:rsidR="009A5C23" w:rsidRPr="0027471C" w:rsidRDefault="009A5C23" w:rsidP="00FB35A2">
            <w:pPr>
              <w:tabs>
                <w:tab w:val="left" w:pos="1985"/>
                <w:tab w:val="left" w:pos="5103"/>
                <w:tab w:val="left" w:pos="5670"/>
                <w:tab w:val="left" w:pos="6663"/>
                <w:tab w:val="left" w:pos="8789"/>
              </w:tabs>
              <w:ind w:right="284"/>
              <w:rPr>
                <w:lang w:eastAsia="fr-CA"/>
              </w:rPr>
            </w:pPr>
          </w:p>
        </w:tc>
        <w:tc>
          <w:tcPr>
            <w:tcW w:w="1276" w:type="dxa"/>
            <w:vAlign w:val="bottom"/>
          </w:tcPr>
          <w:p w14:paraId="016F65B3" w14:textId="77777777" w:rsidR="009A5C23" w:rsidRPr="0027471C" w:rsidRDefault="009A5C23" w:rsidP="00FB35A2">
            <w:pPr>
              <w:tabs>
                <w:tab w:val="left" w:pos="1985"/>
                <w:tab w:val="left" w:pos="5103"/>
                <w:tab w:val="left" w:pos="5670"/>
                <w:tab w:val="left" w:pos="6663"/>
                <w:tab w:val="left" w:pos="8789"/>
              </w:tabs>
              <w:ind w:right="284"/>
              <w:jc w:val="right"/>
              <w:rPr>
                <w:lang w:eastAsia="fr-CA"/>
              </w:rPr>
            </w:pPr>
            <w:r w:rsidRPr="0027471C">
              <w:rPr>
                <w:lang w:eastAsia="fr-CA"/>
              </w:rPr>
              <w:t>Date:</w:t>
            </w:r>
          </w:p>
        </w:tc>
        <w:sdt>
          <w:sdtPr>
            <w:rPr>
              <w:lang w:eastAsia="fr-CA"/>
            </w:rPr>
            <w:alias w:val="Date"/>
            <w:tag w:val="Date"/>
            <w:id w:val="2111542868"/>
            <w:placeholder>
              <w:docPart w:val="F0732B455CFE453987744D643AD8B7A9"/>
            </w:placeholder>
            <w:date w:fullDate="2025-05-21T00:00:00Z">
              <w:dateFormat w:val="MMMM d, yyyy"/>
              <w:lid w:val="en-CA"/>
              <w:storeMappedDataAs w:val="dateTime"/>
              <w:calendar w:val="gregorian"/>
            </w:date>
          </w:sdtPr>
          <w:sdtEndPr/>
          <w:sdtContent>
            <w:tc>
              <w:tcPr>
                <w:tcW w:w="2552" w:type="dxa"/>
                <w:tcBorders>
                  <w:bottom w:val="single" w:sz="4" w:space="0" w:color="auto"/>
                </w:tcBorders>
                <w:vAlign w:val="center"/>
              </w:tcPr>
              <w:p w14:paraId="299D473D" w14:textId="14B9DC35" w:rsidR="009A5C23" w:rsidRPr="0027471C" w:rsidRDefault="00CF6209" w:rsidP="00FB35A2">
                <w:pPr>
                  <w:tabs>
                    <w:tab w:val="left" w:pos="1985"/>
                    <w:tab w:val="left" w:pos="5103"/>
                    <w:tab w:val="left" w:pos="5670"/>
                    <w:tab w:val="left" w:pos="6663"/>
                    <w:tab w:val="left" w:pos="8789"/>
                  </w:tabs>
                  <w:ind w:right="284"/>
                  <w:rPr>
                    <w:lang w:eastAsia="fr-CA"/>
                  </w:rPr>
                </w:pPr>
                <w:r>
                  <w:rPr>
                    <w:lang w:eastAsia="fr-CA"/>
                  </w:rPr>
                  <w:t>May 21, 2025</w:t>
                </w:r>
              </w:p>
            </w:tc>
          </w:sdtContent>
        </w:sdt>
      </w:tr>
      <w:tr w:rsidR="00640033" w:rsidRPr="0027471C" w14:paraId="42E81C3C" w14:textId="77777777" w:rsidTr="009B2775">
        <w:trPr>
          <w:trHeight w:val="283"/>
        </w:trPr>
        <w:tc>
          <w:tcPr>
            <w:tcW w:w="2127" w:type="dxa"/>
            <w:vAlign w:val="center"/>
          </w:tcPr>
          <w:p w14:paraId="784146B2" w14:textId="77777777" w:rsidR="00640033" w:rsidRPr="0027471C" w:rsidRDefault="00640033" w:rsidP="00640033">
            <w:pPr>
              <w:tabs>
                <w:tab w:val="left" w:pos="1985"/>
                <w:tab w:val="left" w:pos="5103"/>
                <w:tab w:val="left" w:pos="5670"/>
                <w:tab w:val="left" w:pos="6663"/>
                <w:tab w:val="left" w:pos="8789"/>
              </w:tabs>
              <w:ind w:right="284"/>
              <w:rPr>
                <w:lang w:eastAsia="fr-CA"/>
              </w:rPr>
            </w:pPr>
            <w:r w:rsidRPr="0027471C">
              <w:rPr>
                <w:lang w:eastAsia="fr-CA"/>
              </w:rPr>
              <w:t>Reviewed by:</w:t>
            </w:r>
          </w:p>
        </w:tc>
        <w:tc>
          <w:tcPr>
            <w:tcW w:w="3543" w:type="dxa"/>
            <w:tcBorders>
              <w:top w:val="single" w:sz="4" w:space="0" w:color="auto"/>
            </w:tcBorders>
            <w:vAlign w:val="center"/>
          </w:tcPr>
          <w:p w14:paraId="7B421FD9" w14:textId="42D934FD" w:rsidR="00640033" w:rsidRPr="0009576D" w:rsidRDefault="00CF6209" w:rsidP="00640033">
            <w:pPr>
              <w:tabs>
                <w:tab w:val="left" w:pos="1985"/>
                <w:tab w:val="left" w:pos="5103"/>
                <w:tab w:val="left" w:pos="5670"/>
                <w:tab w:val="left" w:pos="6663"/>
                <w:tab w:val="left" w:pos="8789"/>
              </w:tabs>
              <w:ind w:right="284"/>
              <w:rPr>
                <w:iCs/>
                <w:lang w:eastAsia="fr-CA"/>
              </w:rPr>
            </w:pPr>
            <w:r>
              <w:rPr>
                <w:noProof/>
                <w:lang w:eastAsia="fr-CA"/>
              </w:rPr>
              <w:drawing>
                <wp:anchor distT="0" distB="0" distL="114300" distR="114300" simplePos="0" relativeHeight="251667456" behindDoc="1" locked="0" layoutInCell="1" allowOverlap="1" wp14:anchorId="676A943B" wp14:editId="3360C83E">
                  <wp:simplePos x="0" y="0"/>
                  <wp:positionH relativeFrom="column">
                    <wp:posOffset>6350</wp:posOffset>
                  </wp:positionH>
                  <wp:positionV relativeFrom="paragraph">
                    <wp:posOffset>-526415</wp:posOffset>
                  </wp:positionV>
                  <wp:extent cx="1946275" cy="504825"/>
                  <wp:effectExtent l="0" t="0" r="0" b="9525"/>
                  <wp:wrapNone/>
                  <wp:docPr id="1752257721" name="Image 3" descr="Une image contenant ligne, monochrome, noir et blanc&#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257721" name="Image 3" descr="Une image contenant ligne, monochrome, noir et blanc&#10;&#10;Le contenu généré par l’IA peut être incorrect."/>
                          <pic:cNvPicPr/>
                        </pic:nvPicPr>
                        <pic:blipFill>
                          <a:blip r:embed="rId18">
                            <a:extLst>
                              <a:ext uri="{28A0092B-C50C-407E-A947-70E740481C1C}">
                                <a14:useLocalDpi xmlns:a14="http://schemas.microsoft.com/office/drawing/2010/main" val="0"/>
                              </a:ext>
                            </a:extLst>
                          </a:blip>
                          <a:stretch>
                            <a:fillRect/>
                          </a:stretch>
                        </pic:blipFill>
                        <pic:spPr>
                          <a:xfrm>
                            <a:off x="0" y="0"/>
                            <a:ext cx="1946275" cy="504825"/>
                          </a:xfrm>
                          <a:prstGeom prst="rect">
                            <a:avLst/>
                          </a:prstGeom>
                        </pic:spPr>
                      </pic:pic>
                    </a:graphicData>
                  </a:graphic>
                  <wp14:sizeRelH relativeFrom="margin">
                    <wp14:pctWidth>0</wp14:pctWidth>
                  </wp14:sizeRelH>
                  <wp14:sizeRelV relativeFrom="margin">
                    <wp14:pctHeight>0</wp14:pctHeight>
                  </wp14:sizeRelV>
                </wp:anchor>
              </w:drawing>
            </w:r>
            <w:sdt>
              <w:sdtPr>
                <w:rPr>
                  <w:i/>
                  <w:lang w:val="fr-CA" w:eastAsia="fr-CA"/>
                </w:rPr>
                <w:alias w:val="Name"/>
                <w:tag w:val="Name"/>
                <w:id w:val="423148701"/>
                <w:comboBox>
                  <w:listItem w:displayText="Choose a name:" w:value="Choose a name:"/>
                  <w:listItem w:displayText="Alex Viens" w:value="Alex Viens"/>
                  <w:listItem w:displayText="Antoine Lagrandeur, P.Eng. " w:value="Antoine Lagrandeur, P.Eng. "/>
                  <w:listItem w:displayText="Bruno Girard, P.Eng. " w:value="Bruno Girard, P.Eng. "/>
                  <w:listItem w:displayText="Carl Richard" w:value="Carl Richard"/>
                  <w:listItem w:displayText="Christophe Lagrandeur, CEP " w:value="Christophe Lagrandeur, CEP "/>
                  <w:listItem w:displayText="David St-Roch, P.Eng. " w:value="David St-Roch, P.Eng. "/>
                  <w:listItem w:displayText="Francis Guimond-Santos, P.Eng. " w:value="Francis Guimond-Santos, P.Eng. "/>
                  <w:listItem w:displayText="Guillaume Deneault-Lessard, P.Eng." w:value="Guillaume Deneault-Lessard, P.Eng."/>
                  <w:listItem w:displayText="Guillaume Godbout, P.Eng. " w:value="Guillaume Godbout, P.Eng. "/>
                  <w:listItem w:displayText="Jean-Luc Côté" w:value="Jean-Luc Côté"/>
                  <w:listItem w:displayText="Louick Jacques, P.Eng. " w:value="Louick Jacques, P.Eng. "/>
                  <w:listItem w:displayText="Marc Paquette, P.Eng. " w:value="Marc Paquette, P.Eng. "/>
                  <w:listItem w:displayText="Martin Leduc, P.Eng. " w:value="Martin Leduc, P.Eng. "/>
                  <w:listItem w:displayText="Mathieu R. Jodoin, P.Eng. " w:value="Mathieu R. Jodoin, P.Eng. "/>
                  <w:listItem w:displayText="Olivier Coderre, P.Eng. " w:value="Olivier Coderre, P.Eng. "/>
                  <w:listItem w:displayText="Rémy Poirier, P.Eng. " w:value="Rémy Poirier, P.Eng. "/>
                  <w:listItem w:displayText="Sean Pearson" w:value="Sean Pearson"/>
                  <w:listItem w:displayText="Simon Paquette, P.Eng. " w:value="Simon Paquette, P.Eng. "/>
                  <w:listItem w:displayText="Thalie Escher, CEP " w:value="Thalie Escher, CEP "/>
                  <w:listItem w:displayText="Thomas Lecuyer, P.Eng. " w:value="Thomas Lecuyer, P.Eng. "/>
                  <w:listItem w:displayText="Vincent Lapointe" w:value="Vincent Lapointe"/>
                  <w:listItem w:displayText="Vincent Thibodeau, P.Eng." w:value="Vincent Thibodeau, P.Eng."/>
                </w:comboBox>
              </w:sdtPr>
              <w:sdtEndPr/>
              <w:sdtContent>
                <w:r w:rsidR="00470E8C">
                  <w:rPr>
                    <w:i/>
                    <w:lang w:val="fr-CA" w:eastAsia="fr-CA"/>
                  </w:rPr>
                  <w:t xml:space="preserve">Rémy Poirier, </w:t>
                </w:r>
                <w:proofErr w:type="spellStart"/>
                <w:proofErr w:type="gramStart"/>
                <w:r w:rsidR="00470E8C">
                  <w:rPr>
                    <w:i/>
                    <w:lang w:val="fr-CA" w:eastAsia="fr-CA"/>
                  </w:rPr>
                  <w:t>P.Eng</w:t>
                </w:r>
                <w:proofErr w:type="spellEnd"/>
                <w:proofErr w:type="gramEnd"/>
                <w:r w:rsidR="00470E8C">
                  <w:rPr>
                    <w:i/>
                    <w:lang w:val="fr-CA" w:eastAsia="fr-CA"/>
                  </w:rPr>
                  <w:t xml:space="preserve">. </w:t>
                </w:r>
              </w:sdtContent>
            </w:sdt>
          </w:p>
        </w:tc>
        <w:tc>
          <w:tcPr>
            <w:tcW w:w="1276" w:type="dxa"/>
            <w:vAlign w:val="center"/>
          </w:tcPr>
          <w:p w14:paraId="32CCAFC2" w14:textId="77777777" w:rsidR="00640033" w:rsidRPr="0027471C" w:rsidRDefault="00640033" w:rsidP="00640033">
            <w:pPr>
              <w:tabs>
                <w:tab w:val="left" w:pos="1985"/>
                <w:tab w:val="left" w:pos="5103"/>
                <w:tab w:val="left" w:pos="5670"/>
                <w:tab w:val="left" w:pos="6663"/>
                <w:tab w:val="left" w:pos="8789"/>
              </w:tabs>
              <w:ind w:right="284"/>
              <w:rPr>
                <w:lang w:eastAsia="fr-CA"/>
              </w:rPr>
            </w:pPr>
          </w:p>
        </w:tc>
        <w:tc>
          <w:tcPr>
            <w:tcW w:w="2552" w:type="dxa"/>
            <w:tcBorders>
              <w:top w:val="single" w:sz="4" w:space="0" w:color="auto"/>
            </w:tcBorders>
            <w:vAlign w:val="center"/>
          </w:tcPr>
          <w:p w14:paraId="717F7CEA" w14:textId="77777777" w:rsidR="00640033" w:rsidRPr="0027471C" w:rsidRDefault="00640033" w:rsidP="00640033">
            <w:pPr>
              <w:tabs>
                <w:tab w:val="left" w:pos="1985"/>
                <w:tab w:val="left" w:pos="5103"/>
                <w:tab w:val="left" w:pos="5670"/>
                <w:tab w:val="left" w:pos="6663"/>
                <w:tab w:val="left" w:pos="8789"/>
              </w:tabs>
              <w:ind w:right="284"/>
              <w:rPr>
                <w:lang w:eastAsia="fr-CA"/>
              </w:rPr>
            </w:pPr>
          </w:p>
        </w:tc>
      </w:tr>
      <w:tr w:rsidR="00640033" w:rsidRPr="0027471C" w14:paraId="3479D0D3" w14:textId="77777777" w:rsidTr="009B2775">
        <w:trPr>
          <w:trHeight w:val="283"/>
        </w:trPr>
        <w:tc>
          <w:tcPr>
            <w:tcW w:w="2127" w:type="dxa"/>
            <w:vAlign w:val="center"/>
          </w:tcPr>
          <w:p w14:paraId="5D90141E" w14:textId="77777777" w:rsidR="00640033" w:rsidRPr="0027471C" w:rsidRDefault="00640033" w:rsidP="00640033">
            <w:pPr>
              <w:tabs>
                <w:tab w:val="left" w:pos="1985"/>
                <w:tab w:val="left" w:pos="5103"/>
                <w:tab w:val="left" w:pos="5670"/>
                <w:tab w:val="left" w:pos="6663"/>
                <w:tab w:val="left" w:pos="8789"/>
              </w:tabs>
              <w:ind w:right="284"/>
              <w:rPr>
                <w:b/>
                <w:lang w:eastAsia="fr-CA"/>
              </w:rPr>
            </w:pPr>
          </w:p>
        </w:tc>
        <w:tc>
          <w:tcPr>
            <w:tcW w:w="3543" w:type="dxa"/>
            <w:vAlign w:val="center"/>
          </w:tcPr>
          <w:p w14:paraId="7B60B96F" w14:textId="4B55EE96" w:rsidR="00640033" w:rsidRPr="0027471C" w:rsidRDefault="00640033" w:rsidP="00640033">
            <w:pPr>
              <w:tabs>
                <w:tab w:val="left" w:pos="1985"/>
                <w:tab w:val="left" w:pos="5103"/>
                <w:tab w:val="left" w:pos="5670"/>
                <w:tab w:val="left" w:pos="6663"/>
                <w:tab w:val="left" w:pos="8789"/>
              </w:tabs>
              <w:ind w:right="284"/>
              <w:rPr>
                <w:lang w:eastAsia="fr-CA"/>
              </w:rPr>
            </w:pPr>
            <w:r w:rsidRPr="0027471C">
              <w:rPr>
                <w:b/>
                <w:lang w:eastAsia="fr-CA"/>
              </w:rPr>
              <w:t>Enerserv inc.</w:t>
            </w:r>
          </w:p>
        </w:tc>
        <w:tc>
          <w:tcPr>
            <w:tcW w:w="1276" w:type="dxa"/>
            <w:vAlign w:val="center"/>
          </w:tcPr>
          <w:p w14:paraId="48B6BECD" w14:textId="67114211" w:rsidR="00640033" w:rsidRPr="0027471C" w:rsidRDefault="00640033" w:rsidP="00640033">
            <w:pPr>
              <w:tabs>
                <w:tab w:val="left" w:pos="1985"/>
                <w:tab w:val="left" w:pos="5103"/>
                <w:tab w:val="left" w:pos="5670"/>
                <w:tab w:val="left" w:pos="6663"/>
                <w:tab w:val="left" w:pos="8789"/>
              </w:tabs>
              <w:ind w:right="284"/>
              <w:rPr>
                <w:lang w:eastAsia="fr-CA"/>
              </w:rPr>
            </w:pPr>
          </w:p>
        </w:tc>
        <w:tc>
          <w:tcPr>
            <w:tcW w:w="2552" w:type="dxa"/>
            <w:vAlign w:val="center"/>
          </w:tcPr>
          <w:p w14:paraId="25C29278" w14:textId="77777777" w:rsidR="00640033" w:rsidRPr="0027471C" w:rsidRDefault="00640033" w:rsidP="00640033">
            <w:pPr>
              <w:tabs>
                <w:tab w:val="left" w:pos="1985"/>
                <w:tab w:val="left" w:pos="5103"/>
                <w:tab w:val="left" w:pos="5670"/>
                <w:tab w:val="left" w:pos="6663"/>
                <w:tab w:val="left" w:pos="8789"/>
              </w:tabs>
              <w:ind w:right="284"/>
              <w:rPr>
                <w:lang w:eastAsia="fr-CA"/>
              </w:rPr>
            </w:pPr>
          </w:p>
        </w:tc>
      </w:tr>
      <w:tr w:rsidR="002726CE" w:rsidRPr="0027471C" w14:paraId="58D25C02" w14:textId="77777777" w:rsidTr="009B2775">
        <w:trPr>
          <w:trHeight w:val="283"/>
        </w:trPr>
        <w:tc>
          <w:tcPr>
            <w:tcW w:w="2127" w:type="dxa"/>
            <w:vAlign w:val="center"/>
          </w:tcPr>
          <w:p w14:paraId="404CF037" w14:textId="77777777" w:rsidR="002726CE" w:rsidRPr="0027471C" w:rsidRDefault="002726CE" w:rsidP="00640033">
            <w:pPr>
              <w:tabs>
                <w:tab w:val="left" w:pos="1985"/>
                <w:tab w:val="left" w:pos="5103"/>
                <w:tab w:val="left" w:pos="5670"/>
                <w:tab w:val="left" w:pos="6663"/>
                <w:tab w:val="left" w:pos="8789"/>
              </w:tabs>
              <w:ind w:right="284"/>
              <w:rPr>
                <w:b/>
                <w:lang w:eastAsia="fr-CA"/>
              </w:rPr>
            </w:pPr>
          </w:p>
        </w:tc>
        <w:tc>
          <w:tcPr>
            <w:tcW w:w="3543" w:type="dxa"/>
            <w:vAlign w:val="center"/>
          </w:tcPr>
          <w:p w14:paraId="62A84558" w14:textId="77777777" w:rsidR="002726CE" w:rsidRPr="0027471C" w:rsidRDefault="002726CE" w:rsidP="00640033">
            <w:pPr>
              <w:tabs>
                <w:tab w:val="left" w:pos="1985"/>
                <w:tab w:val="left" w:pos="5103"/>
                <w:tab w:val="left" w:pos="5670"/>
                <w:tab w:val="left" w:pos="6663"/>
                <w:tab w:val="left" w:pos="8789"/>
              </w:tabs>
              <w:ind w:right="284"/>
              <w:rPr>
                <w:b/>
                <w:lang w:eastAsia="fr-CA"/>
              </w:rPr>
            </w:pPr>
          </w:p>
        </w:tc>
        <w:tc>
          <w:tcPr>
            <w:tcW w:w="1276" w:type="dxa"/>
            <w:vAlign w:val="center"/>
          </w:tcPr>
          <w:p w14:paraId="6C79393A" w14:textId="77777777" w:rsidR="002726CE" w:rsidRPr="0027471C" w:rsidRDefault="002726CE" w:rsidP="00640033">
            <w:pPr>
              <w:tabs>
                <w:tab w:val="left" w:pos="1985"/>
                <w:tab w:val="left" w:pos="5103"/>
                <w:tab w:val="left" w:pos="5670"/>
                <w:tab w:val="left" w:pos="6663"/>
                <w:tab w:val="left" w:pos="8789"/>
              </w:tabs>
              <w:ind w:right="284"/>
              <w:rPr>
                <w:lang w:eastAsia="fr-CA"/>
              </w:rPr>
            </w:pPr>
          </w:p>
        </w:tc>
        <w:tc>
          <w:tcPr>
            <w:tcW w:w="2552" w:type="dxa"/>
            <w:vAlign w:val="center"/>
          </w:tcPr>
          <w:p w14:paraId="0195545E" w14:textId="77777777" w:rsidR="002726CE" w:rsidRPr="0027471C" w:rsidRDefault="002726CE" w:rsidP="00640033">
            <w:pPr>
              <w:tabs>
                <w:tab w:val="left" w:pos="1985"/>
                <w:tab w:val="left" w:pos="5103"/>
                <w:tab w:val="left" w:pos="5670"/>
                <w:tab w:val="left" w:pos="6663"/>
                <w:tab w:val="left" w:pos="8789"/>
              </w:tabs>
              <w:ind w:right="284"/>
              <w:rPr>
                <w:lang w:eastAsia="fr-CA"/>
              </w:rPr>
            </w:pPr>
          </w:p>
        </w:tc>
      </w:tr>
      <w:tr w:rsidR="002726CE" w:rsidRPr="0027471C" w14:paraId="311D6F31" w14:textId="77777777" w:rsidTr="009B2775">
        <w:trPr>
          <w:trHeight w:val="283"/>
        </w:trPr>
        <w:tc>
          <w:tcPr>
            <w:tcW w:w="2127" w:type="dxa"/>
            <w:vAlign w:val="center"/>
          </w:tcPr>
          <w:p w14:paraId="1920ABF8" w14:textId="77777777" w:rsidR="002726CE" w:rsidRPr="0027471C" w:rsidRDefault="002726CE" w:rsidP="00640033">
            <w:pPr>
              <w:tabs>
                <w:tab w:val="left" w:pos="1985"/>
                <w:tab w:val="left" w:pos="5103"/>
                <w:tab w:val="left" w:pos="5670"/>
                <w:tab w:val="left" w:pos="6663"/>
                <w:tab w:val="left" w:pos="8789"/>
              </w:tabs>
              <w:ind w:right="284"/>
              <w:rPr>
                <w:b/>
                <w:lang w:eastAsia="fr-CA"/>
              </w:rPr>
            </w:pPr>
          </w:p>
        </w:tc>
        <w:tc>
          <w:tcPr>
            <w:tcW w:w="3543" w:type="dxa"/>
            <w:vAlign w:val="center"/>
          </w:tcPr>
          <w:p w14:paraId="157215F9" w14:textId="77777777" w:rsidR="002726CE" w:rsidRPr="0027471C" w:rsidRDefault="002726CE" w:rsidP="00640033">
            <w:pPr>
              <w:tabs>
                <w:tab w:val="left" w:pos="1985"/>
                <w:tab w:val="left" w:pos="5103"/>
                <w:tab w:val="left" w:pos="5670"/>
                <w:tab w:val="left" w:pos="6663"/>
                <w:tab w:val="left" w:pos="8789"/>
              </w:tabs>
              <w:ind w:right="284"/>
              <w:rPr>
                <w:b/>
                <w:lang w:eastAsia="fr-CA"/>
              </w:rPr>
            </w:pPr>
          </w:p>
        </w:tc>
        <w:tc>
          <w:tcPr>
            <w:tcW w:w="1276" w:type="dxa"/>
            <w:vAlign w:val="center"/>
          </w:tcPr>
          <w:p w14:paraId="54C1B2DE" w14:textId="77777777" w:rsidR="002726CE" w:rsidRPr="0027471C" w:rsidRDefault="002726CE" w:rsidP="00640033">
            <w:pPr>
              <w:tabs>
                <w:tab w:val="left" w:pos="1985"/>
                <w:tab w:val="left" w:pos="5103"/>
                <w:tab w:val="left" w:pos="5670"/>
                <w:tab w:val="left" w:pos="6663"/>
                <w:tab w:val="left" w:pos="8789"/>
              </w:tabs>
              <w:ind w:right="284"/>
              <w:rPr>
                <w:lang w:eastAsia="fr-CA"/>
              </w:rPr>
            </w:pPr>
          </w:p>
        </w:tc>
        <w:tc>
          <w:tcPr>
            <w:tcW w:w="2552" w:type="dxa"/>
            <w:vAlign w:val="center"/>
          </w:tcPr>
          <w:p w14:paraId="25F7DE72" w14:textId="77777777" w:rsidR="002726CE" w:rsidRPr="0027471C" w:rsidRDefault="002726CE" w:rsidP="00640033">
            <w:pPr>
              <w:tabs>
                <w:tab w:val="left" w:pos="1985"/>
                <w:tab w:val="left" w:pos="5103"/>
                <w:tab w:val="left" w:pos="5670"/>
                <w:tab w:val="left" w:pos="6663"/>
                <w:tab w:val="left" w:pos="8789"/>
              </w:tabs>
              <w:ind w:right="284"/>
              <w:rPr>
                <w:lang w:eastAsia="fr-CA"/>
              </w:rPr>
            </w:pPr>
          </w:p>
        </w:tc>
      </w:tr>
      <w:tr w:rsidR="00285710" w:rsidRPr="0027471C" w14:paraId="579C19C8" w14:textId="77777777">
        <w:trPr>
          <w:trHeight w:val="87"/>
        </w:trPr>
        <w:tc>
          <w:tcPr>
            <w:tcW w:w="2127" w:type="dxa"/>
            <w:vMerge w:val="restart"/>
            <w:vAlign w:val="center"/>
          </w:tcPr>
          <w:p w14:paraId="513F71FB" w14:textId="77777777" w:rsidR="00285710" w:rsidRPr="00F37C6B" w:rsidRDefault="00285710">
            <w:pPr>
              <w:tabs>
                <w:tab w:val="left" w:pos="1985"/>
                <w:tab w:val="left" w:pos="5103"/>
                <w:tab w:val="left" w:pos="5670"/>
                <w:tab w:val="left" w:pos="6663"/>
                <w:tab w:val="left" w:pos="8789"/>
              </w:tabs>
              <w:ind w:right="284"/>
              <w:rPr>
                <w:lang w:eastAsia="fr-CA"/>
              </w:rPr>
            </w:pPr>
            <w:r w:rsidRPr="00F37C6B">
              <w:rPr>
                <w:lang w:eastAsia="fr-CA"/>
              </w:rPr>
              <w:t>Received and accepted by:</w:t>
            </w:r>
          </w:p>
        </w:tc>
        <w:tc>
          <w:tcPr>
            <w:tcW w:w="3543" w:type="dxa"/>
            <w:tcBorders>
              <w:bottom w:val="single" w:sz="4" w:space="0" w:color="auto"/>
            </w:tcBorders>
            <w:vAlign w:val="center"/>
          </w:tcPr>
          <w:p w14:paraId="0A049975" w14:textId="77777777" w:rsidR="00285710" w:rsidRPr="00F37C6B" w:rsidRDefault="00285710">
            <w:pPr>
              <w:tabs>
                <w:tab w:val="left" w:pos="1985"/>
                <w:tab w:val="left" w:pos="5103"/>
                <w:tab w:val="left" w:pos="5670"/>
                <w:tab w:val="left" w:pos="6663"/>
                <w:tab w:val="left" w:pos="8789"/>
              </w:tabs>
              <w:ind w:right="284"/>
              <w:rPr>
                <w:lang w:eastAsia="fr-CA"/>
              </w:rPr>
            </w:pPr>
          </w:p>
        </w:tc>
        <w:tc>
          <w:tcPr>
            <w:tcW w:w="1276" w:type="dxa"/>
            <w:vAlign w:val="bottom"/>
          </w:tcPr>
          <w:p w14:paraId="6D7FC6DD" w14:textId="77777777" w:rsidR="00285710" w:rsidRPr="00F37C6B" w:rsidRDefault="00285710">
            <w:pPr>
              <w:tabs>
                <w:tab w:val="left" w:pos="1985"/>
                <w:tab w:val="left" w:pos="5103"/>
                <w:tab w:val="left" w:pos="5670"/>
                <w:tab w:val="left" w:pos="6663"/>
                <w:tab w:val="left" w:pos="8789"/>
              </w:tabs>
              <w:ind w:right="284"/>
              <w:jc w:val="right"/>
              <w:rPr>
                <w:lang w:eastAsia="fr-CA"/>
              </w:rPr>
            </w:pPr>
            <w:r w:rsidRPr="00F37C6B">
              <w:rPr>
                <w:lang w:eastAsia="fr-CA"/>
              </w:rPr>
              <w:t>Date:</w:t>
            </w:r>
          </w:p>
        </w:tc>
        <w:sdt>
          <w:sdtPr>
            <w:rPr>
              <w:lang w:eastAsia="fr-CA"/>
            </w:rPr>
            <w:alias w:val="Date"/>
            <w:tag w:val="Date"/>
            <w:id w:val="-38603681"/>
            <w:placeholder>
              <w:docPart w:val="E2EC1B89D65C4C289EDB61D90412C586"/>
            </w:placeholder>
            <w:showingPlcHdr/>
            <w:date w:fullDate="2020-02-07T00:00:00Z">
              <w:dateFormat w:val="MMMM d, yyyy"/>
              <w:lid w:val="en-CA"/>
              <w:storeMappedDataAs w:val="dateTime"/>
              <w:calendar w:val="gregorian"/>
            </w:date>
          </w:sdtPr>
          <w:sdtEndPr/>
          <w:sdtContent>
            <w:tc>
              <w:tcPr>
                <w:tcW w:w="2552" w:type="dxa"/>
                <w:tcBorders>
                  <w:bottom w:val="single" w:sz="4" w:space="0" w:color="auto"/>
                </w:tcBorders>
                <w:vAlign w:val="center"/>
              </w:tcPr>
              <w:p w14:paraId="59FCF050" w14:textId="77777777" w:rsidR="00285710" w:rsidRPr="00F37C6B" w:rsidRDefault="00285710">
                <w:pPr>
                  <w:tabs>
                    <w:tab w:val="left" w:pos="1985"/>
                    <w:tab w:val="left" w:pos="5103"/>
                    <w:tab w:val="left" w:pos="5670"/>
                    <w:tab w:val="left" w:pos="6663"/>
                    <w:tab w:val="left" w:pos="8789"/>
                  </w:tabs>
                  <w:ind w:right="284"/>
                  <w:jc w:val="right"/>
                  <w:rPr>
                    <w:lang w:eastAsia="fr-CA"/>
                  </w:rPr>
                </w:pPr>
                <w:r w:rsidRPr="00F37C6B">
                  <w:rPr>
                    <w:lang w:eastAsia="fr-CA"/>
                  </w:rPr>
                  <w:t xml:space="preserve">     </w:t>
                </w:r>
              </w:p>
            </w:tc>
          </w:sdtContent>
        </w:sdt>
      </w:tr>
      <w:tr w:rsidR="00285710" w:rsidRPr="0027471C" w14:paraId="2A8BD949" w14:textId="77777777">
        <w:trPr>
          <w:trHeight w:val="283"/>
        </w:trPr>
        <w:tc>
          <w:tcPr>
            <w:tcW w:w="2127" w:type="dxa"/>
            <w:vMerge/>
            <w:vAlign w:val="center"/>
          </w:tcPr>
          <w:p w14:paraId="1A95FD01" w14:textId="77777777" w:rsidR="00285710" w:rsidRPr="00F37C6B" w:rsidRDefault="00285710">
            <w:pPr>
              <w:tabs>
                <w:tab w:val="left" w:pos="1985"/>
                <w:tab w:val="left" w:pos="5103"/>
                <w:tab w:val="left" w:pos="5670"/>
                <w:tab w:val="left" w:pos="6663"/>
                <w:tab w:val="left" w:pos="8789"/>
              </w:tabs>
              <w:ind w:right="284"/>
              <w:rPr>
                <w:lang w:eastAsia="fr-CA"/>
              </w:rPr>
            </w:pPr>
          </w:p>
        </w:tc>
        <w:tc>
          <w:tcPr>
            <w:tcW w:w="3543" w:type="dxa"/>
            <w:tcBorders>
              <w:top w:val="single" w:sz="4" w:space="0" w:color="auto"/>
            </w:tcBorders>
            <w:vAlign w:val="center"/>
          </w:tcPr>
          <w:p w14:paraId="0717BFB2" w14:textId="6E82DC55" w:rsidR="00285710" w:rsidRPr="00F37C6B" w:rsidRDefault="00470E8C">
            <w:pPr>
              <w:tabs>
                <w:tab w:val="left" w:pos="1985"/>
                <w:tab w:val="left" w:pos="5103"/>
                <w:tab w:val="left" w:pos="5670"/>
                <w:tab w:val="left" w:pos="6663"/>
                <w:tab w:val="left" w:pos="8789"/>
              </w:tabs>
              <w:ind w:right="284"/>
              <w:rPr>
                <w:iCs/>
                <w:lang w:eastAsia="fr-CA"/>
              </w:rPr>
            </w:pPr>
            <w:r>
              <w:rPr>
                <w:iCs/>
                <w:lang w:eastAsia="fr-CA"/>
              </w:rPr>
              <w:t>Dane Servatius</w:t>
            </w:r>
          </w:p>
        </w:tc>
        <w:tc>
          <w:tcPr>
            <w:tcW w:w="1276" w:type="dxa"/>
            <w:vAlign w:val="center"/>
          </w:tcPr>
          <w:p w14:paraId="3521C936" w14:textId="77777777" w:rsidR="00285710" w:rsidRPr="00F37C6B" w:rsidRDefault="00285710">
            <w:pPr>
              <w:tabs>
                <w:tab w:val="left" w:pos="1985"/>
                <w:tab w:val="left" w:pos="5103"/>
                <w:tab w:val="left" w:pos="5670"/>
                <w:tab w:val="left" w:pos="6663"/>
                <w:tab w:val="left" w:pos="8789"/>
              </w:tabs>
              <w:ind w:right="284"/>
              <w:rPr>
                <w:lang w:eastAsia="fr-CA"/>
              </w:rPr>
            </w:pPr>
          </w:p>
        </w:tc>
        <w:tc>
          <w:tcPr>
            <w:tcW w:w="2552" w:type="dxa"/>
            <w:tcBorders>
              <w:top w:val="single" w:sz="4" w:space="0" w:color="auto"/>
            </w:tcBorders>
            <w:vAlign w:val="center"/>
          </w:tcPr>
          <w:p w14:paraId="6C30E346" w14:textId="77777777" w:rsidR="00285710" w:rsidRPr="00F37C6B" w:rsidRDefault="00285710">
            <w:pPr>
              <w:tabs>
                <w:tab w:val="left" w:pos="1985"/>
                <w:tab w:val="left" w:pos="5103"/>
                <w:tab w:val="left" w:pos="5670"/>
                <w:tab w:val="left" w:pos="6663"/>
                <w:tab w:val="left" w:pos="8789"/>
              </w:tabs>
              <w:ind w:right="284"/>
              <w:rPr>
                <w:lang w:eastAsia="fr-CA"/>
              </w:rPr>
            </w:pPr>
          </w:p>
        </w:tc>
      </w:tr>
      <w:tr w:rsidR="00285710" w:rsidRPr="0027471C" w14:paraId="4424B0DE" w14:textId="77777777">
        <w:trPr>
          <w:trHeight w:val="283"/>
        </w:trPr>
        <w:tc>
          <w:tcPr>
            <w:tcW w:w="2127" w:type="dxa"/>
            <w:vAlign w:val="center"/>
          </w:tcPr>
          <w:p w14:paraId="521B8BE0" w14:textId="77777777" w:rsidR="00285710" w:rsidRPr="0027471C" w:rsidRDefault="00285710">
            <w:pPr>
              <w:tabs>
                <w:tab w:val="left" w:pos="1985"/>
                <w:tab w:val="left" w:pos="5103"/>
                <w:tab w:val="left" w:pos="5670"/>
                <w:tab w:val="left" w:pos="6663"/>
                <w:tab w:val="left" w:pos="8789"/>
              </w:tabs>
              <w:ind w:right="284"/>
              <w:rPr>
                <w:b/>
                <w:lang w:eastAsia="fr-CA"/>
              </w:rPr>
            </w:pPr>
          </w:p>
        </w:tc>
        <w:tc>
          <w:tcPr>
            <w:tcW w:w="3543" w:type="dxa"/>
            <w:vAlign w:val="center"/>
          </w:tcPr>
          <w:p w14:paraId="05D1FFB9" w14:textId="778503E5" w:rsidR="00285710" w:rsidRPr="00470E8C" w:rsidRDefault="00470E8C">
            <w:pPr>
              <w:tabs>
                <w:tab w:val="left" w:pos="1985"/>
                <w:tab w:val="left" w:pos="5103"/>
                <w:tab w:val="left" w:pos="5670"/>
                <w:tab w:val="left" w:pos="6663"/>
                <w:tab w:val="left" w:pos="8789"/>
              </w:tabs>
              <w:ind w:right="284"/>
              <w:rPr>
                <w:b/>
                <w:lang w:eastAsia="fr-CA"/>
              </w:rPr>
            </w:pPr>
            <w:r w:rsidRPr="00470E8C">
              <w:rPr>
                <w:b/>
                <w:lang w:eastAsia="fr-CA"/>
              </w:rPr>
              <w:t>Kruger</w:t>
            </w:r>
          </w:p>
        </w:tc>
        <w:tc>
          <w:tcPr>
            <w:tcW w:w="1276" w:type="dxa"/>
            <w:vAlign w:val="center"/>
          </w:tcPr>
          <w:p w14:paraId="644C0C89" w14:textId="77777777" w:rsidR="00285710" w:rsidRPr="0027471C" w:rsidRDefault="00285710">
            <w:pPr>
              <w:tabs>
                <w:tab w:val="left" w:pos="1985"/>
                <w:tab w:val="left" w:pos="5103"/>
                <w:tab w:val="left" w:pos="5670"/>
                <w:tab w:val="left" w:pos="6663"/>
                <w:tab w:val="left" w:pos="8789"/>
              </w:tabs>
              <w:ind w:right="284"/>
              <w:rPr>
                <w:lang w:eastAsia="fr-CA"/>
              </w:rPr>
            </w:pPr>
          </w:p>
        </w:tc>
        <w:tc>
          <w:tcPr>
            <w:tcW w:w="2552" w:type="dxa"/>
            <w:vAlign w:val="center"/>
          </w:tcPr>
          <w:p w14:paraId="5489C3AD" w14:textId="77777777" w:rsidR="00285710" w:rsidRPr="0027471C" w:rsidRDefault="00285710">
            <w:pPr>
              <w:tabs>
                <w:tab w:val="left" w:pos="1985"/>
                <w:tab w:val="left" w:pos="5103"/>
                <w:tab w:val="left" w:pos="5670"/>
                <w:tab w:val="left" w:pos="6663"/>
                <w:tab w:val="left" w:pos="8789"/>
              </w:tabs>
              <w:ind w:right="284"/>
              <w:rPr>
                <w:lang w:eastAsia="fr-CA"/>
              </w:rPr>
            </w:pPr>
          </w:p>
        </w:tc>
      </w:tr>
    </w:tbl>
    <w:p w14:paraId="4EA21980" w14:textId="77777777" w:rsidR="009A5C23" w:rsidRDefault="009A5C23" w:rsidP="00FB35A2">
      <w:pPr>
        <w:pStyle w:val="Paragraphedeliste"/>
        <w:ind w:left="0" w:right="284"/>
        <w:rPr>
          <w:sz w:val="24"/>
        </w:rPr>
      </w:pPr>
    </w:p>
    <w:p w14:paraId="3BB93012" w14:textId="77777777" w:rsidR="003A4FFE" w:rsidRDefault="003A4FFE" w:rsidP="00FB35A2">
      <w:pPr>
        <w:pStyle w:val="Paragraphedeliste"/>
        <w:ind w:left="0" w:right="284"/>
        <w:rPr>
          <w:sz w:val="24"/>
        </w:rPr>
      </w:pPr>
    </w:p>
    <w:p w14:paraId="4A7603F2" w14:textId="77777777" w:rsidR="003A4FFE" w:rsidRDefault="003A4FFE" w:rsidP="00FB35A2">
      <w:pPr>
        <w:pStyle w:val="Paragraphedeliste"/>
        <w:ind w:left="0" w:right="284"/>
        <w:rPr>
          <w:sz w:val="24"/>
        </w:rPr>
      </w:pPr>
    </w:p>
    <w:p w14:paraId="2C8239DA" w14:textId="77777777" w:rsidR="003A4FFE" w:rsidRDefault="003A4FFE" w:rsidP="00FB35A2">
      <w:pPr>
        <w:pStyle w:val="Paragraphedeliste"/>
        <w:ind w:left="0" w:right="284"/>
        <w:rPr>
          <w:sz w:val="24"/>
        </w:rPr>
      </w:pPr>
    </w:p>
    <w:p w14:paraId="1AF218FE" w14:textId="77777777" w:rsidR="003A4FFE" w:rsidRDefault="003A4FFE" w:rsidP="00FB35A2">
      <w:pPr>
        <w:pStyle w:val="Paragraphedeliste"/>
        <w:ind w:left="0" w:right="284"/>
        <w:rPr>
          <w:sz w:val="24"/>
        </w:rPr>
      </w:pPr>
    </w:p>
    <w:p w14:paraId="54B595F9" w14:textId="77777777" w:rsidR="00085D84" w:rsidRDefault="00085D84" w:rsidP="00FB35A2">
      <w:pPr>
        <w:pStyle w:val="Paragraphedeliste"/>
        <w:ind w:left="0" w:right="284"/>
        <w:rPr>
          <w:sz w:val="24"/>
        </w:rPr>
      </w:pPr>
    </w:p>
    <w:p w14:paraId="55475928" w14:textId="77777777" w:rsidR="003A4FFE" w:rsidRPr="0027471C" w:rsidRDefault="003A4FFE" w:rsidP="00FB35A2">
      <w:pPr>
        <w:pStyle w:val="Paragraphedeliste"/>
        <w:ind w:left="0" w:right="284"/>
        <w:rPr>
          <w:sz w:val="24"/>
        </w:rPr>
      </w:pPr>
    </w:p>
    <w:p w14:paraId="2D343C5B" w14:textId="77777777" w:rsidR="009A5C23" w:rsidRPr="00165C4C" w:rsidRDefault="009A5C23" w:rsidP="00FB35A2">
      <w:pPr>
        <w:pStyle w:val="Paragraphedeliste"/>
        <w:ind w:left="0" w:right="284"/>
        <w:rPr>
          <w:smallCaps/>
          <w:noProof/>
          <w:vanish/>
        </w:rPr>
      </w:pPr>
    </w:p>
    <w:p w14:paraId="47FC4D51" w14:textId="77777777" w:rsidR="00197A6C" w:rsidRPr="00165C4C" w:rsidRDefault="00197A6C" w:rsidP="00197A6C">
      <w:pPr>
        <w:pStyle w:val="Paragraphedeliste"/>
        <w:ind w:left="0" w:right="284"/>
        <w:jc w:val="center"/>
        <w:rPr>
          <w:rFonts w:ascii="Century Gothic" w:hAnsi="Century Gothic"/>
          <w:b/>
          <w:bCs/>
        </w:rPr>
      </w:pPr>
      <w:r w:rsidRPr="00165C4C">
        <w:rPr>
          <w:rFonts w:ascii="Century Gothic" w:hAnsi="Century Gothic"/>
          <w:b/>
          <w:bCs/>
        </w:rPr>
        <w:t>This offer is valid for a period of 30 days.</w:t>
      </w:r>
    </w:p>
    <w:p w14:paraId="352F0999" w14:textId="77777777" w:rsidR="00197A6C" w:rsidRDefault="00197A6C" w:rsidP="00197A6C">
      <w:pPr>
        <w:pStyle w:val="Paragraphedeliste"/>
        <w:ind w:left="0" w:right="284"/>
        <w:jc w:val="center"/>
        <w:rPr>
          <w:rFonts w:ascii="Century Gothic" w:hAnsi="Century Gothic"/>
          <w:b/>
          <w:bCs/>
        </w:rPr>
      </w:pPr>
      <w:r w:rsidRPr="00165C4C">
        <w:rPr>
          <w:rFonts w:ascii="Century Gothic" w:hAnsi="Century Gothic"/>
          <w:b/>
          <w:bCs/>
        </w:rPr>
        <w:t>Rates presented are applicable until December 31, 202</w:t>
      </w:r>
      <w:r w:rsidR="00625F4D">
        <w:rPr>
          <w:rFonts w:ascii="Century Gothic" w:hAnsi="Century Gothic"/>
          <w:b/>
          <w:bCs/>
        </w:rPr>
        <w:t>5</w:t>
      </w:r>
      <w:r w:rsidRPr="00165C4C">
        <w:rPr>
          <w:rFonts w:ascii="Century Gothic" w:hAnsi="Century Gothic"/>
          <w:b/>
          <w:bCs/>
        </w:rPr>
        <w:t>.</w:t>
      </w:r>
    </w:p>
    <w:p w14:paraId="688FFF02" w14:textId="77777777" w:rsidR="009A5C23" w:rsidRPr="0071212F" w:rsidRDefault="00197A6C" w:rsidP="00892283">
      <w:pPr>
        <w:pStyle w:val="Titre5"/>
        <w:ind w:left="0"/>
        <w:rPr>
          <w:b/>
          <w:color w:val="FFFFFF" w:themeColor="background1"/>
          <w:sz w:val="24"/>
          <w:lang w:val="en-CA"/>
        </w:rPr>
      </w:pPr>
      <w:r w:rsidRPr="0071212F">
        <w:rPr>
          <w:vanish w:val="0"/>
          <w:color w:val="FFFFFF" w:themeColor="background1"/>
          <w:lang w:val="en-CA"/>
        </w:rPr>
        <w:t xml:space="preserve">Do not delete </w:t>
      </w:r>
      <w:r w:rsidRPr="0071212F">
        <w:rPr>
          <w:noProof w:val="0"/>
          <w:vanish w:val="0"/>
          <w:color w:val="FFFFFF" w:themeColor="background1"/>
          <w:lang w:val="en-CA"/>
        </w:rPr>
        <w:t>th</w:t>
      </w:r>
      <w:r w:rsidR="009422C3" w:rsidRPr="0071212F">
        <w:rPr>
          <w:vanish w:val="0"/>
          <w:color w:val="FFFFFF" w:themeColor="background1"/>
          <w:lang w:val="en-CA"/>
        </w:rPr>
        <w:t>e</w:t>
      </w:r>
      <w:r w:rsidRPr="0071212F">
        <w:rPr>
          <w:vanish w:val="0"/>
          <w:color w:val="FFFFFF" w:themeColor="background1"/>
          <w:lang w:val="en-CA"/>
        </w:rPr>
        <w:t xml:space="preserve"> section break</w:t>
      </w:r>
    </w:p>
    <w:p w14:paraId="7736D40D" w14:textId="77777777" w:rsidR="009A5C23" w:rsidRPr="0027471C" w:rsidRDefault="009A5C23" w:rsidP="00197A6C">
      <w:pPr>
        <w:pStyle w:val="Paragraphedeliste"/>
        <w:ind w:left="0"/>
        <w:rPr>
          <w:vanish/>
          <w:color w:val="FF0000"/>
          <w:sz w:val="24"/>
        </w:rPr>
        <w:sectPr w:rsidR="009A5C23" w:rsidRPr="0027471C" w:rsidSect="005C00C9">
          <w:headerReference w:type="even" r:id="rId19"/>
          <w:headerReference w:type="default" r:id="rId20"/>
          <w:headerReference w:type="first" r:id="rId21"/>
          <w:pgSz w:w="12240" w:h="15840"/>
          <w:pgMar w:top="2552" w:right="1043" w:bottom="1701" w:left="1152" w:header="284" w:footer="157" w:gutter="0"/>
          <w:cols w:space="708"/>
          <w:docGrid w:linePitch="360"/>
        </w:sectPr>
      </w:pPr>
    </w:p>
    <w:p w14:paraId="0D71FF3F" w14:textId="46B9B706" w:rsidR="007A35F1" w:rsidRPr="009E4982" w:rsidRDefault="007A35F1" w:rsidP="009A2BEA">
      <w:pPr>
        <w:pStyle w:val="TM8"/>
      </w:pPr>
      <w:bookmarkStart w:id="53" w:name="_Hlk9405695"/>
      <w:bookmarkStart w:id="54" w:name="_Toc6577098"/>
      <w:bookmarkStart w:id="55" w:name="_Toc6577228"/>
      <w:bookmarkStart w:id="56" w:name="_Toc6577924"/>
      <w:bookmarkStart w:id="57" w:name="_Toc6577992"/>
      <w:bookmarkStart w:id="58" w:name="_Toc6994629"/>
      <w:bookmarkStart w:id="59" w:name="_Toc6995269"/>
      <w:bookmarkStart w:id="60" w:name="_Toc6995442"/>
      <w:bookmarkStart w:id="61" w:name="_Toc6995674"/>
      <w:bookmarkStart w:id="62" w:name="_Toc6995733"/>
      <w:bookmarkStart w:id="63" w:name="_Toc6995921"/>
      <w:bookmarkStart w:id="64" w:name="_Toc6996157"/>
      <w:bookmarkStart w:id="65" w:name="_Toc8291551"/>
      <w:bookmarkStart w:id="66" w:name="_Toc8291656"/>
      <w:bookmarkStart w:id="67" w:name="_Toc8292011"/>
      <w:bookmarkStart w:id="68" w:name="_Toc8292056"/>
      <w:bookmarkStart w:id="69" w:name="_Toc8293683"/>
      <w:bookmarkStart w:id="70" w:name="_Toc8293697"/>
      <w:bookmarkStart w:id="71" w:name="_Toc8293728"/>
      <w:bookmarkStart w:id="72" w:name="_Toc8293823"/>
      <w:bookmarkStart w:id="73" w:name="_Toc8293897"/>
      <w:bookmarkStart w:id="74" w:name="_Toc8293958"/>
      <w:bookmarkStart w:id="75" w:name="_Toc8294128"/>
      <w:bookmarkStart w:id="76" w:name="_Toc8294213"/>
      <w:bookmarkStart w:id="77" w:name="_Toc8294628"/>
      <w:bookmarkStart w:id="78" w:name="_Toc8294971"/>
      <w:bookmarkStart w:id="79" w:name="_Toc8295004"/>
      <w:bookmarkStart w:id="80" w:name="_Toc8295029"/>
      <w:bookmarkStart w:id="81" w:name="_Toc8295404"/>
      <w:bookmarkStart w:id="82" w:name="_Toc8295418"/>
      <w:bookmarkStart w:id="83" w:name="_Toc8295432"/>
      <w:bookmarkStart w:id="84" w:name="_Toc8295446"/>
      <w:bookmarkStart w:id="85" w:name="_Toc8295460"/>
      <w:bookmarkStart w:id="86" w:name="_Toc8295474"/>
      <w:bookmarkStart w:id="87" w:name="_Toc8295488"/>
      <w:bookmarkStart w:id="88" w:name="_Toc8295502"/>
      <w:bookmarkStart w:id="89" w:name="_Toc8295516"/>
      <w:bookmarkStart w:id="90" w:name="_Toc8301103"/>
      <w:bookmarkStart w:id="91" w:name="_Toc8301181"/>
      <w:r w:rsidRPr="009E4982">
        <w:t>Appendi</w:t>
      </w:r>
      <w:r w:rsidR="009A2BEA">
        <w:t xml:space="preserve">x </w:t>
      </w:r>
      <w:r w:rsidRPr="009E4982">
        <w:t>List</w:t>
      </w:r>
    </w:p>
    <w:p w14:paraId="6959C590" w14:textId="77777777" w:rsidR="00AF1524" w:rsidRDefault="00AF1524" w:rsidP="005F6078">
      <w:pPr>
        <w:ind w:left="426"/>
      </w:pPr>
    </w:p>
    <w:p w14:paraId="0BBF444A" w14:textId="77777777" w:rsidR="009A2BEA" w:rsidRDefault="009A2BEA" w:rsidP="005F6078">
      <w:pPr>
        <w:ind w:left="426"/>
      </w:pPr>
    </w:p>
    <w:p w14:paraId="24AE2603" w14:textId="77777777" w:rsidR="009A2BEA" w:rsidRDefault="009A2BEA" w:rsidP="005F6078">
      <w:pPr>
        <w:ind w:left="426"/>
      </w:pPr>
    </w:p>
    <w:p w14:paraId="1BBEABB2" w14:textId="77777777" w:rsidR="009A2BEA" w:rsidRDefault="009A2BEA" w:rsidP="005F6078">
      <w:pPr>
        <w:ind w:left="426"/>
      </w:pPr>
    </w:p>
    <w:p w14:paraId="734591BB" w14:textId="77777777" w:rsidR="009A2BEA" w:rsidRDefault="009A2BEA" w:rsidP="005F6078">
      <w:pPr>
        <w:ind w:left="426"/>
      </w:pPr>
    </w:p>
    <w:p w14:paraId="3BC016F7" w14:textId="77777777" w:rsidR="009A2BEA" w:rsidRDefault="009A2BEA" w:rsidP="005F6078">
      <w:pPr>
        <w:ind w:left="426"/>
      </w:pPr>
    </w:p>
    <w:p w14:paraId="08E36D48" w14:textId="77777777" w:rsidR="009A2BEA" w:rsidRPr="009E4982" w:rsidRDefault="009A2BEA" w:rsidP="00CA5343">
      <w:pPr>
        <w:ind w:left="709"/>
      </w:pPr>
    </w:p>
    <w:p w14:paraId="3912A721" w14:textId="20B46049" w:rsidR="00470E8C" w:rsidRDefault="0033700D" w:rsidP="00CA5343">
      <w:pPr>
        <w:pStyle w:val="TM8"/>
        <w:ind w:left="709"/>
        <w:rPr>
          <w:rFonts w:asciiTheme="minorHAnsi" w:hAnsiTheme="minorHAnsi"/>
          <w:b/>
          <w:bCs/>
          <w:color w:val="auto"/>
          <w:kern w:val="2"/>
          <w:sz w:val="24"/>
          <w:szCs w:val="24"/>
          <w:lang w:eastAsia="en-CA"/>
          <w14:ligatures w14:val="standardContextual"/>
        </w:rPr>
      </w:pPr>
      <w:r w:rsidRPr="002161BA">
        <w:rPr>
          <w:b/>
          <w:bCs/>
          <w:noProof w:val="0"/>
          <w:sz w:val="4"/>
          <w:szCs w:val="4"/>
        </w:rPr>
        <w:fldChar w:fldCharType="begin"/>
      </w:r>
      <w:r w:rsidRPr="002161BA">
        <w:rPr>
          <w:sz w:val="4"/>
          <w:szCs w:val="4"/>
        </w:rPr>
        <w:instrText xml:space="preserve"> TOC \b Appendix \* MERGEFORMAT </w:instrText>
      </w:r>
      <w:r w:rsidRPr="002161BA">
        <w:rPr>
          <w:b/>
          <w:bCs/>
          <w:noProof w:val="0"/>
          <w:sz w:val="4"/>
          <w:szCs w:val="4"/>
        </w:rPr>
        <w:fldChar w:fldCharType="separate"/>
      </w:r>
      <w:r w:rsidR="00470E8C" w:rsidRPr="005F6078">
        <w:t>APPENDIX A Rates 2025</w:t>
      </w:r>
      <w:r w:rsidR="00470E8C" w:rsidRPr="005F6078">
        <w:tab/>
      </w:r>
      <w:r w:rsidR="00470E8C">
        <w:fldChar w:fldCharType="begin"/>
      </w:r>
      <w:r w:rsidR="00470E8C">
        <w:instrText xml:space="preserve"> PAGEREF _Toc198198745 \h </w:instrText>
      </w:r>
      <w:r w:rsidR="00470E8C">
        <w:fldChar w:fldCharType="separate"/>
      </w:r>
      <w:r w:rsidR="00311308">
        <w:t>11</w:t>
      </w:r>
      <w:r w:rsidR="00470E8C">
        <w:fldChar w:fldCharType="end"/>
      </w:r>
    </w:p>
    <w:p w14:paraId="1BA26872" w14:textId="7248E7F4" w:rsidR="00470E8C" w:rsidRPr="005F6078" w:rsidRDefault="00470E8C" w:rsidP="00CA5343">
      <w:pPr>
        <w:pStyle w:val="TM8"/>
        <w:ind w:left="709"/>
        <w:rPr>
          <w:rFonts w:asciiTheme="minorHAnsi" w:hAnsiTheme="minorHAnsi"/>
          <w:color w:val="auto"/>
          <w:kern w:val="2"/>
          <w:sz w:val="24"/>
          <w:szCs w:val="24"/>
          <w:lang w:eastAsia="en-CA"/>
          <w14:ligatures w14:val="standardContextual"/>
        </w:rPr>
      </w:pPr>
      <w:r w:rsidRPr="005F6078">
        <w:t>APPENDIX B Terms &amp; Conditions</w:t>
      </w:r>
      <w:r w:rsidRPr="005F6078">
        <w:tab/>
      </w:r>
      <w:r w:rsidRPr="005F6078">
        <w:fldChar w:fldCharType="begin"/>
      </w:r>
      <w:r w:rsidRPr="005F6078">
        <w:instrText xml:space="preserve"> PAGEREF _Toc198198746 \h </w:instrText>
      </w:r>
      <w:r w:rsidRPr="005F6078">
        <w:fldChar w:fldCharType="separate"/>
      </w:r>
      <w:r w:rsidR="00311308">
        <w:t>12</w:t>
      </w:r>
      <w:r w:rsidRPr="005F6078">
        <w:fldChar w:fldCharType="end"/>
      </w:r>
    </w:p>
    <w:p w14:paraId="494AC9F7" w14:textId="408D8D85" w:rsidR="00A31573" w:rsidRPr="002161BA" w:rsidRDefault="0033700D" w:rsidP="00CA5343">
      <w:pPr>
        <w:pStyle w:val="Titre5"/>
        <w:tabs>
          <w:tab w:val="right" w:leader="dot" w:pos="8505"/>
        </w:tabs>
        <w:spacing w:after="0"/>
        <w:ind w:left="709" w:right="219"/>
        <w:rPr>
          <w:rFonts w:ascii="Georgia" w:hAnsi="Georgia"/>
          <w:vanish w:val="0"/>
          <w:lang w:val="en-CA"/>
        </w:rPr>
      </w:pPr>
      <w:r w:rsidRPr="002161BA">
        <w:rPr>
          <w:rFonts w:ascii="Georgia" w:hAnsi="Georgia"/>
          <w:vanish w:val="0"/>
          <w:color w:val="13658B"/>
          <w:sz w:val="4"/>
          <w:szCs w:val="4"/>
          <w:lang w:val="en-CA"/>
        </w:rPr>
        <w:fldChar w:fldCharType="end"/>
      </w:r>
    </w:p>
    <w:p w14:paraId="4AECF368" w14:textId="77777777" w:rsidR="00BB1FBF" w:rsidRPr="00D678E6" w:rsidRDefault="00501ADE" w:rsidP="009F23DA">
      <w:pPr>
        <w:pStyle w:val="Titre8"/>
        <w:jc w:val="center"/>
        <w:rPr>
          <w:rFonts w:ascii="Georgia" w:hAnsi="Georgia" w:cs="Calibri"/>
          <w:b/>
          <w:bCs/>
          <w:sz w:val="32"/>
          <w:szCs w:val="32"/>
        </w:rPr>
      </w:pPr>
      <w:r w:rsidRPr="00D678E6">
        <w:rPr>
          <w:color w:val="C00000"/>
        </w:rPr>
        <w:br w:type="page"/>
      </w:r>
      <w:bookmarkStart w:id="92" w:name="_Toc119582050"/>
      <w:bookmarkStart w:id="93" w:name="_Toc198198745"/>
      <w:bookmarkStart w:id="94" w:name="Appendix"/>
      <w:r w:rsidR="00BB1FBF" w:rsidRPr="00D678E6">
        <w:rPr>
          <w:rFonts w:ascii="Georgia" w:hAnsi="Georgia" w:cs="Calibri"/>
          <w:b/>
          <w:bCs/>
          <w:sz w:val="32"/>
          <w:szCs w:val="32"/>
        </w:rPr>
        <w:lastRenderedPageBreak/>
        <w:t>A</w:t>
      </w:r>
      <w:r w:rsidR="001B5AB6" w:rsidRPr="00D678E6">
        <w:rPr>
          <w:rFonts w:ascii="Georgia" w:hAnsi="Georgia" w:cs="Calibri"/>
          <w:b/>
          <w:bCs/>
          <w:sz w:val="32"/>
          <w:szCs w:val="32"/>
        </w:rPr>
        <w:t>PPENDIX</w:t>
      </w:r>
      <w:r w:rsidR="00BB1FBF" w:rsidRPr="00D678E6">
        <w:rPr>
          <w:rFonts w:ascii="Georgia" w:hAnsi="Georgia" w:cs="Calibri"/>
          <w:b/>
          <w:bCs/>
          <w:sz w:val="32"/>
          <w:szCs w:val="32"/>
        </w:rPr>
        <w:t xml:space="preserve"> A</w:t>
      </w:r>
      <w:r w:rsidR="00BB1FBF" w:rsidRPr="00D678E6">
        <w:rPr>
          <w:rFonts w:ascii="Georgia" w:hAnsi="Georgia" w:cs="Calibri"/>
          <w:b/>
          <w:bCs/>
          <w:sz w:val="32"/>
          <w:szCs w:val="32"/>
        </w:rPr>
        <w:br/>
      </w:r>
      <w:r w:rsidR="001B5AB6" w:rsidRPr="00D678E6">
        <w:rPr>
          <w:rFonts w:ascii="Georgia" w:hAnsi="Georgia" w:cs="Calibri"/>
          <w:b/>
          <w:bCs/>
          <w:sz w:val="32"/>
          <w:szCs w:val="32"/>
        </w:rPr>
        <w:t>Rates</w:t>
      </w:r>
      <w:r w:rsidR="00BB1FBF" w:rsidRPr="00D678E6">
        <w:rPr>
          <w:rFonts w:ascii="Georgia" w:hAnsi="Georgia" w:cs="Calibri"/>
          <w:b/>
          <w:bCs/>
          <w:sz w:val="32"/>
          <w:szCs w:val="32"/>
        </w:rPr>
        <w:t xml:space="preserve"> 202</w:t>
      </w:r>
      <w:bookmarkEnd w:id="92"/>
      <w:r w:rsidR="00911BDD" w:rsidRPr="00D678E6">
        <w:rPr>
          <w:rFonts w:ascii="Georgia" w:hAnsi="Georgia" w:cs="Calibri"/>
          <w:b/>
          <w:bCs/>
          <w:sz w:val="32"/>
          <w:szCs w:val="32"/>
        </w:rPr>
        <w:t>5</w:t>
      </w:r>
      <w:bookmarkEnd w:id="93"/>
    </w:p>
    <w:p w14:paraId="18AC43F4" w14:textId="77777777" w:rsidR="009A2BEA" w:rsidRPr="00D678E6" w:rsidRDefault="009A2BEA">
      <w:pPr>
        <w:rPr>
          <w:rFonts w:ascii="Georgia" w:eastAsiaTheme="majorEastAsia" w:hAnsi="Georgia" w:cs="Calibri"/>
          <w:b/>
          <w:bCs/>
          <w:color w:val="13658B"/>
          <w:sz w:val="32"/>
          <w:szCs w:val="32"/>
        </w:rPr>
      </w:pPr>
      <w:bookmarkStart w:id="95" w:name="_Toc198198746"/>
      <w:bookmarkStart w:id="96" w:name="_Toc119582051"/>
      <w:r w:rsidRPr="00D678E6">
        <w:rPr>
          <w:rFonts w:ascii="Georgia" w:hAnsi="Georgia" w:cs="Calibri"/>
          <w:b/>
          <w:bCs/>
          <w:sz w:val="32"/>
          <w:szCs w:val="32"/>
        </w:rPr>
        <w:br w:type="page"/>
      </w:r>
    </w:p>
    <w:p w14:paraId="4AE4C399" w14:textId="4EF4995C" w:rsidR="00BB1FBF" w:rsidRPr="00C561DB" w:rsidRDefault="001B5AB6" w:rsidP="00470E8C">
      <w:pPr>
        <w:pStyle w:val="Titre8"/>
        <w:jc w:val="center"/>
        <w:rPr>
          <w:rFonts w:ascii="Georgia" w:hAnsi="Georgia" w:cs="Calibri"/>
          <w:b/>
          <w:bCs/>
          <w:sz w:val="32"/>
          <w:szCs w:val="18"/>
        </w:rPr>
      </w:pPr>
      <w:r w:rsidRPr="00D678E6">
        <w:rPr>
          <w:rFonts w:ascii="Georgia" w:hAnsi="Georgia" w:cs="Calibri"/>
          <w:b/>
          <w:bCs/>
          <w:sz w:val="32"/>
          <w:szCs w:val="32"/>
        </w:rPr>
        <w:lastRenderedPageBreak/>
        <w:t>APPENDIX</w:t>
      </w:r>
      <w:r w:rsidR="00BB1FBF" w:rsidRPr="00D678E6">
        <w:rPr>
          <w:rFonts w:ascii="Georgia" w:hAnsi="Georgia" w:cs="Calibri"/>
          <w:b/>
          <w:bCs/>
          <w:sz w:val="32"/>
          <w:szCs w:val="32"/>
        </w:rPr>
        <w:t xml:space="preserve"> B</w:t>
      </w:r>
      <w:r w:rsidR="00BB1FBF" w:rsidRPr="00D678E6">
        <w:rPr>
          <w:rFonts w:ascii="Georgia" w:hAnsi="Georgia" w:cs="Calibri"/>
          <w:b/>
          <w:bCs/>
          <w:sz w:val="32"/>
          <w:szCs w:val="32"/>
        </w:rPr>
        <w:br/>
        <w:t xml:space="preserve">Terms &amp; </w:t>
      </w:r>
      <w:r w:rsidRPr="00D678E6">
        <w:rPr>
          <w:rFonts w:ascii="Georgia" w:hAnsi="Georgia" w:cs="Calibri"/>
          <w:b/>
          <w:bCs/>
          <w:sz w:val="32"/>
          <w:szCs w:val="32"/>
        </w:rPr>
        <w:t>C</w:t>
      </w:r>
      <w:r w:rsidR="00BB1FBF" w:rsidRPr="00D678E6">
        <w:rPr>
          <w:rFonts w:ascii="Georgia" w:hAnsi="Georgia" w:cs="Calibri"/>
          <w:b/>
          <w:bCs/>
          <w:sz w:val="32"/>
          <w:szCs w:val="32"/>
        </w:rPr>
        <w:t>onditions</w:t>
      </w:r>
      <w:bookmarkEnd w:id="95"/>
      <w:r w:rsidR="00BB1FBF" w:rsidRPr="00D678E6">
        <w:rPr>
          <w:rFonts w:ascii="Georgia" w:hAnsi="Georgia" w:cs="Calibri"/>
          <w:b/>
          <w:bCs/>
          <w:sz w:val="32"/>
          <w:szCs w:val="32"/>
        </w:rPr>
        <w:t xml:space="preserve"> </w:t>
      </w:r>
      <w:r w:rsidR="00BB1FBF" w:rsidRPr="00D678E6">
        <w:rPr>
          <w:rFonts w:ascii="Georgia" w:hAnsi="Georgia" w:cs="Calibri"/>
          <w:b/>
          <w:bCs/>
          <w:sz w:val="32"/>
          <w:szCs w:val="32"/>
        </w:rPr>
        <w:br/>
      </w:r>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4"/>
      <w:bookmarkEnd w:id="96"/>
    </w:p>
    <w:sectPr w:rsidR="00BB1FBF" w:rsidRPr="00C561DB" w:rsidSect="005C00C9">
      <w:headerReference w:type="even" r:id="rId22"/>
      <w:headerReference w:type="default" r:id="rId23"/>
      <w:footerReference w:type="default" r:id="rId24"/>
      <w:headerReference w:type="first" r:id="rId25"/>
      <w:pgSz w:w="12240" w:h="15840" w:code="1"/>
      <w:pgMar w:top="805" w:right="1797" w:bottom="1440" w:left="1152" w:header="709" w:footer="709" w:gutter="0"/>
      <w:cols w:space="708"/>
      <w:vAlign w:val="cen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95463E" w14:textId="77777777" w:rsidR="00606E07" w:rsidRDefault="00606E07" w:rsidP="000B0D2C">
      <w:pPr>
        <w:spacing w:after="0" w:line="240" w:lineRule="auto"/>
      </w:pPr>
      <w:r>
        <w:separator/>
      </w:r>
    </w:p>
  </w:endnote>
  <w:endnote w:type="continuationSeparator" w:id="0">
    <w:p w14:paraId="7100EFB9" w14:textId="77777777" w:rsidR="00606E07" w:rsidRDefault="00606E07" w:rsidP="000B0D2C">
      <w:pPr>
        <w:spacing w:after="0" w:line="240" w:lineRule="auto"/>
      </w:pPr>
      <w:r>
        <w:continuationSeparator/>
      </w:r>
    </w:p>
  </w:endnote>
  <w:endnote w:type="continuationNotice" w:id="1">
    <w:p w14:paraId="3CE048AC" w14:textId="77777777" w:rsidR="00606E07" w:rsidRDefault="00606E0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entury Gothic">
    <w:altName w:val="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5995"/>
      <w:gridCol w:w="4050"/>
    </w:tblGrid>
    <w:tr w:rsidR="00FC3E8F" w14:paraId="4602E532" w14:textId="77777777" w:rsidTr="00470056">
      <w:trPr>
        <w:trHeight w:hRule="exact" w:val="57"/>
      </w:trPr>
      <w:tc>
        <w:tcPr>
          <w:tcW w:w="6007" w:type="dxa"/>
          <w:shd w:val="clear" w:color="auto" w:fill="4F81BD" w:themeFill="accent1"/>
          <w:tcMar>
            <w:top w:w="0" w:type="dxa"/>
            <w:bottom w:w="0" w:type="dxa"/>
          </w:tcMar>
        </w:tcPr>
        <w:p w14:paraId="6DE1142F" w14:textId="77777777" w:rsidR="00B80834" w:rsidRDefault="00B80834">
          <w:pPr>
            <w:pStyle w:val="En-tte"/>
            <w:rPr>
              <w:caps/>
              <w:sz w:val="18"/>
            </w:rPr>
          </w:pPr>
        </w:p>
      </w:tc>
      <w:tc>
        <w:tcPr>
          <w:tcW w:w="4058" w:type="dxa"/>
          <w:shd w:val="clear" w:color="auto" w:fill="4F81BD" w:themeFill="accent1"/>
          <w:tcMar>
            <w:top w:w="0" w:type="dxa"/>
            <w:bottom w:w="0" w:type="dxa"/>
          </w:tcMar>
        </w:tcPr>
        <w:p w14:paraId="6ED03EB7" w14:textId="77777777" w:rsidR="00B80834" w:rsidRDefault="00B80834">
          <w:pPr>
            <w:pStyle w:val="En-tte"/>
            <w:jc w:val="right"/>
            <w:rPr>
              <w:caps/>
              <w:sz w:val="18"/>
            </w:rPr>
          </w:pPr>
        </w:p>
      </w:tc>
    </w:tr>
    <w:tr w:rsidR="00FC3E8F" w14:paraId="67FB7A2B" w14:textId="77777777" w:rsidTr="00470056">
      <w:tc>
        <w:tcPr>
          <w:tcW w:w="6007" w:type="dxa"/>
          <w:shd w:val="clear" w:color="auto" w:fill="auto"/>
          <w:vAlign w:val="center"/>
        </w:tcPr>
        <w:p w14:paraId="781F8C99" w14:textId="5796DC6F" w:rsidR="00B80834" w:rsidRDefault="00B80834">
          <w:pPr>
            <w:pStyle w:val="Pieddepage"/>
            <w:rPr>
              <w:caps/>
              <w:color w:val="808080" w:themeColor="background1" w:themeShade="80"/>
              <w:sz w:val="18"/>
              <w:szCs w:val="18"/>
            </w:rPr>
          </w:pPr>
          <w:r>
            <w:rPr>
              <w:caps/>
              <w:color w:val="808080" w:themeColor="background1" w:themeShade="80"/>
              <w:sz w:val="18"/>
              <w:szCs w:val="18"/>
            </w:rPr>
            <w:t>Project # 2</w:t>
          </w:r>
          <w:r w:rsidR="00911BDD">
            <w:rPr>
              <w:caps/>
              <w:color w:val="808080" w:themeColor="background1" w:themeShade="80"/>
              <w:sz w:val="18"/>
              <w:szCs w:val="18"/>
            </w:rPr>
            <w:t>5</w:t>
          </w:r>
          <w:r w:rsidR="00673AF4">
            <w:rPr>
              <w:caps/>
              <w:color w:val="808080" w:themeColor="background1" w:themeShade="80"/>
              <w:sz w:val="18"/>
              <w:szCs w:val="18"/>
            </w:rPr>
            <w:t>610-KAM</w:t>
          </w:r>
          <w:r w:rsidR="008D2D1E">
            <w:rPr>
              <w:caps/>
              <w:color w:val="808080" w:themeColor="background1" w:themeShade="80"/>
              <w:sz w:val="18"/>
              <w:szCs w:val="18"/>
            </w:rPr>
            <w:t xml:space="preserve"> rev 1</w:t>
          </w:r>
        </w:p>
        <w:p w14:paraId="6D61B6D3" w14:textId="77777777" w:rsidR="00D663F7" w:rsidRDefault="00B80834">
          <w:pPr>
            <w:pStyle w:val="Pieddepage"/>
            <w:rPr>
              <w:caps/>
              <w:color w:val="808080" w:themeColor="background1" w:themeShade="80"/>
              <w:sz w:val="18"/>
              <w:szCs w:val="18"/>
            </w:rPr>
          </w:pPr>
          <w:proofErr w:type="gramStart"/>
          <w:r>
            <w:rPr>
              <w:caps/>
              <w:color w:val="808080" w:themeColor="background1" w:themeShade="80"/>
              <w:sz w:val="18"/>
              <w:szCs w:val="18"/>
            </w:rPr>
            <w:t>SO</w:t>
          </w:r>
          <w:proofErr w:type="gramEnd"/>
          <w:r>
            <w:rPr>
              <w:caps/>
              <w:color w:val="808080" w:themeColor="background1" w:themeShade="80"/>
              <w:sz w:val="18"/>
              <w:szCs w:val="18"/>
            </w:rPr>
            <w:t xml:space="preserve"> 202</w:t>
          </w:r>
          <w:r w:rsidR="00911BDD">
            <w:rPr>
              <w:caps/>
              <w:color w:val="808080" w:themeColor="background1" w:themeShade="80"/>
              <w:sz w:val="18"/>
              <w:szCs w:val="18"/>
            </w:rPr>
            <w:t>5</w:t>
          </w:r>
          <w:r>
            <w:rPr>
              <w:caps/>
              <w:color w:val="808080" w:themeColor="background1" w:themeShade="80"/>
              <w:sz w:val="18"/>
              <w:szCs w:val="18"/>
            </w:rPr>
            <w:t xml:space="preserve"> REv </w:t>
          </w:r>
          <w:r w:rsidR="00D663F7">
            <w:rPr>
              <w:caps/>
              <w:color w:val="808080" w:themeColor="background1" w:themeShade="80"/>
              <w:sz w:val="18"/>
              <w:szCs w:val="18"/>
            </w:rPr>
            <w:t>1</w:t>
          </w:r>
        </w:p>
      </w:tc>
      <w:tc>
        <w:tcPr>
          <w:tcW w:w="4058" w:type="dxa"/>
          <w:shd w:val="clear" w:color="auto" w:fill="auto"/>
          <w:vAlign w:val="center"/>
        </w:tcPr>
        <w:p w14:paraId="58AFB68F" w14:textId="77777777" w:rsidR="00B80834" w:rsidRDefault="00B80834">
          <w:pPr>
            <w:pStyle w:val="Pieddepage"/>
            <w:jc w:val="right"/>
            <w:rPr>
              <w:caps/>
              <w:color w:val="808080" w:themeColor="background1" w:themeShade="80"/>
              <w:sz w:val="18"/>
              <w:szCs w:val="18"/>
            </w:rPr>
          </w:pPr>
          <w:r>
            <w:rPr>
              <w:caps/>
              <w:color w:val="808080" w:themeColor="background1" w:themeShade="80"/>
              <w:sz w:val="18"/>
              <w:szCs w:val="18"/>
            </w:rPr>
            <w:t xml:space="preserve">Page </w:t>
          </w:r>
          <w:r>
            <w:rPr>
              <w:caps/>
              <w:color w:val="808080" w:themeColor="background1" w:themeShade="80"/>
              <w:sz w:val="18"/>
              <w:szCs w:val="18"/>
            </w:rPr>
            <w:fldChar w:fldCharType="begin"/>
          </w:r>
          <w:r>
            <w:rPr>
              <w:caps/>
              <w:color w:val="808080" w:themeColor="background1" w:themeShade="80"/>
              <w:sz w:val="18"/>
              <w:szCs w:val="18"/>
            </w:rPr>
            <w:instrText>PAGE   \* MERGEFORMAT</w:instrText>
          </w:r>
          <w:r>
            <w:rPr>
              <w:caps/>
              <w:color w:val="808080" w:themeColor="background1" w:themeShade="80"/>
              <w:sz w:val="18"/>
              <w:szCs w:val="18"/>
            </w:rPr>
            <w:fldChar w:fldCharType="separate"/>
          </w:r>
          <w:r>
            <w:rPr>
              <w:caps/>
              <w:color w:val="808080" w:themeColor="background1" w:themeShade="80"/>
              <w:sz w:val="18"/>
              <w:szCs w:val="18"/>
              <w:lang w:val="fr-FR"/>
            </w:rPr>
            <w:t>2</w:t>
          </w:r>
          <w:r>
            <w:rPr>
              <w:caps/>
              <w:color w:val="808080" w:themeColor="background1" w:themeShade="80"/>
              <w:sz w:val="18"/>
              <w:szCs w:val="18"/>
            </w:rPr>
            <w:fldChar w:fldCharType="end"/>
          </w:r>
        </w:p>
      </w:tc>
    </w:tr>
  </w:tbl>
  <w:p w14:paraId="358AA4E1" w14:textId="77777777" w:rsidR="00F4644D" w:rsidRDefault="00F4644D" w:rsidP="00E1079B">
    <w:pPr>
      <w:pStyle w:val="Pieddepage"/>
      <w:pBdr>
        <w:top w:val="single" w:sz="4" w:space="8" w:color="D9D9D9" w:themeColor="background1" w:themeShade="D9"/>
      </w:pBd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B0B072" w14:textId="77777777" w:rsidR="00B12DF2" w:rsidRDefault="00B12DF2">
    <w:pPr>
      <w:pStyle w:val="Pieddepage"/>
      <w:jc w:val="right"/>
    </w:pPr>
  </w:p>
  <w:p w14:paraId="6A6DE971" w14:textId="77777777" w:rsidR="00B12DF2" w:rsidRPr="007A58B3" w:rsidRDefault="00B12DF2" w:rsidP="003C4CAF">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E18F80" w14:textId="77777777" w:rsidR="00606E07" w:rsidRDefault="00606E07" w:rsidP="000B0D2C">
      <w:pPr>
        <w:spacing w:after="0" w:line="240" w:lineRule="auto"/>
      </w:pPr>
      <w:r>
        <w:separator/>
      </w:r>
    </w:p>
  </w:footnote>
  <w:footnote w:type="continuationSeparator" w:id="0">
    <w:p w14:paraId="4BFB1CE6" w14:textId="77777777" w:rsidR="00606E07" w:rsidRDefault="00606E07" w:rsidP="000B0D2C">
      <w:pPr>
        <w:spacing w:after="0" w:line="240" w:lineRule="auto"/>
      </w:pPr>
      <w:r>
        <w:continuationSeparator/>
      </w:r>
    </w:p>
  </w:footnote>
  <w:footnote w:type="continuationNotice" w:id="1">
    <w:p w14:paraId="73CDBED7" w14:textId="77777777" w:rsidR="00606E07" w:rsidRDefault="00606E0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BBBEB9" w14:textId="77777777" w:rsidR="003D0003" w:rsidRDefault="00311308">
    <w:pPr>
      <w:pStyle w:val="En-tte"/>
    </w:pPr>
    <w:r>
      <w:rPr>
        <w:noProof/>
      </w:rPr>
      <w:pict w14:anchorId="4A88EB7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95798672" o:spid="_x0000_s1031" type="#_x0000_t75" style="position:absolute;margin-left:0;margin-top:0;width:432.1pt;height:381.15pt;z-index:-251658238;mso-position-horizontal:center;mso-position-horizontal-relative:margin;mso-position-vertical:center;mso-position-vertical-relative:margin" o:allowincell="f">
          <v:imagedata r:id="rId1" o:title="Annexe-Appendices Logos"/>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97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23"/>
      <w:gridCol w:w="2882"/>
      <w:gridCol w:w="3576"/>
    </w:tblGrid>
    <w:tr w:rsidR="00E932AB" w14:paraId="6CFCF3B2" w14:textId="77777777" w:rsidTr="001F6B6C">
      <w:trPr>
        <w:trHeight w:val="1702"/>
      </w:trPr>
      <w:tc>
        <w:tcPr>
          <w:tcW w:w="3390" w:type="dxa"/>
        </w:tcPr>
        <w:p w14:paraId="081B553C" w14:textId="77777777" w:rsidR="00B12DF2" w:rsidRDefault="001F6B6C">
          <w:pPr>
            <w:pStyle w:val="En-tte"/>
          </w:pPr>
          <w:r>
            <w:rPr>
              <w:noProof/>
            </w:rPr>
            <w:drawing>
              <wp:inline distT="0" distB="0" distL="0" distR="0" wp14:anchorId="01BDBA9A" wp14:editId="66AC6A47">
                <wp:extent cx="1732763" cy="1066800"/>
                <wp:effectExtent l="0" t="0" r="1270" b="0"/>
                <wp:docPr id="731671698" name="Image 2106980598" descr="Une image contenant Graphique, Police, logo, graphism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838897" name="Image 1" descr="Une image contenant Graphique, Police, logo, graphisme&#10;&#10;Description générée automatiquement"/>
                        <pic:cNvPicPr/>
                      </pic:nvPicPr>
                      <pic:blipFill rotWithShape="1">
                        <a:blip r:embed="rId1">
                          <a:extLst>
                            <a:ext uri="{28A0092B-C50C-407E-A947-70E740481C1C}">
                              <a14:useLocalDpi xmlns:a14="http://schemas.microsoft.com/office/drawing/2010/main" val="0"/>
                            </a:ext>
                          </a:extLst>
                        </a:blip>
                        <a:srcRect l="8050" t="15401" r="8122" b="14626"/>
                        <a:stretch/>
                      </pic:blipFill>
                      <pic:spPr bwMode="auto">
                        <a:xfrm>
                          <a:off x="0" y="0"/>
                          <a:ext cx="1744177" cy="1073827"/>
                        </a:xfrm>
                        <a:prstGeom prst="rect">
                          <a:avLst/>
                        </a:prstGeom>
                        <a:ln>
                          <a:noFill/>
                        </a:ln>
                        <a:extLst>
                          <a:ext uri="{53640926-AAD7-44D8-BBD7-CCE9431645EC}">
                            <a14:shadowObscured xmlns:a14="http://schemas.microsoft.com/office/drawing/2010/main"/>
                          </a:ext>
                        </a:extLst>
                      </pic:spPr>
                    </pic:pic>
                  </a:graphicData>
                </a:graphic>
              </wp:inline>
            </w:drawing>
          </w:r>
        </w:p>
      </w:tc>
      <w:tc>
        <w:tcPr>
          <w:tcW w:w="3356" w:type="dxa"/>
        </w:tcPr>
        <w:p w14:paraId="1BA18B28" w14:textId="77777777" w:rsidR="00B12DF2" w:rsidRDefault="00B12DF2">
          <w:pPr>
            <w:pStyle w:val="En-tte"/>
          </w:pPr>
        </w:p>
        <w:p w14:paraId="1F644564" w14:textId="77777777" w:rsidR="00043E20" w:rsidRDefault="00043E20" w:rsidP="00043E20"/>
        <w:p w14:paraId="64C6C838" w14:textId="77777777" w:rsidR="00043E20" w:rsidRDefault="00043E20" w:rsidP="00043E20"/>
        <w:p w14:paraId="38FC03B5" w14:textId="77777777" w:rsidR="00043E20" w:rsidRPr="00043E20" w:rsidRDefault="00043E20" w:rsidP="00043E20">
          <w:pPr>
            <w:jc w:val="center"/>
          </w:pPr>
        </w:p>
      </w:tc>
      <w:tc>
        <w:tcPr>
          <w:tcW w:w="3035" w:type="dxa"/>
          <w:vAlign w:val="center"/>
        </w:tcPr>
        <w:p w14:paraId="3726F7CB" w14:textId="149F7434" w:rsidR="00B12DF2" w:rsidRDefault="00E932AB" w:rsidP="00F4644D">
          <w:pPr>
            <w:pStyle w:val="En-tte"/>
            <w:jc w:val="right"/>
          </w:pPr>
          <w:r>
            <w:rPr>
              <w:noProof/>
            </w:rPr>
            <w:drawing>
              <wp:inline distT="0" distB="0" distL="0" distR="0" wp14:anchorId="4439A404" wp14:editId="006170A7">
                <wp:extent cx="2131547" cy="635000"/>
                <wp:effectExtent l="0" t="0" r="2540" b="0"/>
                <wp:docPr id="583413341" name="Image 2" descr="Une image contenant texte, Police, logo,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952964" name="Image 2" descr="Une image contenant texte, Police, logo, Graphique&#10;&#10;Le contenu généré par l’IA peut être incorrect."/>
                        <pic:cNvPicPr/>
                      </pic:nvPicPr>
                      <pic:blipFill rotWithShape="1">
                        <a:blip r:embed="rId2">
                          <a:extLst>
                            <a:ext uri="{28A0092B-C50C-407E-A947-70E740481C1C}">
                              <a14:useLocalDpi xmlns:a14="http://schemas.microsoft.com/office/drawing/2010/main" val="0"/>
                            </a:ext>
                          </a:extLst>
                        </a:blip>
                        <a:srcRect b="26579"/>
                        <a:stretch/>
                      </pic:blipFill>
                      <pic:spPr bwMode="auto">
                        <a:xfrm>
                          <a:off x="0" y="0"/>
                          <a:ext cx="2145453" cy="639143"/>
                        </a:xfrm>
                        <a:prstGeom prst="rect">
                          <a:avLst/>
                        </a:prstGeom>
                        <a:ln>
                          <a:noFill/>
                        </a:ln>
                        <a:extLst>
                          <a:ext uri="{53640926-AAD7-44D8-BBD7-CCE9431645EC}">
                            <a14:shadowObscured xmlns:a14="http://schemas.microsoft.com/office/drawing/2010/main"/>
                          </a:ext>
                        </a:extLst>
                      </pic:spPr>
                    </pic:pic>
                  </a:graphicData>
                </a:graphic>
              </wp:inline>
            </w:drawing>
          </w:r>
        </w:p>
      </w:tc>
    </w:tr>
  </w:tbl>
  <w:p w14:paraId="3F1DE269" w14:textId="77777777" w:rsidR="00B12DF2" w:rsidRDefault="00B12DF2">
    <w:pPr>
      <w:pStyle w:val="En-tte"/>
    </w:pPr>
  </w:p>
  <w:p w14:paraId="78839B9A" w14:textId="77777777" w:rsidR="00B12DF2" w:rsidRPr="000B0D2C" w:rsidRDefault="00617FCD" w:rsidP="001F6B6C">
    <w:pPr>
      <w:tabs>
        <w:tab w:val="left" w:pos="6096"/>
      </w:tabs>
      <w:rPr>
        <w:lang w:val="fr-CA"/>
      </w:rPr>
    </w:pPr>
    <w:r>
      <w:rPr>
        <w:noProof/>
        <w:lang w:val="fr-CA"/>
      </w:rPr>
      <mc:AlternateContent>
        <mc:Choice Requires="wps">
          <w:drawing>
            <wp:anchor distT="0" distB="0" distL="114300" distR="114300" simplePos="0" relativeHeight="251658240" behindDoc="0" locked="0" layoutInCell="1" allowOverlap="1" wp14:anchorId="7F7618CF" wp14:editId="70A2A712">
              <wp:simplePos x="0" y="0"/>
              <wp:positionH relativeFrom="column">
                <wp:posOffset>-10160</wp:posOffset>
              </wp:positionH>
              <wp:positionV relativeFrom="paragraph">
                <wp:posOffset>266700</wp:posOffset>
              </wp:positionV>
              <wp:extent cx="6254750" cy="0"/>
              <wp:effectExtent l="0" t="0" r="0" b="0"/>
              <wp:wrapNone/>
              <wp:docPr id="1188036713" name="Connecteur droit 1"/>
              <wp:cNvGraphicFramePr/>
              <a:graphic xmlns:a="http://schemas.openxmlformats.org/drawingml/2006/main">
                <a:graphicData uri="http://schemas.microsoft.com/office/word/2010/wordprocessingShape">
                  <wps:wsp>
                    <wps:cNvCnPr/>
                    <wps:spPr>
                      <a:xfrm>
                        <a:off x="0" y="0"/>
                        <a:ext cx="6254750" cy="0"/>
                      </a:xfrm>
                      <a:prstGeom prst="line">
                        <a:avLst/>
                      </a:prstGeom>
                      <a:ln w="19050">
                        <a:solidFill>
                          <a:srgbClr val="13658B"/>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14="http://schemas.microsoft.com/office/drawing/2010/main" xmlns:pic="http://schemas.openxmlformats.org/drawingml/2006/picture" xmlns:a="http://schemas.openxmlformats.org/drawingml/2006/main">
          <w:pict w14:anchorId="253C5156">
            <v:line id="Connecteur droit 1" style="position:absolute;z-index:251658240;visibility:visible;mso-wrap-style:square;mso-wrap-distance-left:9pt;mso-wrap-distance-top:0;mso-wrap-distance-right:9pt;mso-wrap-distance-bottom:0;mso-position-horizontal:absolute;mso-position-horizontal-relative:text;mso-position-vertical:absolute;mso-position-vertical-relative:text" o:spid="_x0000_s1026" strokecolor="#13658b" strokeweight="1.5pt" from="-.8pt,21pt" to="491.7pt,21pt" w14:anchorId="079859A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"/>
          </w:pict>
        </mc:Fallback>
      </mc:AlternateContent>
    </w:r>
    <w:r w:rsidR="00B12DF2" w:rsidRPr="000B0D2C">
      <w:rPr>
        <w:lang w:val="fr-CA"/>
      </w:rPr>
      <w:t>1067, boul.  Industriel, Granby, QC J2J 2B8</w:t>
    </w:r>
    <w:r w:rsidR="00B12DF2" w:rsidRPr="000B0D2C">
      <w:rPr>
        <w:lang w:val="fr-CA"/>
      </w:rPr>
      <w:tab/>
      <w:t>T</w:t>
    </w:r>
    <w:r w:rsidR="00B12DF2">
      <w:rPr>
        <w:lang w:val="fr-CA"/>
      </w:rPr>
      <w:t>e</w:t>
    </w:r>
    <w:r w:rsidR="00B12DF2" w:rsidRPr="000B0D2C">
      <w:rPr>
        <w:lang w:val="fr-CA"/>
      </w:rPr>
      <w:t>l : 450.994.2020    Fax : 450.994.2121</w:t>
    </w:r>
  </w:p>
  <w:p w14:paraId="6BF54B65" w14:textId="77777777" w:rsidR="00B12DF2" w:rsidRPr="000B0D2C" w:rsidRDefault="00B12DF2">
    <w:pPr>
      <w:pStyle w:val="En-tte"/>
      <w:rPr>
        <w:lang w:val="fr-C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2F3FB3" w14:textId="77777777" w:rsidR="003D0003" w:rsidRDefault="00311308">
    <w:pPr>
      <w:pStyle w:val="En-tte"/>
    </w:pPr>
    <w:r>
      <w:rPr>
        <w:noProof/>
      </w:rPr>
      <w:pict w14:anchorId="2AF050B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95798671" o:spid="_x0000_s1030" type="#_x0000_t75" style="position:absolute;margin-left:0;margin-top:0;width:432.1pt;height:381.15pt;z-index:-251658239;mso-position-horizontal:center;mso-position-horizontal-relative:margin;mso-position-vertical:center;mso-position-vertical-relative:margin" o:allowincell="f">
          <v:imagedata r:id="rId1" o:title="Annexe-Appendices Logos"/>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CC9F91" w14:textId="77777777" w:rsidR="003D0003" w:rsidRDefault="00311308">
    <w:pPr>
      <w:pStyle w:val="En-tte"/>
    </w:pPr>
    <w:r>
      <w:rPr>
        <w:noProof/>
      </w:rPr>
      <w:pict w14:anchorId="6054EA4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95798675" o:spid="_x0000_s1034" type="#_x0000_t75" style="position:absolute;margin-left:0;margin-top:0;width:432.1pt;height:381.15pt;z-index:-251658236;mso-position-horizontal:center;mso-position-horizontal-relative:margin;mso-position-vertical:center;mso-position-vertical-relative:margin" o:allowincell="f">
          <v:imagedata r:id="rId1" o:title="Annexe-Appendices Logos"/>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A0980F" w14:textId="77777777" w:rsidR="00B12DF2" w:rsidRPr="00C16E20" w:rsidRDefault="00B12DF2" w:rsidP="00BA24B7">
    <w:pPr>
      <w:pStyle w:val="En-tte"/>
      <w:tabs>
        <w:tab w:val="clear" w:pos="4320"/>
        <w:tab w:val="clear" w:pos="8640"/>
        <w:tab w:val="left" w:pos="7950"/>
      </w:tabs>
      <w:rPr>
        <w:i/>
      </w:rPr>
    </w:pP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98"/>
      <w:gridCol w:w="3307"/>
      <w:gridCol w:w="3440"/>
    </w:tblGrid>
    <w:tr w:rsidR="00B12DF2" w14:paraId="5526B7BC" w14:textId="77777777" w:rsidTr="00863169">
      <w:trPr>
        <w:trHeight w:hRule="exact" w:val="1837"/>
      </w:trPr>
      <w:tc>
        <w:tcPr>
          <w:tcW w:w="3307" w:type="dxa"/>
          <w:vAlign w:val="center"/>
        </w:tcPr>
        <w:p w14:paraId="2CF66179" w14:textId="77777777" w:rsidR="00B12DF2" w:rsidRDefault="00B12DF2" w:rsidP="00BA24B7">
          <w:pPr>
            <w:pStyle w:val="En-tte"/>
            <w:tabs>
              <w:tab w:val="clear" w:pos="4320"/>
              <w:tab w:val="clear" w:pos="8640"/>
              <w:tab w:val="left" w:pos="6096"/>
              <w:tab w:val="left" w:pos="6237"/>
            </w:tabs>
          </w:pPr>
        </w:p>
      </w:tc>
      <w:tc>
        <w:tcPr>
          <w:tcW w:w="3308" w:type="dxa"/>
          <w:vAlign w:val="center"/>
        </w:tcPr>
        <w:p w14:paraId="030639B3" w14:textId="77777777" w:rsidR="00B12DF2" w:rsidRDefault="000345AE" w:rsidP="00421CE4">
          <w:pPr>
            <w:pStyle w:val="En-tte"/>
            <w:tabs>
              <w:tab w:val="clear" w:pos="4320"/>
              <w:tab w:val="clear" w:pos="8640"/>
              <w:tab w:val="left" w:pos="6096"/>
              <w:tab w:val="left" w:pos="6237"/>
            </w:tabs>
            <w:jc w:val="center"/>
          </w:pPr>
          <w:r>
            <w:rPr>
              <w:noProof/>
            </w:rPr>
            <w:drawing>
              <wp:inline distT="0" distB="0" distL="0" distR="0" wp14:anchorId="34AC53F3" wp14:editId="521D66EB">
                <wp:extent cx="1732763" cy="1066800"/>
                <wp:effectExtent l="0" t="0" r="1270" b="0"/>
                <wp:docPr id="1890812322" name="Image 722611583" descr="Une image contenant Graphique, Police, logo, graphism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838897" name="Image 1" descr="Une image contenant Graphique, Police, logo, graphisme&#10;&#10;Description générée automatiquement"/>
                        <pic:cNvPicPr/>
                      </pic:nvPicPr>
                      <pic:blipFill rotWithShape="1">
                        <a:blip r:embed="rId1">
                          <a:extLst>
                            <a:ext uri="{28A0092B-C50C-407E-A947-70E740481C1C}">
                              <a14:useLocalDpi xmlns:a14="http://schemas.microsoft.com/office/drawing/2010/main" val="0"/>
                            </a:ext>
                          </a:extLst>
                        </a:blip>
                        <a:srcRect l="8050" t="15401" r="8122" b="14626"/>
                        <a:stretch/>
                      </pic:blipFill>
                      <pic:spPr bwMode="auto">
                        <a:xfrm>
                          <a:off x="0" y="0"/>
                          <a:ext cx="1744177" cy="1073827"/>
                        </a:xfrm>
                        <a:prstGeom prst="rect">
                          <a:avLst/>
                        </a:prstGeom>
                        <a:ln>
                          <a:noFill/>
                        </a:ln>
                        <a:extLst>
                          <a:ext uri="{53640926-AAD7-44D8-BBD7-CCE9431645EC}">
                            <a14:shadowObscured xmlns:a14="http://schemas.microsoft.com/office/drawing/2010/main"/>
                          </a:ext>
                        </a:extLst>
                      </pic:spPr>
                    </pic:pic>
                  </a:graphicData>
                </a:graphic>
              </wp:inline>
            </w:drawing>
          </w:r>
        </w:p>
      </w:tc>
      <w:tc>
        <w:tcPr>
          <w:tcW w:w="3450" w:type="dxa"/>
          <w:vAlign w:val="center"/>
        </w:tcPr>
        <w:p w14:paraId="20E03A3B" w14:textId="77777777" w:rsidR="00B12DF2" w:rsidRDefault="00B12DF2" w:rsidP="00BA24B7">
          <w:pPr>
            <w:pStyle w:val="En-tte"/>
            <w:tabs>
              <w:tab w:val="clear" w:pos="4320"/>
              <w:tab w:val="clear" w:pos="8640"/>
              <w:tab w:val="left" w:pos="6096"/>
              <w:tab w:val="left" w:pos="6237"/>
            </w:tabs>
            <w:jc w:val="center"/>
          </w:pPr>
        </w:p>
      </w:tc>
    </w:tr>
  </w:tbl>
  <w:p w14:paraId="49639105" w14:textId="77777777" w:rsidR="00B12DF2" w:rsidRPr="00C16E20" w:rsidRDefault="005A4DD2" w:rsidP="00BA24B7">
    <w:pPr>
      <w:tabs>
        <w:tab w:val="left" w:pos="5954"/>
      </w:tabs>
      <w:spacing w:after="0"/>
      <w:rPr>
        <w:i/>
      </w:rPr>
    </w:pPr>
    <w:r>
      <w:rPr>
        <w:i/>
        <w:noProof/>
      </w:rPr>
      <mc:AlternateContent>
        <mc:Choice Requires="wps">
          <w:drawing>
            <wp:anchor distT="0" distB="0" distL="114300" distR="114300" simplePos="0" relativeHeight="251658248" behindDoc="0" locked="0" layoutInCell="1" allowOverlap="1" wp14:anchorId="4D0236D0" wp14:editId="68FDA38D">
              <wp:simplePos x="0" y="0"/>
              <wp:positionH relativeFrom="column">
                <wp:posOffset>-2540</wp:posOffset>
              </wp:positionH>
              <wp:positionV relativeFrom="paragraph">
                <wp:posOffset>133350</wp:posOffset>
              </wp:positionV>
              <wp:extent cx="6375400" cy="0"/>
              <wp:effectExtent l="0" t="0" r="0" b="0"/>
              <wp:wrapNone/>
              <wp:docPr id="221781924" name="Connecteur droit 2"/>
              <wp:cNvGraphicFramePr/>
              <a:graphic xmlns:a="http://schemas.openxmlformats.org/drawingml/2006/main">
                <a:graphicData uri="http://schemas.microsoft.com/office/word/2010/wordprocessingShape">
                  <wps:wsp>
                    <wps:cNvCnPr/>
                    <wps:spPr>
                      <a:xfrm>
                        <a:off x="0" y="0"/>
                        <a:ext cx="6375400" cy="0"/>
                      </a:xfrm>
                      <a:prstGeom prst="line">
                        <a:avLst/>
                      </a:prstGeom>
                      <a:ln w="19050">
                        <a:solidFill>
                          <a:srgbClr val="13658B"/>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14="http://schemas.microsoft.com/office/drawing/2010/main" xmlns:pic="http://schemas.openxmlformats.org/drawingml/2006/picture" xmlns:a="http://schemas.openxmlformats.org/drawingml/2006/main">
          <w:pict w14:anchorId="7BAED114">
            <v:line id="Connecteur droit 2" style="position:absolute;z-index:251658248;visibility:visible;mso-wrap-style:square;mso-wrap-distance-left:9pt;mso-wrap-distance-top:0;mso-wrap-distance-right:9pt;mso-wrap-distance-bottom:0;mso-position-horizontal:absolute;mso-position-horizontal-relative:text;mso-position-vertical:absolute;mso-position-vertical-relative:text" o:spid="_x0000_s1026" strokecolor="#13658b" strokeweight="1.5pt" from="-.2pt,10.5pt" to="501.8pt,10.5pt" w14:anchorId="1A6978E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"/>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B8792D" w14:textId="77777777" w:rsidR="003D0003" w:rsidRDefault="00311308">
    <w:pPr>
      <w:pStyle w:val="En-tte"/>
    </w:pPr>
    <w:r>
      <w:rPr>
        <w:noProof/>
      </w:rPr>
      <w:pict w14:anchorId="657837D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95798674" o:spid="_x0000_s1033" type="#_x0000_t75" style="position:absolute;margin-left:0;margin-top:0;width:432.1pt;height:381.15pt;z-index:-251658237;mso-position-horizontal:center;mso-position-horizontal-relative:margin;mso-position-vertical:center;mso-position-vertical-relative:margin" o:allowincell="f">
          <v:imagedata r:id="rId1" o:title="Annexe-Appendices Logos"/>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982B81" w14:textId="77777777" w:rsidR="00B12DF2" w:rsidRDefault="00311308">
    <w:pPr>
      <w:pStyle w:val="En-tte"/>
    </w:pPr>
    <w:r>
      <w:rPr>
        <w:noProof/>
      </w:rPr>
      <w:pict w14:anchorId="5002B78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95798678" o:spid="_x0000_s1037" type="#_x0000_t75" style="position:absolute;margin-left:0;margin-top:0;width:432.1pt;height:381.15pt;z-index:-251658234;mso-position-horizontal:center;mso-position-horizontal-relative:margin;mso-position-vertical:center;mso-position-vertical-relative:margin" o:allowincell="f">
          <v:imagedata r:id="rId1" o:title="Annexe-Appendices Logos"/>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D53569" w14:textId="77777777" w:rsidR="00B12DF2" w:rsidRDefault="00311308" w:rsidP="003C4CAF">
    <w:pPr>
      <w:pStyle w:val="En-tte"/>
      <w:jc w:val="center"/>
    </w:pPr>
    <w:r>
      <w:rPr>
        <w:noProof/>
      </w:rPr>
      <w:pict w14:anchorId="1347850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95798679" o:spid="_x0000_s1038" type="#_x0000_t75" style="position:absolute;left:0;text-align:left;margin-left:0;margin-top:0;width:160.7pt;height:141.75pt;z-index:-251658233;mso-position-horizontal:center;mso-position-horizontal-relative:margin;mso-position-vertical:center;mso-position-vertical-relative:margin" o:allowincell="f">
          <v:imagedata r:id="rId1" o:title="Annexe-Appendices Logos"/>
          <w10:wrap anchorx="margin" anchory="margin"/>
        </v:shape>
      </w:pic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D31509" w14:textId="77777777" w:rsidR="00B12DF2" w:rsidRDefault="00311308">
    <w:pPr>
      <w:pStyle w:val="En-tte"/>
    </w:pPr>
    <w:r>
      <w:rPr>
        <w:noProof/>
      </w:rPr>
      <w:pict w14:anchorId="39C6D58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95798677" o:spid="_x0000_s1036" type="#_x0000_t75" style="position:absolute;margin-left:0;margin-top:0;width:432.1pt;height:381.15pt;z-index:-251658235;mso-position-horizontal:center;mso-position-horizontal-relative:margin;mso-position-vertical:center;mso-position-vertical-relative:margin" o:allowincell="f">
          <v:imagedata r:id="rId1" o:title="Annexe-Appendices Logos"/>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C7517"/>
    <w:multiLevelType w:val="hybridMultilevel"/>
    <w:tmpl w:val="1E5625E6"/>
    <w:lvl w:ilvl="0" w:tplc="0C0C0001">
      <w:start w:val="1"/>
      <w:numFmt w:val="bullet"/>
      <w:lvlText w:val=""/>
      <w:lvlJc w:val="left"/>
      <w:pPr>
        <w:ind w:left="720" w:hanging="360"/>
      </w:pPr>
      <w:rPr>
        <w:rFonts w:ascii="Symbol" w:hAnsi="Symbol" w:cs="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 w15:restartNumberingAfterBreak="0">
    <w:nsid w:val="0F8B7B9F"/>
    <w:multiLevelType w:val="multilevel"/>
    <w:tmpl w:val="1009001D"/>
    <w:styleLink w:val="Style3"/>
    <w:lvl w:ilvl="0">
      <w:start w:val="2"/>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180A7426"/>
    <w:multiLevelType w:val="hybridMultilevel"/>
    <w:tmpl w:val="50E60B1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1C2567D4"/>
    <w:multiLevelType w:val="hybridMultilevel"/>
    <w:tmpl w:val="BB2E7394"/>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4" w15:restartNumberingAfterBreak="0">
    <w:nsid w:val="223575C9"/>
    <w:multiLevelType w:val="hybridMultilevel"/>
    <w:tmpl w:val="EFF2C9E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29B71E16"/>
    <w:multiLevelType w:val="hybridMultilevel"/>
    <w:tmpl w:val="C4AC77CC"/>
    <w:lvl w:ilvl="0" w:tplc="0C0C000F">
      <w:start w:val="1"/>
      <w:numFmt w:val="decimal"/>
      <w:lvlText w:val="%1."/>
      <w:lvlJc w:val="left"/>
      <w:pPr>
        <w:ind w:left="1353" w:hanging="360"/>
      </w:pPr>
    </w:lvl>
    <w:lvl w:ilvl="1" w:tplc="0C0C0019" w:tentative="1">
      <w:start w:val="1"/>
      <w:numFmt w:val="lowerLetter"/>
      <w:lvlText w:val="%2."/>
      <w:lvlJc w:val="left"/>
      <w:pPr>
        <w:ind w:left="2073" w:hanging="360"/>
      </w:pPr>
    </w:lvl>
    <w:lvl w:ilvl="2" w:tplc="0C0C001B" w:tentative="1">
      <w:start w:val="1"/>
      <w:numFmt w:val="lowerRoman"/>
      <w:lvlText w:val="%3."/>
      <w:lvlJc w:val="right"/>
      <w:pPr>
        <w:ind w:left="2793" w:hanging="180"/>
      </w:pPr>
    </w:lvl>
    <w:lvl w:ilvl="3" w:tplc="0C0C000F" w:tentative="1">
      <w:start w:val="1"/>
      <w:numFmt w:val="decimal"/>
      <w:lvlText w:val="%4."/>
      <w:lvlJc w:val="left"/>
      <w:pPr>
        <w:ind w:left="3513" w:hanging="360"/>
      </w:pPr>
    </w:lvl>
    <w:lvl w:ilvl="4" w:tplc="0C0C0019" w:tentative="1">
      <w:start w:val="1"/>
      <w:numFmt w:val="lowerLetter"/>
      <w:lvlText w:val="%5."/>
      <w:lvlJc w:val="left"/>
      <w:pPr>
        <w:ind w:left="4233" w:hanging="360"/>
      </w:pPr>
    </w:lvl>
    <w:lvl w:ilvl="5" w:tplc="0C0C001B" w:tentative="1">
      <w:start w:val="1"/>
      <w:numFmt w:val="lowerRoman"/>
      <w:lvlText w:val="%6."/>
      <w:lvlJc w:val="right"/>
      <w:pPr>
        <w:ind w:left="4953" w:hanging="180"/>
      </w:pPr>
    </w:lvl>
    <w:lvl w:ilvl="6" w:tplc="0C0C000F" w:tentative="1">
      <w:start w:val="1"/>
      <w:numFmt w:val="decimal"/>
      <w:lvlText w:val="%7."/>
      <w:lvlJc w:val="left"/>
      <w:pPr>
        <w:ind w:left="5673" w:hanging="360"/>
      </w:pPr>
    </w:lvl>
    <w:lvl w:ilvl="7" w:tplc="0C0C0019" w:tentative="1">
      <w:start w:val="1"/>
      <w:numFmt w:val="lowerLetter"/>
      <w:lvlText w:val="%8."/>
      <w:lvlJc w:val="left"/>
      <w:pPr>
        <w:ind w:left="6393" w:hanging="360"/>
      </w:pPr>
    </w:lvl>
    <w:lvl w:ilvl="8" w:tplc="0C0C001B" w:tentative="1">
      <w:start w:val="1"/>
      <w:numFmt w:val="lowerRoman"/>
      <w:lvlText w:val="%9."/>
      <w:lvlJc w:val="right"/>
      <w:pPr>
        <w:ind w:left="7113" w:hanging="180"/>
      </w:pPr>
    </w:lvl>
  </w:abstractNum>
  <w:abstractNum w:abstractNumId="6" w15:restartNumberingAfterBreak="0">
    <w:nsid w:val="2A4146AF"/>
    <w:multiLevelType w:val="hybridMultilevel"/>
    <w:tmpl w:val="BFD0457C"/>
    <w:lvl w:ilvl="0" w:tplc="0C0C0003">
      <w:start w:val="1"/>
      <w:numFmt w:val="bullet"/>
      <w:lvlText w:val="o"/>
      <w:lvlJc w:val="left"/>
      <w:pPr>
        <w:ind w:left="1440" w:hanging="360"/>
      </w:pPr>
      <w:rPr>
        <w:rFonts w:ascii="Courier New" w:hAnsi="Courier New" w:cs="Courier New" w:hint="default"/>
      </w:rPr>
    </w:lvl>
    <w:lvl w:ilvl="1" w:tplc="0C0C0003" w:tentative="1">
      <w:start w:val="1"/>
      <w:numFmt w:val="bullet"/>
      <w:lvlText w:val="o"/>
      <w:lvlJc w:val="left"/>
      <w:pPr>
        <w:ind w:left="2160" w:hanging="360"/>
      </w:pPr>
      <w:rPr>
        <w:rFonts w:ascii="Courier New" w:hAnsi="Courier New" w:cs="Courier New" w:hint="default"/>
      </w:rPr>
    </w:lvl>
    <w:lvl w:ilvl="2" w:tplc="0C0C0005" w:tentative="1">
      <w:start w:val="1"/>
      <w:numFmt w:val="bullet"/>
      <w:lvlText w:val=""/>
      <w:lvlJc w:val="left"/>
      <w:pPr>
        <w:ind w:left="2880" w:hanging="360"/>
      </w:pPr>
      <w:rPr>
        <w:rFonts w:ascii="Wingdings" w:hAnsi="Wingdings" w:hint="default"/>
      </w:rPr>
    </w:lvl>
    <w:lvl w:ilvl="3" w:tplc="0C0C0001" w:tentative="1">
      <w:start w:val="1"/>
      <w:numFmt w:val="bullet"/>
      <w:lvlText w:val=""/>
      <w:lvlJc w:val="left"/>
      <w:pPr>
        <w:ind w:left="3600" w:hanging="360"/>
      </w:pPr>
      <w:rPr>
        <w:rFonts w:ascii="Symbol" w:hAnsi="Symbol" w:hint="default"/>
      </w:rPr>
    </w:lvl>
    <w:lvl w:ilvl="4" w:tplc="0C0C0003" w:tentative="1">
      <w:start w:val="1"/>
      <w:numFmt w:val="bullet"/>
      <w:lvlText w:val="o"/>
      <w:lvlJc w:val="left"/>
      <w:pPr>
        <w:ind w:left="4320" w:hanging="360"/>
      </w:pPr>
      <w:rPr>
        <w:rFonts w:ascii="Courier New" w:hAnsi="Courier New" w:cs="Courier New" w:hint="default"/>
      </w:rPr>
    </w:lvl>
    <w:lvl w:ilvl="5" w:tplc="0C0C0005" w:tentative="1">
      <w:start w:val="1"/>
      <w:numFmt w:val="bullet"/>
      <w:lvlText w:val=""/>
      <w:lvlJc w:val="left"/>
      <w:pPr>
        <w:ind w:left="5040" w:hanging="360"/>
      </w:pPr>
      <w:rPr>
        <w:rFonts w:ascii="Wingdings" w:hAnsi="Wingdings" w:hint="default"/>
      </w:rPr>
    </w:lvl>
    <w:lvl w:ilvl="6" w:tplc="0C0C0001" w:tentative="1">
      <w:start w:val="1"/>
      <w:numFmt w:val="bullet"/>
      <w:lvlText w:val=""/>
      <w:lvlJc w:val="left"/>
      <w:pPr>
        <w:ind w:left="5760" w:hanging="360"/>
      </w:pPr>
      <w:rPr>
        <w:rFonts w:ascii="Symbol" w:hAnsi="Symbol" w:hint="default"/>
      </w:rPr>
    </w:lvl>
    <w:lvl w:ilvl="7" w:tplc="0C0C0003" w:tentative="1">
      <w:start w:val="1"/>
      <w:numFmt w:val="bullet"/>
      <w:lvlText w:val="o"/>
      <w:lvlJc w:val="left"/>
      <w:pPr>
        <w:ind w:left="6480" w:hanging="360"/>
      </w:pPr>
      <w:rPr>
        <w:rFonts w:ascii="Courier New" w:hAnsi="Courier New" w:cs="Courier New" w:hint="default"/>
      </w:rPr>
    </w:lvl>
    <w:lvl w:ilvl="8" w:tplc="0C0C0005" w:tentative="1">
      <w:start w:val="1"/>
      <w:numFmt w:val="bullet"/>
      <w:lvlText w:val=""/>
      <w:lvlJc w:val="left"/>
      <w:pPr>
        <w:ind w:left="7200" w:hanging="360"/>
      </w:pPr>
      <w:rPr>
        <w:rFonts w:ascii="Wingdings" w:hAnsi="Wingdings" w:hint="default"/>
      </w:rPr>
    </w:lvl>
  </w:abstractNum>
  <w:abstractNum w:abstractNumId="7" w15:restartNumberingAfterBreak="0">
    <w:nsid w:val="2D2343DE"/>
    <w:multiLevelType w:val="hybridMultilevel"/>
    <w:tmpl w:val="BD363C86"/>
    <w:lvl w:ilvl="0" w:tplc="0C0C0003">
      <w:start w:val="1"/>
      <w:numFmt w:val="bullet"/>
      <w:lvlText w:val="o"/>
      <w:lvlJc w:val="left"/>
      <w:pPr>
        <w:ind w:left="1429" w:hanging="360"/>
      </w:pPr>
      <w:rPr>
        <w:rFonts w:ascii="Courier New" w:hAnsi="Courier New" w:cs="Courier New" w:hint="default"/>
      </w:rPr>
    </w:lvl>
    <w:lvl w:ilvl="1" w:tplc="0C0C0003" w:tentative="1">
      <w:start w:val="1"/>
      <w:numFmt w:val="bullet"/>
      <w:lvlText w:val="o"/>
      <w:lvlJc w:val="left"/>
      <w:pPr>
        <w:ind w:left="2149" w:hanging="360"/>
      </w:pPr>
      <w:rPr>
        <w:rFonts w:ascii="Courier New" w:hAnsi="Courier New" w:cs="Courier New" w:hint="default"/>
      </w:rPr>
    </w:lvl>
    <w:lvl w:ilvl="2" w:tplc="0C0C0005" w:tentative="1">
      <w:start w:val="1"/>
      <w:numFmt w:val="bullet"/>
      <w:lvlText w:val=""/>
      <w:lvlJc w:val="left"/>
      <w:pPr>
        <w:ind w:left="2869" w:hanging="360"/>
      </w:pPr>
      <w:rPr>
        <w:rFonts w:ascii="Wingdings" w:hAnsi="Wingdings" w:hint="default"/>
      </w:rPr>
    </w:lvl>
    <w:lvl w:ilvl="3" w:tplc="0C0C0001" w:tentative="1">
      <w:start w:val="1"/>
      <w:numFmt w:val="bullet"/>
      <w:lvlText w:val=""/>
      <w:lvlJc w:val="left"/>
      <w:pPr>
        <w:ind w:left="3589" w:hanging="360"/>
      </w:pPr>
      <w:rPr>
        <w:rFonts w:ascii="Symbol" w:hAnsi="Symbol" w:hint="default"/>
      </w:rPr>
    </w:lvl>
    <w:lvl w:ilvl="4" w:tplc="0C0C0003" w:tentative="1">
      <w:start w:val="1"/>
      <w:numFmt w:val="bullet"/>
      <w:lvlText w:val="o"/>
      <w:lvlJc w:val="left"/>
      <w:pPr>
        <w:ind w:left="4309" w:hanging="360"/>
      </w:pPr>
      <w:rPr>
        <w:rFonts w:ascii="Courier New" w:hAnsi="Courier New" w:cs="Courier New" w:hint="default"/>
      </w:rPr>
    </w:lvl>
    <w:lvl w:ilvl="5" w:tplc="0C0C0005" w:tentative="1">
      <w:start w:val="1"/>
      <w:numFmt w:val="bullet"/>
      <w:lvlText w:val=""/>
      <w:lvlJc w:val="left"/>
      <w:pPr>
        <w:ind w:left="5029" w:hanging="360"/>
      </w:pPr>
      <w:rPr>
        <w:rFonts w:ascii="Wingdings" w:hAnsi="Wingdings" w:hint="default"/>
      </w:rPr>
    </w:lvl>
    <w:lvl w:ilvl="6" w:tplc="0C0C0001" w:tentative="1">
      <w:start w:val="1"/>
      <w:numFmt w:val="bullet"/>
      <w:lvlText w:val=""/>
      <w:lvlJc w:val="left"/>
      <w:pPr>
        <w:ind w:left="5749" w:hanging="360"/>
      </w:pPr>
      <w:rPr>
        <w:rFonts w:ascii="Symbol" w:hAnsi="Symbol" w:hint="default"/>
      </w:rPr>
    </w:lvl>
    <w:lvl w:ilvl="7" w:tplc="0C0C0003" w:tentative="1">
      <w:start w:val="1"/>
      <w:numFmt w:val="bullet"/>
      <w:lvlText w:val="o"/>
      <w:lvlJc w:val="left"/>
      <w:pPr>
        <w:ind w:left="6469" w:hanging="360"/>
      </w:pPr>
      <w:rPr>
        <w:rFonts w:ascii="Courier New" w:hAnsi="Courier New" w:cs="Courier New" w:hint="default"/>
      </w:rPr>
    </w:lvl>
    <w:lvl w:ilvl="8" w:tplc="0C0C0005" w:tentative="1">
      <w:start w:val="1"/>
      <w:numFmt w:val="bullet"/>
      <w:lvlText w:val=""/>
      <w:lvlJc w:val="left"/>
      <w:pPr>
        <w:ind w:left="7189" w:hanging="360"/>
      </w:pPr>
      <w:rPr>
        <w:rFonts w:ascii="Wingdings" w:hAnsi="Wingdings" w:hint="default"/>
      </w:rPr>
    </w:lvl>
  </w:abstractNum>
  <w:abstractNum w:abstractNumId="8" w15:restartNumberingAfterBreak="0">
    <w:nsid w:val="30EA3856"/>
    <w:multiLevelType w:val="hybridMultilevel"/>
    <w:tmpl w:val="D3B6967C"/>
    <w:lvl w:ilvl="0" w:tplc="0C0C0001">
      <w:start w:val="1"/>
      <w:numFmt w:val="bullet"/>
      <w:lvlText w:val=""/>
      <w:lvlJc w:val="left"/>
      <w:pPr>
        <w:ind w:left="720" w:hanging="360"/>
      </w:pPr>
      <w:rPr>
        <w:rFonts w:ascii="Symbol" w:hAnsi="Symbol" w:hint="default"/>
      </w:rPr>
    </w:lvl>
    <w:lvl w:ilvl="1" w:tplc="0C0C0003">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9" w15:restartNumberingAfterBreak="0">
    <w:nsid w:val="320656EB"/>
    <w:multiLevelType w:val="multilevel"/>
    <w:tmpl w:val="5DCE19FA"/>
    <w:lvl w:ilvl="0">
      <w:start w:val="1"/>
      <w:numFmt w:val="decimal"/>
      <w:pStyle w:val="Titre1"/>
      <w:lvlText w:val="%1."/>
      <w:lvlJc w:val="left"/>
      <w:pPr>
        <w:ind w:left="360" w:hanging="360"/>
      </w:pPr>
      <w:rPr>
        <w:rFonts w:ascii="Times New Roman" w:hAnsi="Times New Roman" w:cs="Times New Roman" w:hint="default"/>
        <w:sz w:val="28"/>
        <w:szCs w:val="40"/>
      </w:rPr>
    </w:lvl>
    <w:lvl w:ilvl="1">
      <w:start w:val="1"/>
      <w:numFmt w:val="decimal"/>
      <w:pStyle w:val="Titre2"/>
      <w:isLgl/>
      <w:lvlText w:val="%1.%2"/>
      <w:lvlJc w:val="left"/>
      <w:pPr>
        <w:ind w:left="720" w:hanging="720"/>
      </w:p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10" w15:restartNumberingAfterBreak="0">
    <w:nsid w:val="33481A22"/>
    <w:multiLevelType w:val="hybridMultilevel"/>
    <w:tmpl w:val="839438E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3A7B3164"/>
    <w:multiLevelType w:val="hybridMultilevel"/>
    <w:tmpl w:val="6F10445E"/>
    <w:lvl w:ilvl="0" w:tplc="10090001">
      <w:start w:val="1"/>
      <w:numFmt w:val="bullet"/>
      <w:lvlText w:val=""/>
      <w:lvlJc w:val="left"/>
      <w:pPr>
        <w:ind w:left="720" w:hanging="360"/>
      </w:pPr>
      <w:rPr>
        <w:rFonts w:ascii="Symbol" w:hAnsi="Symbol" w:hint="default"/>
      </w:rPr>
    </w:lvl>
    <w:lvl w:ilvl="1" w:tplc="1E6EBE32">
      <w:numFmt w:val="bullet"/>
      <w:lvlText w:val="•"/>
      <w:lvlJc w:val="left"/>
      <w:pPr>
        <w:ind w:left="1800" w:hanging="720"/>
      </w:pPr>
      <w:rPr>
        <w:rFonts w:ascii="Calibri" w:eastAsiaTheme="majorEastAsia" w:hAnsi="Calibri" w:cs="Calibri"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3C7B70D4"/>
    <w:multiLevelType w:val="hybridMultilevel"/>
    <w:tmpl w:val="9F3EB6B0"/>
    <w:lvl w:ilvl="0" w:tplc="0C0C0003">
      <w:start w:val="1"/>
      <w:numFmt w:val="bullet"/>
      <w:lvlText w:val="o"/>
      <w:lvlJc w:val="left"/>
      <w:pPr>
        <w:ind w:left="1440" w:hanging="360"/>
      </w:pPr>
      <w:rPr>
        <w:rFonts w:ascii="Courier New" w:hAnsi="Courier New" w:cs="Courier New" w:hint="default"/>
      </w:rPr>
    </w:lvl>
    <w:lvl w:ilvl="1" w:tplc="0C0C0003" w:tentative="1">
      <w:start w:val="1"/>
      <w:numFmt w:val="bullet"/>
      <w:lvlText w:val="o"/>
      <w:lvlJc w:val="left"/>
      <w:pPr>
        <w:ind w:left="2160" w:hanging="360"/>
      </w:pPr>
      <w:rPr>
        <w:rFonts w:ascii="Courier New" w:hAnsi="Courier New" w:cs="Courier New" w:hint="default"/>
      </w:rPr>
    </w:lvl>
    <w:lvl w:ilvl="2" w:tplc="0C0C0005" w:tentative="1">
      <w:start w:val="1"/>
      <w:numFmt w:val="bullet"/>
      <w:lvlText w:val=""/>
      <w:lvlJc w:val="left"/>
      <w:pPr>
        <w:ind w:left="2880" w:hanging="360"/>
      </w:pPr>
      <w:rPr>
        <w:rFonts w:ascii="Wingdings" w:hAnsi="Wingdings" w:hint="default"/>
      </w:rPr>
    </w:lvl>
    <w:lvl w:ilvl="3" w:tplc="0C0C0001" w:tentative="1">
      <w:start w:val="1"/>
      <w:numFmt w:val="bullet"/>
      <w:lvlText w:val=""/>
      <w:lvlJc w:val="left"/>
      <w:pPr>
        <w:ind w:left="3600" w:hanging="360"/>
      </w:pPr>
      <w:rPr>
        <w:rFonts w:ascii="Symbol" w:hAnsi="Symbol" w:hint="default"/>
      </w:rPr>
    </w:lvl>
    <w:lvl w:ilvl="4" w:tplc="0C0C0003" w:tentative="1">
      <w:start w:val="1"/>
      <w:numFmt w:val="bullet"/>
      <w:lvlText w:val="o"/>
      <w:lvlJc w:val="left"/>
      <w:pPr>
        <w:ind w:left="4320" w:hanging="360"/>
      </w:pPr>
      <w:rPr>
        <w:rFonts w:ascii="Courier New" w:hAnsi="Courier New" w:cs="Courier New" w:hint="default"/>
      </w:rPr>
    </w:lvl>
    <w:lvl w:ilvl="5" w:tplc="0C0C0005" w:tentative="1">
      <w:start w:val="1"/>
      <w:numFmt w:val="bullet"/>
      <w:lvlText w:val=""/>
      <w:lvlJc w:val="left"/>
      <w:pPr>
        <w:ind w:left="5040" w:hanging="360"/>
      </w:pPr>
      <w:rPr>
        <w:rFonts w:ascii="Wingdings" w:hAnsi="Wingdings" w:hint="default"/>
      </w:rPr>
    </w:lvl>
    <w:lvl w:ilvl="6" w:tplc="0C0C0001" w:tentative="1">
      <w:start w:val="1"/>
      <w:numFmt w:val="bullet"/>
      <w:lvlText w:val=""/>
      <w:lvlJc w:val="left"/>
      <w:pPr>
        <w:ind w:left="5760" w:hanging="360"/>
      </w:pPr>
      <w:rPr>
        <w:rFonts w:ascii="Symbol" w:hAnsi="Symbol" w:hint="default"/>
      </w:rPr>
    </w:lvl>
    <w:lvl w:ilvl="7" w:tplc="0C0C0003" w:tentative="1">
      <w:start w:val="1"/>
      <w:numFmt w:val="bullet"/>
      <w:lvlText w:val="o"/>
      <w:lvlJc w:val="left"/>
      <w:pPr>
        <w:ind w:left="6480" w:hanging="360"/>
      </w:pPr>
      <w:rPr>
        <w:rFonts w:ascii="Courier New" w:hAnsi="Courier New" w:cs="Courier New" w:hint="default"/>
      </w:rPr>
    </w:lvl>
    <w:lvl w:ilvl="8" w:tplc="0C0C0005" w:tentative="1">
      <w:start w:val="1"/>
      <w:numFmt w:val="bullet"/>
      <w:lvlText w:val=""/>
      <w:lvlJc w:val="left"/>
      <w:pPr>
        <w:ind w:left="7200" w:hanging="360"/>
      </w:pPr>
      <w:rPr>
        <w:rFonts w:ascii="Wingdings" w:hAnsi="Wingdings" w:hint="default"/>
      </w:rPr>
    </w:lvl>
  </w:abstractNum>
  <w:abstractNum w:abstractNumId="13" w15:restartNumberingAfterBreak="0">
    <w:nsid w:val="40EB29D2"/>
    <w:multiLevelType w:val="hybridMultilevel"/>
    <w:tmpl w:val="DF704FF8"/>
    <w:lvl w:ilvl="0" w:tplc="0C0C0001">
      <w:start w:val="1"/>
      <w:numFmt w:val="bullet"/>
      <w:lvlText w:val=""/>
      <w:lvlJc w:val="left"/>
      <w:pPr>
        <w:ind w:left="720" w:hanging="360"/>
      </w:pPr>
      <w:rPr>
        <w:rFonts w:ascii="Symbol" w:hAnsi="Symbol" w:cs="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4" w15:restartNumberingAfterBreak="0">
    <w:nsid w:val="48C86E69"/>
    <w:multiLevelType w:val="hybridMultilevel"/>
    <w:tmpl w:val="AF1C3A64"/>
    <w:lvl w:ilvl="0" w:tplc="0C0C0001">
      <w:start w:val="1"/>
      <w:numFmt w:val="bullet"/>
      <w:lvlText w:val=""/>
      <w:lvlJc w:val="left"/>
      <w:pPr>
        <w:ind w:left="720" w:hanging="360"/>
      </w:pPr>
      <w:rPr>
        <w:rFonts w:ascii="Symbol" w:hAnsi="Symbol" w:hint="default"/>
      </w:rPr>
    </w:lvl>
    <w:lvl w:ilvl="1" w:tplc="0C0C0003">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5" w15:restartNumberingAfterBreak="0">
    <w:nsid w:val="4E7811B3"/>
    <w:multiLevelType w:val="hybridMultilevel"/>
    <w:tmpl w:val="431AB7F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15:restartNumberingAfterBreak="0">
    <w:nsid w:val="5EAD55FC"/>
    <w:multiLevelType w:val="hybridMultilevel"/>
    <w:tmpl w:val="8F94CD1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 w15:restartNumberingAfterBreak="0">
    <w:nsid w:val="5F337946"/>
    <w:multiLevelType w:val="hybridMultilevel"/>
    <w:tmpl w:val="FEE2CF80"/>
    <w:lvl w:ilvl="0" w:tplc="0C0C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8" w15:restartNumberingAfterBreak="0">
    <w:nsid w:val="6ABE3FAD"/>
    <w:multiLevelType w:val="multilevel"/>
    <w:tmpl w:val="EFB69A78"/>
    <w:lvl w:ilvl="0">
      <w:start w:val="3"/>
      <w:numFmt w:val="decimal"/>
      <w:lvlText w:val="%1."/>
      <w:lvlJc w:val="left"/>
      <w:pPr>
        <w:ind w:left="720" w:hanging="360"/>
      </w:pPr>
      <w:rPr>
        <w:rFonts w:ascii="Times New Roman" w:hAnsi="Times New Roman" w:cs="Times New Roman" w:hint="default"/>
        <w:sz w:val="28"/>
        <w:szCs w:val="40"/>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9" w15:restartNumberingAfterBreak="0">
    <w:nsid w:val="72724CF6"/>
    <w:multiLevelType w:val="hybridMultilevel"/>
    <w:tmpl w:val="B184AAC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0" w15:restartNumberingAfterBreak="0">
    <w:nsid w:val="768F2475"/>
    <w:multiLevelType w:val="hybridMultilevel"/>
    <w:tmpl w:val="1B4E016E"/>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1" w15:restartNumberingAfterBreak="0">
    <w:nsid w:val="776C4991"/>
    <w:multiLevelType w:val="hybridMultilevel"/>
    <w:tmpl w:val="752202B8"/>
    <w:lvl w:ilvl="0" w:tplc="0C0C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2" w15:restartNumberingAfterBreak="0">
    <w:nsid w:val="78DA16C4"/>
    <w:multiLevelType w:val="hybridMultilevel"/>
    <w:tmpl w:val="013EECDC"/>
    <w:lvl w:ilvl="0" w:tplc="6F7A2194">
      <w:start w:val="1"/>
      <w:numFmt w:val="bullet"/>
      <w:lvlText w:val=""/>
      <w:lvlJc w:val="left"/>
      <w:pPr>
        <w:ind w:left="720" w:hanging="360"/>
      </w:pPr>
      <w:rPr>
        <w:rFonts w:ascii="Symbol" w:hAnsi="Symbol" w:hint="default"/>
        <w:color w:val="auto"/>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3" w15:restartNumberingAfterBreak="0">
    <w:nsid w:val="7A5B4844"/>
    <w:multiLevelType w:val="hybridMultilevel"/>
    <w:tmpl w:val="56AA370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4" w15:restartNumberingAfterBreak="0">
    <w:nsid w:val="7DCD0251"/>
    <w:multiLevelType w:val="hybridMultilevel"/>
    <w:tmpl w:val="D7C68422"/>
    <w:lvl w:ilvl="0" w:tplc="FFFFFFFF">
      <w:start w:val="1"/>
      <w:numFmt w:val="bullet"/>
      <w:lvlText w:val=""/>
      <w:lvlJc w:val="left"/>
      <w:pPr>
        <w:ind w:left="720" w:hanging="360"/>
      </w:pPr>
      <w:rPr>
        <w:rFonts w:ascii="Symbol" w:hAnsi="Symbol" w:hint="default"/>
      </w:rPr>
    </w:lvl>
    <w:lvl w:ilvl="1" w:tplc="10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7F313F2C"/>
    <w:multiLevelType w:val="hybridMultilevel"/>
    <w:tmpl w:val="41D8688C"/>
    <w:lvl w:ilvl="0" w:tplc="4086DB3E">
      <w:start w:val="1"/>
      <w:numFmt w:val="bullet"/>
      <w:lvlText w:val=""/>
      <w:lvlJc w:val="left"/>
      <w:pPr>
        <w:ind w:left="720" w:hanging="360"/>
      </w:pPr>
      <w:rPr>
        <w:rFonts w:ascii="Symbol" w:hAnsi="Symbol" w:hint="default"/>
        <w:color w:val="auto"/>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num w:numId="1" w16cid:durableId="659962667">
    <w:abstractNumId w:val="0"/>
  </w:num>
  <w:num w:numId="2" w16cid:durableId="1646200250">
    <w:abstractNumId w:val="25"/>
  </w:num>
  <w:num w:numId="3" w16cid:durableId="2133553804">
    <w:abstractNumId w:val="14"/>
  </w:num>
  <w:num w:numId="4" w16cid:durableId="473792092">
    <w:abstractNumId w:val="8"/>
  </w:num>
  <w:num w:numId="5" w16cid:durableId="47995295">
    <w:abstractNumId w:val="5"/>
  </w:num>
  <w:num w:numId="6" w16cid:durableId="1499807775">
    <w:abstractNumId w:val="9"/>
  </w:num>
  <w:num w:numId="7" w16cid:durableId="1590578287">
    <w:abstractNumId w:val="13"/>
  </w:num>
  <w:num w:numId="8" w16cid:durableId="1408726440">
    <w:abstractNumId w:val="10"/>
  </w:num>
  <w:num w:numId="9" w16cid:durableId="1338657154">
    <w:abstractNumId w:val="23"/>
  </w:num>
  <w:num w:numId="10" w16cid:durableId="615136462">
    <w:abstractNumId w:val="1"/>
  </w:num>
  <w:num w:numId="11" w16cid:durableId="417408465">
    <w:abstractNumId w:val="9"/>
  </w:num>
  <w:num w:numId="12" w16cid:durableId="575893617">
    <w:abstractNumId w:val="9"/>
  </w:num>
  <w:num w:numId="13" w16cid:durableId="1689604396">
    <w:abstractNumId w:val="9"/>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429500999">
    <w:abstractNumId w:val="19"/>
  </w:num>
  <w:num w:numId="15" w16cid:durableId="399399944">
    <w:abstractNumId w:val="17"/>
  </w:num>
  <w:num w:numId="16" w16cid:durableId="1533226719">
    <w:abstractNumId w:val="7"/>
  </w:num>
  <w:num w:numId="17" w16cid:durableId="861550323">
    <w:abstractNumId w:val="9"/>
  </w:num>
  <w:num w:numId="18" w16cid:durableId="1283851036">
    <w:abstractNumId w:val="20"/>
  </w:num>
  <w:num w:numId="19" w16cid:durableId="1140927551">
    <w:abstractNumId w:val="6"/>
  </w:num>
  <w:num w:numId="20" w16cid:durableId="822425907">
    <w:abstractNumId w:val="3"/>
  </w:num>
  <w:num w:numId="21" w16cid:durableId="1187065286">
    <w:abstractNumId w:val="12"/>
  </w:num>
  <w:num w:numId="22" w16cid:durableId="2108957941">
    <w:abstractNumId w:val="22"/>
  </w:num>
  <w:num w:numId="23" w16cid:durableId="650793374">
    <w:abstractNumId w:val="9"/>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214853855">
    <w:abstractNumId w:val="9"/>
  </w:num>
  <w:num w:numId="25" w16cid:durableId="1841117266">
    <w:abstractNumId w:val="9"/>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167790562">
    <w:abstractNumId w:val="9"/>
  </w:num>
  <w:num w:numId="27" w16cid:durableId="2062050718">
    <w:abstractNumId w:val="9"/>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640066030">
    <w:abstractNumId w:val="9"/>
  </w:num>
  <w:num w:numId="29" w16cid:durableId="751245431">
    <w:abstractNumId w:val="9"/>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974993761">
    <w:abstractNumId w:val="9"/>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2136287332">
    <w:abstractNumId w:val="9"/>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562109444">
    <w:abstractNumId w:val="21"/>
  </w:num>
  <w:num w:numId="33" w16cid:durableId="1682049561">
    <w:abstractNumId w:val="9"/>
  </w:num>
  <w:num w:numId="34" w16cid:durableId="1224679408">
    <w:abstractNumId w:val="9"/>
  </w:num>
  <w:num w:numId="35" w16cid:durableId="642273200">
    <w:abstractNumId w:val="9"/>
  </w:num>
  <w:num w:numId="36" w16cid:durableId="1249729842">
    <w:abstractNumId w:val="18"/>
  </w:num>
  <w:num w:numId="37" w16cid:durableId="106576067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211771844">
    <w:abstractNumId w:val="24"/>
  </w:num>
  <w:num w:numId="39" w16cid:durableId="276453373">
    <w:abstractNumId w:val="11"/>
  </w:num>
  <w:num w:numId="40" w16cid:durableId="1715352259">
    <w:abstractNumId w:val="4"/>
  </w:num>
  <w:num w:numId="41" w16cid:durableId="1050109839">
    <w:abstractNumId w:val="2"/>
  </w:num>
  <w:num w:numId="42" w16cid:durableId="770514393">
    <w:abstractNumId w:val="15"/>
  </w:num>
  <w:num w:numId="43" w16cid:durableId="447512206">
    <w:abstractNumId w:val="16"/>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hyphenationZone w:val="425"/>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2B93"/>
    <w:rsid w:val="000004C0"/>
    <w:rsid w:val="00001E93"/>
    <w:rsid w:val="00002340"/>
    <w:rsid w:val="000038E6"/>
    <w:rsid w:val="000058A2"/>
    <w:rsid w:val="00006E9E"/>
    <w:rsid w:val="00010F9E"/>
    <w:rsid w:val="000119CF"/>
    <w:rsid w:val="000126DE"/>
    <w:rsid w:val="000149AC"/>
    <w:rsid w:val="00017864"/>
    <w:rsid w:val="000275B1"/>
    <w:rsid w:val="00027636"/>
    <w:rsid w:val="00032DAC"/>
    <w:rsid w:val="000345AE"/>
    <w:rsid w:val="00035C77"/>
    <w:rsid w:val="00036B85"/>
    <w:rsid w:val="00037100"/>
    <w:rsid w:val="0003764F"/>
    <w:rsid w:val="00037F08"/>
    <w:rsid w:val="00040109"/>
    <w:rsid w:val="0004153C"/>
    <w:rsid w:val="000426F4"/>
    <w:rsid w:val="00043E20"/>
    <w:rsid w:val="000443F9"/>
    <w:rsid w:val="00044624"/>
    <w:rsid w:val="000469E0"/>
    <w:rsid w:val="00050933"/>
    <w:rsid w:val="00051F95"/>
    <w:rsid w:val="00052FD6"/>
    <w:rsid w:val="00054EA0"/>
    <w:rsid w:val="0005619A"/>
    <w:rsid w:val="000562C5"/>
    <w:rsid w:val="00056EA7"/>
    <w:rsid w:val="0005768B"/>
    <w:rsid w:val="00061A4E"/>
    <w:rsid w:val="00061F43"/>
    <w:rsid w:val="00062318"/>
    <w:rsid w:val="000632F7"/>
    <w:rsid w:val="00065B72"/>
    <w:rsid w:val="0006784F"/>
    <w:rsid w:val="00067AD0"/>
    <w:rsid w:val="00070957"/>
    <w:rsid w:val="00071DEE"/>
    <w:rsid w:val="00072637"/>
    <w:rsid w:val="00072A77"/>
    <w:rsid w:val="00073364"/>
    <w:rsid w:val="00073489"/>
    <w:rsid w:val="000747BB"/>
    <w:rsid w:val="00074E01"/>
    <w:rsid w:val="00075A26"/>
    <w:rsid w:val="00075F9A"/>
    <w:rsid w:val="000769FE"/>
    <w:rsid w:val="00077082"/>
    <w:rsid w:val="000815FA"/>
    <w:rsid w:val="00084A1A"/>
    <w:rsid w:val="00085D84"/>
    <w:rsid w:val="00086709"/>
    <w:rsid w:val="00087A52"/>
    <w:rsid w:val="000901AD"/>
    <w:rsid w:val="00090DC4"/>
    <w:rsid w:val="00090EAD"/>
    <w:rsid w:val="000916E4"/>
    <w:rsid w:val="000923F3"/>
    <w:rsid w:val="0009576D"/>
    <w:rsid w:val="0009650B"/>
    <w:rsid w:val="00097227"/>
    <w:rsid w:val="00097303"/>
    <w:rsid w:val="00097A2B"/>
    <w:rsid w:val="000A070F"/>
    <w:rsid w:val="000A265C"/>
    <w:rsid w:val="000A2E90"/>
    <w:rsid w:val="000A4797"/>
    <w:rsid w:val="000A4E29"/>
    <w:rsid w:val="000A5238"/>
    <w:rsid w:val="000A5B53"/>
    <w:rsid w:val="000B007A"/>
    <w:rsid w:val="000B04E4"/>
    <w:rsid w:val="000B0712"/>
    <w:rsid w:val="000B0D2C"/>
    <w:rsid w:val="000B15A4"/>
    <w:rsid w:val="000B1BAE"/>
    <w:rsid w:val="000C377C"/>
    <w:rsid w:val="000C43A0"/>
    <w:rsid w:val="000C4CEA"/>
    <w:rsid w:val="000C56EA"/>
    <w:rsid w:val="000C5C58"/>
    <w:rsid w:val="000C6D1A"/>
    <w:rsid w:val="000C7313"/>
    <w:rsid w:val="000C7669"/>
    <w:rsid w:val="000D0508"/>
    <w:rsid w:val="000D0917"/>
    <w:rsid w:val="000D124B"/>
    <w:rsid w:val="000D1BC8"/>
    <w:rsid w:val="000D20A3"/>
    <w:rsid w:val="000D3037"/>
    <w:rsid w:val="000D31ED"/>
    <w:rsid w:val="000D55A6"/>
    <w:rsid w:val="000D619E"/>
    <w:rsid w:val="000D6FB5"/>
    <w:rsid w:val="000E07AA"/>
    <w:rsid w:val="000E29E3"/>
    <w:rsid w:val="000E385D"/>
    <w:rsid w:val="000E3A6B"/>
    <w:rsid w:val="000E469B"/>
    <w:rsid w:val="000E4B13"/>
    <w:rsid w:val="000E5C47"/>
    <w:rsid w:val="000E70F7"/>
    <w:rsid w:val="000F08E3"/>
    <w:rsid w:val="000F0C4F"/>
    <w:rsid w:val="000F1F6A"/>
    <w:rsid w:val="000F464C"/>
    <w:rsid w:val="000F4CF5"/>
    <w:rsid w:val="000F713F"/>
    <w:rsid w:val="00102233"/>
    <w:rsid w:val="001030FB"/>
    <w:rsid w:val="0010324C"/>
    <w:rsid w:val="001045E9"/>
    <w:rsid w:val="00105CC0"/>
    <w:rsid w:val="00106098"/>
    <w:rsid w:val="0011187C"/>
    <w:rsid w:val="0011255B"/>
    <w:rsid w:val="0011349F"/>
    <w:rsid w:val="00113674"/>
    <w:rsid w:val="0011431B"/>
    <w:rsid w:val="001159FB"/>
    <w:rsid w:val="00117890"/>
    <w:rsid w:val="00122A76"/>
    <w:rsid w:val="00122C24"/>
    <w:rsid w:val="00122ED3"/>
    <w:rsid w:val="00126618"/>
    <w:rsid w:val="001267E2"/>
    <w:rsid w:val="00126CB0"/>
    <w:rsid w:val="0013063F"/>
    <w:rsid w:val="00132527"/>
    <w:rsid w:val="001325F8"/>
    <w:rsid w:val="00133306"/>
    <w:rsid w:val="00133E8B"/>
    <w:rsid w:val="00134BCE"/>
    <w:rsid w:val="00134EBB"/>
    <w:rsid w:val="0013620B"/>
    <w:rsid w:val="00136657"/>
    <w:rsid w:val="001368DC"/>
    <w:rsid w:val="00137404"/>
    <w:rsid w:val="00145BFA"/>
    <w:rsid w:val="00146B93"/>
    <w:rsid w:val="00150F4B"/>
    <w:rsid w:val="00151AFE"/>
    <w:rsid w:val="00152B95"/>
    <w:rsid w:val="001534CF"/>
    <w:rsid w:val="00153E0E"/>
    <w:rsid w:val="00154953"/>
    <w:rsid w:val="00155932"/>
    <w:rsid w:val="00156258"/>
    <w:rsid w:val="00157D43"/>
    <w:rsid w:val="001610F5"/>
    <w:rsid w:val="001612AA"/>
    <w:rsid w:val="001618C9"/>
    <w:rsid w:val="00164946"/>
    <w:rsid w:val="00164E13"/>
    <w:rsid w:val="0016503B"/>
    <w:rsid w:val="0016507C"/>
    <w:rsid w:val="00165C4C"/>
    <w:rsid w:val="00167032"/>
    <w:rsid w:val="00167EBF"/>
    <w:rsid w:val="0017180B"/>
    <w:rsid w:val="001726BA"/>
    <w:rsid w:val="00172E1B"/>
    <w:rsid w:val="0017640A"/>
    <w:rsid w:val="001804F3"/>
    <w:rsid w:val="00180F4E"/>
    <w:rsid w:val="001815F4"/>
    <w:rsid w:val="0018239E"/>
    <w:rsid w:val="00182E3D"/>
    <w:rsid w:val="00183908"/>
    <w:rsid w:val="00186673"/>
    <w:rsid w:val="0019164F"/>
    <w:rsid w:val="0019241E"/>
    <w:rsid w:val="00194338"/>
    <w:rsid w:val="00194570"/>
    <w:rsid w:val="00196B77"/>
    <w:rsid w:val="00196CC8"/>
    <w:rsid w:val="0019720A"/>
    <w:rsid w:val="00197A6C"/>
    <w:rsid w:val="001A25F1"/>
    <w:rsid w:val="001A2716"/>
    <w:rsid w:val="001A2FBF"/>
    <w:rsid w:val="001A30A3"/>
    <w:rsid w:val="001A3318"/>
    <w:rsid w:val="001A34FA"/>
    <w:rsid w:val="001A4AE3"/>
    <w:rsid w:val="001A543E"/>
    <w:rsid w:val="001B0B36"/>
    <w:rsid w:val="001B34A4"/>
    <w:rsid w:val="001B3A4E"/>
    <w:rsid w:val="001B3EB9"/>
    <w:rsid w:val="001B5514"/>
    <w:rsid w:val="001B5AB6"/>
    <w:rsid w:val="001B65F5"/>
    <w:rsid w:val="001C1186"/>
    <w:rsid w:val="001C2298"/>
    <w:rsid w:val="001C274D"/>
    <w:rsid w:val="001C32A6"/>
    <w:rsid w:val="001C3909"/>
    <w:rsid w:val="001C3F42"/>
    <w:rsid w:val="001C67B4"/>
    <w:rsid w:val="001C69A7"/>
    <w:rsid w:val="001C7C1A"/>
    <w:rsid w:val="001D278B"/>
    <w:rsid w:val="001D28A6"/>
    <w:rsid w:val="001D444E"/>
    <w:rsid w:val="001D4623"/>
    <w:rsid w:val="001D470A"/>
    <w:rsid w:val="001D496C"/>
    <w:rsid w:val="001D5062"/>
    <w:rsid w:val="001D7519"/>
    <w:rsid w:val="001D75DD"/>
    <w:rsid w:val="001E226E"/>
    <w:rsid w:val="001E7009"/>
    <w:rsid w:val="001F01AA"/>
    <w:rsid w:val="001F1238"/>
    <w:rsid w:val="001F15C4"/>
    <w:rsid w:val="001F23D1"/>
    <w:rsid w:val="001F3672"/>
    <w:rsid w:val="001F5FCA"/>
    <w:rsid w:val="001F694A"/>
    <w:rsid w:val="001F6B6C"/>
    <w:rsid w:val="002009F9"/>
    <w:rsid w:val="002023C6"/>
    <w:rsid w:val="002034B0"/>
    <w:rsid w:val="00203BBD"/>
    <w:rsid w:val="0020410A"/>
    <w:rsid w:val="00206C3C"/>
    <w:rsid w:val="002072C5"/>
    <w:rsid w:val="0020774F"/>
    <w:rsid w:val="002113F8"/>
    <w:rsid w:val="00212349"/>
    <w:rsid w:val="00213593"/>
    <w:rsid w:val="00214D42"/>
    <w:rsid w:val="002161BA"/>
    <w:rsid w:val="002162A1"/>
    <w:rsid w:val="0022039F"/>
    <w:rsid w:val="002219C3"/>
    <w:rsid w:val="002226F3"/>
    <w:rsid w:val="00227AC1"/>
    <w:rsid w:val="00231C17"/>
    <w:rsid w:val="00232670"/>
    <w:rsid w:val="00232A72"/>
    <w:rsid w:val="00233071"/>
    <w:rsid w:val="002333E8"/>
    <w:rsid w:val="00240590"/>
    <w:rsid w:val="00243C0D"/>
    <w:rsid w:val="00245DA2"/>
    <w:rsid w:val="00253592"/>
    <w:rsid w:val="00253CFF"/>
    <w:rsid w:val="00254F3E"/>
    <w:rsid w:val="002559CA"/>
    <w:rsid w:val="0025760D"/>
    <w:rsid w:val="00257696"/>
    <w:rsid w:val="0025790B"/>
    <w:rsid w:val="002604B3"/>
    <w:rsid w:val="00260940"/>
    <w:rsid w:val="0026204C"/>
    <w:rsid w:val="002643F6"/>
    <w:rsid w:val="00264EB3"/>
    <w:rsid w:val="00266678"/>
    <w:rsid w:val="00266C1D"/>
    <w:rsid w:val="00271161"/>
    <w:rsid w:val="002726CE"/>
    <w:rsid w:val="00273999"/>
    <w:rsid w:val="00273AF8"/>
    <w:rsid w:val="00273F39"/>
    <w:rsid w:val="00274120"/>
    <w:rsid w:val="0027471C"/>
    <w:rsid w:val="00277AEE"/>
    <w:rsid w:val="0028229C"/>
    <w:rsid w:val="0028232E"/>
    <w:rsid w:val="002841C6"/>
    <w:rsid w:val="00284AD1"/>
    <w:rsid w:val="00285710"/>
    <w:rsid w:val="00285A90"/>
    <w:rsid w:val="00285EAE"/>
    <w:rsid w:val="00286007"/>
    <w:rsid w:val="00286F33"/>
    <w:rsid w:val="00290233"/>
    <w:rsid w:val="00290766"/>
    <w:rsid w:val="002915DE"/>
    <w:rsid w:val="0029519E"/>
    <w:rsid w:val="002A0BB5"/>
    <w:rsid w:val="002A24EE"/>
    <w:rsid w:val="002A30D3"/>
    <w:rsid w:val="002A48A2"/>
    <w:rsid w:val="002A48CF"/>
    <w:rsid w:val="002A5827"/>
    <w:rsid w:val="002A637D"/>
    <w:rsid w:val="002A6FF0"/>
    <w:rsid w:val="002A7842"/>
    <w:rsid w:val="002B3F80"/>
    <w:rsid w:val="002B5454"/>
    <w:rsid w:val="002B7C76"/>
    <w:rsid w:val="002C076D"/>
    <w:rsid w:val="002C110B"/>
    <w:rsid w:val="002C175E"/>
    <w:rsid w:val="002C310B"/>
    <w:rsid w:val="002C4EB0"/>
    <w:rsid w:val="002C7697"/>
    <w:rsid w:val="002D138B"/>
    <w:rsid w:val="002D1474"/>
    <w:rsid w:val="002D273C"/>
    <w:rsid w:val="002D277A"/>
    <w:rsid w:val="002D580A"/>
    <w:rsid w:val="002D727C"/>
    <w:rsid w:val="002E000B"/>
    <w:rsid w:val="002E18BA"/>
    <w:rsid w:val="002E4544"/>
    <w:rsid w:val="002E585B"/>
    <w:rsid w:val="002E7050"/>
    <w:rsid w:val="002E7082"/>
    <w:rsid w:val="002F014B"/>
    <w:rsid w:val="002F1FB0"/>
    <w:rsid w:val="002F2816"/>
    <w:rsid w:val="002F3F35"/>
    <w:rsid w:val="002F43EF"/>
    <w:rsid w:val="002F5C35"/>
    <w:rsid w:val="002F66D3"/>
    <w:rsid w:val="002F6A58"/>
    <w:rsid w:val="002F7149"/>
    <w:rsid w:val="002F74E1"/>
    <w:rsid w:val="002F7CCB"/>
    <w:rsid w:val="00300B77"/>
    <w:rsid w:val="00301F46"/>
    <w:rsid w:val="00302086"/>
    <w:rsid w:val="003035E5"/>
    <w:rsid w:val="00303FFD"/>
    <w:rsid w:val="0030544D"/>
    <w:rsid w:val="00306AC5"/>
    <w:rsid w:val="00306DFC"/>
    <w:rsid w:val="00307D5F"/>
    <w:rsid w:val="00307FA4"/>
    <w:rsid w:val="00310A10"/>
    <w:rsid w:val="00310D52"/>
    <w:rsid w:val="00311308"/>
    <w:rsid w:val="003168D0"/>
    <w:rsid w:val="00317D9F"/>
    <w:rsid w:val="00321020"/>
    <w:rsid w:val="00321650"/>
    <w:rsid w:val="00321931"/>
    <w:rsid w:val="00322B93"/>
    <w:rsid w:val="00322C2D"/>
    <w:rsid w:val="00323887"/>
    <w:rsid w:val="00324CA2"/>
    <w:rsid w:val="003276B2"/>
    <w:rsid w:val="00327897"/>
    <w:rsid w:val="00330975"/>
    <w:rsid w:val="003322EB"/>
    <w:rsid w:val="003338D6"/>
    <w:rsid w:val="0033400C"/>
    <w:rsid w:val="00336189"/>
    <w:rsid w:val="0033700D"/>
    <w:rsid w:val="00337C9E"/>
    <w:rsid w:val="00340B22"/>
    <w:rsid w:val="00341599"/>
    <w:rsid w:val="00342824"/>
    <w:rsid w:val="00343B21"/>
    <w:rsid w:val="00344263"/>
    <w:rsid w:val="0034428C"/>
    <w:rsid w:val="0034685D"/>
    <w:rsid w:val="00350822"/>
    <w:rsid w:val="00351AA8"/>
    <w:rsid w:val="00351B10"/>
    <w:rsid w:val="00352197"/>
    <w:rsid w:val="003524FB"/>
    <w:rsid w:val="00355CAE"/>
    <w:rsid w:val="00355E01"/>
    <w:rsid w:val="00360063"/>
    <w:rsid w:val="00360AC4"/>
    <w:rsid w:val="00360F01"/>
    <w:rsid w:val="00362664"/>
    <w:rsid w:val="00362AF0"/>
    <w:rsid w:val="00362B70"/>
    <w:rsid w:val="00363776"/>
    <w:rsid w:val="00364719"/>
    <w:rsid w:val="00366909"/>
    <w:rsid w:val="0036713C"/>
    <w:rsid w:val="00367866"/>
    <w:rsid w:val="00370578"/>
    <w:rsid w:val="00370886"/>
    <w:rsid w:val="00374289"/>
    <w:rsid w:val="00376C86"/>
    <w:rsid w:val="00377FC9"/>
    <w:rsid w:val="00381ED6"/>
    <w:rsid w:val="003832E4"/>
    <w:rsid w:val="003835BA"/>
    <w:rsid w:val="00383CC7"/>
    <w:rsid w:val="00392473"/>
    <w:rsid w:val="00392977"/>
    <w:rsid w:val="003930F6"/>
    <w:rsid w:val="0039393B"/>
    <w:rsid w:val="003A2B5D"/>
    <w:rsid w:val="003A4FFE"/>
    <w:rsid w:val="003A6C52"/>
    <w:rsid w:val="003A7A61"/>
    <w:rsid w:val="003B079D"/>
    <w:rsid w:val="003B0EBA"/>
    <w:rsid w:val="003B2430"/>
    <w:rsid w:val="003B2765"/>
    <w:rsid w:val="003B32E6"/>
    <w:rsid w:val="003B5DC0"/>
    <w:rsid w:val="003B646A"/>
    <w:rsid w:val="003B7381"/>
    <w:rsid w:val="003B7DFF"/>
    <w:rsid w:val="003C0B3D"/>
    <w:rsid w:val="003C0F54"/>
    <w:rsid w:val="003C14A7"/>
    <w:rsid w:val="003C3258"/>
    <w:rsid w:val="003C3427"/>
    <w:rsid w:val="003C4CAF"/>
    <w:rsid w:val="003C5856"/>
    <w:rsid w:val="003D0003"/>
    <w:rsid w:val="003D126D"/>
    <w:rsid w:val="003D3200"/>
    <w:rsid w:val="003D496A"/>
    <w:rsid w:val="003D60B0"/>
    <w:rsid w:val="003D6640"/>
    <w:rsid w:val="003E05B8"/>
    <w:rsid w:val="003E0ECA"/>
    <w:rsid w:val="003E14DF"/>
    <w:rsid w:val="003E3BA1"/>
    <w:rsid w:val="003E588C"/>
    <w:rsid w:val="003E58AB"/>
    <w:rsid w:val="003E5DB2"/>
    <w:rsid w:val="003E71D3"/>
    <w:rsid w:val="003F2839"/>
    <w:rsid w:val="003F2CBD"/>
    <w:rsid w:val="003F43C1"/>
    <w:rsid w:val="003F47C4"/>
    <w:rsid w:val="003F4A95"/>
    <w:rsid w:val="003F62E4"/>
    <w:rsid w:val="003F6896"/>
    <w:rsid w:val="003F6BE2"/>
    <w:rsid w:val="003F729C"/>
    <w:rsid w:val="003F7C0E"/>
    <w:rsid w:val="00402509"/>
    <w:rsid w:val="00405B3C"/>
    <w:rsid w:val="00406401"/>
    <w:rsid w:val="00410765"/>
    <w:rsid w:val="004129B9"/>
    <w:rsid w:val="00413264"/>
    <w:rsid w:val="004132B4"/>
    <w:rsid w:val="004137A4"/>
    <w:rsid w:val="00416116"/>
    <w:rsid w:val="004164FE"/>
    <w:rsid w:val="004204F3"/>
    <w:rsid w:val="00420FA5"/>
    <w:rsid w:val="00420FDC"/>
    <w:rsid w:val="00421CE4"/>
    <w:rsid w:val="00424AF7"/>
    <w:rsid w:val="00424D01"/>
    <w:rsid w:val="00425809"/>
    <w:rsid w:val="004263E1"/>
    <w:rsid w:val="00432E89"/>
    <w:rsid w:val="00433121"/>
    <w:rsid w:val="004361FE"/>
    <w:rsid w:val="00437467"/>
    <w:rsid w:val="0043756A"/>
    <w:rsid w:val="00443050"/>
    <w:rsid w:val="00443FAB"/>
    <w:rsid w:val="00444024"/>
    <w:rsid w:val="0044478C"/>
    <w:rsid w:val="004462B7"/>
    <w:rsid w:val="0045318B"/>
    <w:rsid w:val="00453DA7"/>
    <w:rsid w:val="00453EC1"/>
    <w:rsid w:val="00454482"/>
    <w:rsid w:val="00454A12"/>
    <w:rsid w:val="004558FF"/>
    <w:rsid w:val="00456B4B"/>
    <w:rsid w:val="00461E03"/>
    <w:rsid w:val="00464AA2"/>
    <w:rsid w:val="00464E44"/>
    <w:rsid w:val="00467D0C"/>
    <w:rsid w:val="00470056"/>
    <w:rsid w:val="00470C96"/>
    <w:rsid w:val="00470E8C"/>
    <w:rsid w:val="00472C93"/>
    <w:rsid w:val="00475033"/>
    <w:rsid w:val="00475477"/>
    <w:rsid w:val="00476F02"/>
    <w:rsid w:val="004821C1"/>
    <w:rsid w:val="004836A4"/>
    <w:rsid w:val="0048711E"/>
    <w:rsid w:val="0048739D"/>
    <w:rsid w:val="00487C91"/>
    <w:rsid w:val="0049158F"/>
    <w:rsid w:val="00493D4F"/>
    <w:rsid w:val="00494454"/>
    <w:rsid w:val="004946A3"/>
    <w:rsid w:val="00494C65"/>
    <w:rsid w:val="00497681"/>
    <w:rsid w:val="00497C36"/>
    <w:rsid w:val="004A0284"/>
    <w:rsid w:val="004A0311"/>
    <w:rsid w:val="004A05DA"/>
    <w:rsid w:val="004A1395"/>
    <w:rsid w:val="004A1AA2"/>
    <w:rsid w:val="004A1EEE"/>
    <w:rsid w:val="004A3F68"/>
    <w:rsid w:val="004A7311"/>
    <w:rsid w:val="004B0D69"/>
    <w:rsid w:val="004B0F94"/>
    <w:rsid w:val="004B1DA6"/>
    <w:rsid w:val="004B28D8"/>
    <w:rsid w:val="004B2967"/>
    <w:rsid w:val="004B456F"/>
    <w:rsid w:val="004B5CEE"/>
    <w:rsid w:val="004B6634"/>
    <w:rsid w:val="004B7E05"/>
    <w:rsid w:val="004C1274"/>
    <w:rsid w:val="004C2BB1"/>
    <w:rsid w:val="004C3A90"/>
    <w:rsid w:val="004C44CC"/>
    <w:rsid w:val="004C6C8D"/>
    <w:rsid w:val="004D07AE"/>
    <w:rsid w:val="004D2DEC"/>
    <w:rsid w:val="004D2E4C"/>
    <w:rsid w:val="004D345F"/>
    <w:rsid w:val="004D3918"/>
    <w:rsid w:val="004D3F16"/>
    <w:rsid w:val="004D4865"/>
    <w:rsid w:val="004D4CE9"/>
    <w:rsid w:val="004E0E78"/>
    <w:rsid w:val="004E198B"/>
    <w:rsid w:val="004E289E"/>
    <w:rsid w:val="004E2DCB"/>
    <w:rsid w:val="004E432D"/>
    <w:rsid w:val="004E7020"/>
    <w:rsid w:val="004E7671"/>
    <w:rsid w:val="004F1A99"/>
    <w:rsid w:val="004F1C5E"/>
    <w:rsid w:val="004F1E1C"/>
    <w:rsid w:val="004F270D"/>
    <w:rsid w:val="004F3483"/>
    <w:rsid w:val="005008E2"/>
    <w:rsid w:val="00500C98"/>
    <w:rsid w:val="00501ADE"/>
    <w:rsid w:val="0050237A"/>
    <w:rsid w:val="005025AB"/>
    <w:rsid w:val="005035CD"/>
    <w:rsid w:val="0051097E"/>
    <w:rsid w:val="00510C3C"/>
    <w:rsid w:val="00511902"/>
    <w:rsid w:val="0051197A"/>
    <w:rsid w:val="00512913"/>
    <w:rsid w:val="00513C17"/>
    <w:rsid w:val="005154AC"/>
    <w:rsid w:val="00516D6E"/>
    <w:rsid w:val="005201B8"/>
    <w:rsid w:val="005203C9"/>
    <w:rsid w:val="00523A9C"/>
    <w:rsid w:val="00524078"/>
    <w:rsid w:val="005264C9"/>
    <w:rsid w:val="0052672F"/>
    <w:rsid w:val="00530608"/>
    <w:rsid w:val="00530F55"/>
    <w:rsid w:val="0053110C"/>
    <w:rsid w:val="005332F1"/>
    <w:rsid w:val="00533A51"/>
    <w:rsid w:val="0053437F"/>
    <w:rsid w:val="00534672"/>
    <w:rsid w:val="00545106"/>
    <w:rsid w:val="00550CAF"/>
    <w:rsid w:val="0055374F"/>
    <w:rsid w:val="005538E7"/>
    <w:rsid w:val="00554166"/>
    <w:rsid w:val="005543C8"/>
    <w:rsid w:val="005554AD"/>
    <w:rsid w:val="005558BB"/>
    <w:rsid w:val="00555937"/>
    <w:rsid w:val="00556D27"/>
    <w:rsid w:val="005574FE"/>
    <w:rsid w:val="005609E3"/>
    <w:rsid w:val="00562E27"/>
    <w:rsid w:val="00562E82"/>
    <w:rsid w:val="00563D0A"/>
    <w:rsid w:val="00565453"/>
    <w:rsid w:val="00565C4D"/>
    <w:rsid w:val="00566378"/>
    <w:rsid w:val="005677B1"/>
    <w:rsid w:val="00567995"/>
    <w:rsid w:val="005705F9"/>
    <w:rsid w:val="00570C8A"/>
    <w:rsid w:val="00572A4C"/>
    <w:rsid w:val="00574010"/>
    <w:rsid w:val="00575497"/>
    <w:rsid w:val="00575A48"/>
    <w:rsid w:val="00577F99"/>
    <w:rsid w:val="00580B8A"/>
    <w:rsid w:val="00581726"/>
    <w:rsid w:val="00581DFF"/>
    <w:rsid w:val="00582657"/>
    <w:rsid w:val="005826ED"/>
    <w:rsid w:val="00582EC8"/>
    <w:rsid w:val="00583BE5"/>
    <w:rsid w:val="00584185"/>
    <w:rsid w:val="00586B40"/>
    <w:rsid w:val="00586DC0"/>
    <w:rsid w:val="00590E37"/>
    <w:rsid w:val="005911A1"/>
    <w:rsid w:val="005921AE"/>
    <w:rsid w:val="00594398"/>
    <w:rsid w:val="00595150"/>
    <w:rsid w:val="005960F9"/>
    <w:rsid w:val="005A1DEC"/>
    <w:rsid w:val="005A28B5"/>
    <w:rsid w:val="005A2949"/>
    <w:rsid w:val="005A29F5"/>
    <w:rsid w:val="005A4DD2"/>
    <w:rsid w:val="005A5C1B"/>
    <w:rsid w:val="005A6BCB"/>
    <w:rsid w:val="005A6EBA"/>
    <w:rsid w:val="005B0ACC"/>
    <w:rsid w:val="005B3226"/>
    <w:rsid w:val="005B37FC"/>
    <w:rsid w:val="005B4AEA"/>
    <w:rsid w:val="005B5F39"/>
    <w:rsid w:val="005B6F7E"/>
    <w:rsid w:val="005B7CD1"/>
    <w:rsid w:val="005C00C9"/>
    <w:rsid w:val="005C0B12"/>
    <w:rsid w:val="005C1914"/>
    <w:rsid w:val="005C3CBB"/>
    <w:rsid w:val="005C4DEE"/>
    <w:rsid w:val="005D0813"/>
    <w:rsid w:val="005D331F"/>
    <w:rsid w:val="005D36EB"/>
    <w:rsid w:val="005D400E"/>
    <w:rsid w:val="005D40B2"/>
    <w:rsid w:val="005D4E7D"/>
    <w:rsid w:val="005D60A0"/>
    <w:rsid w:val="005D6F43"/>
    <w:rsid w:val="005E0953"/>
    <w:rsid w:val="005E3F09"/>
    <w:rsid w:val="005E406A"/>
    <w:rsid w:val="005E5042"/>
    <w:rsid w:val="005E5E3E"/>
    <w:rsid w:val="005E633D"/>
    <w:rsid w:val="005E7617"/>
    <w:rsid w:val="005F139C"/>
    <w:rsid w:val="005F270F"/>
    <w:rsid w:val="005F2F34"/>
    <w:rsid w:val="005F32E2"/>
    <w:rsid w:val="005F6078"/>
    <w:rsid w:val="006014E1"/>
    <w:rsid w:val="00603B51"/>
    <w:rsid w:val="00604E22"/>
    <w:rsid w:val="00605574"/>
    <w:rsid w:val="0060573E"/>
    <w:rsid w:val="00605B07"/>
    <w:rsid w:val="006066D7"/>
    <w:rsid w:val="00606E07"/>
    <w:rsid w:val="0060798F"/>
    <w:rsid w:val="006110F5"/>
    <w:rsid w:val="006167FE"/>
    <w:rsid w:val="00616EEB"/>
    <w:rsid w:val="00616F79"/>
    <w:rsid w:val="00617FCD"/>
    <w:rsid w:val="00621549"/>
    <w:rsid w:val="0062173B"/>
    <w:rsid w:val="00621BA1"/>
    <w:rsid w:val="00621D54"/>
    <w:rsid w:val="00624D79"/>
    <w:rsid w:val="00624F5A"/>
    <w:rsid w:val="00625F4D"/>
    <w:rsid w:val="00630E8B"/>
    <w:rsid w:val="006341E9"/>
    <w:rsid w:val="00637DC5"/>
    <w:rsid w:val="00640033"/>
    <w:rsid w:val="00642A1E"/>
    <w:rsid w:val="00643E93"/>
    <w:rsid w:val="00645BC6"/>
    <w:rsid w:val="00645CDE"/>
    <w:rsid w:val="00647F69"/>
    <w:rsid w:val="006500ED"/>
    <w:rsid w:val="00651DC9"/>
    <w:rsid w:val="0065234A"/>
    <w:rsid w:val="00652B1F"/>
    <w:rsid w:val="00654A25"/>
    <w:rsid w:val="006603CA"/>
    <w:rsid w:val="0066177C"/>
    <w:rsid w:val="00663779"/>
    <w:rsid w:val="00664218"/>
    <w:rsid w:val="00664EE2"/>
    <w:rsid w:val="0066613A"/>
    <w:rsid w:val="00670208"/>
    <w:rsid w:val="006713F8"/>
    <w:rsid w:val="006716CE"/>
    <w:rsid w:val="00672B74"/>
    <w:rsid w:val="00673AF4"/>
    <w:rsid w:val="00673E80"/>
    <w:rsid w:val="006743CA"/>
    <w:rsid w:val="00674D16"/>
    <w:rsid w:val="0067593B"/>
    <w:rsid w:val="00680E43"/>
    <w:rsid w:val="00681B42"/>
    <w:rsid w:val="00681FD7"/>
    <w:rsid w:val="00682042"/>
    <w:rsid w:val="006838C9"/>
    <w:rsid w:val="00683A14"/>
    <w:rsid w:val="0068732E"/>
    <w:rsid w:val="006879F3"/>
    <w:rsid w:val="00690BF8"/>
    <w:rsid w:val="00691375"/>
    <w:rsid w:val="00691B1A"/>
    <w:rsid w:val="00691FA3"/>
    <w:rsid w:val="00692058"/>
    <w:rsid w:val="00692B08"/>
    <w:rsid w:val="00694926"/>
    <w:rsid w:val="00695500"/>
    <w:rsid w:val="0069603C"/>
    <w:rsid w:val="00696F54"/>
    <w:rsid w:val="006A05D5"/>
    <w:rsid w:val="006A0685"/>
    <w:rsid w:val="006A2D49"/>
    <w:rsid w:val="006A4070"/>
    <w:rsid w:val="006A426A"/>
    <w:rsid w:val="006A60A2"/>
    <w:rsid w:val="006A61EA"/>
    <w:rsid w:val="006B07C7"/>
    <w:rsid w:val="006B0B23"/>
    <w:rsid w:val="006B28D0"/>
    <w:rsid w:val="006B42EA"/>
    <w:rsid w:val="006B7639"/>
    <w:rsid w:val="006C0269"/>
    <w:rsid w:val="006C1156"/>
    <w:rsid w:val="006C3164"/>
    <w:rsid w:val="006C49E6"/>
    <w:rsid w:val="006D1129"/>
    <w:rsid w:val="006D1762"/>
    <w:rsid w:val="006D3CFA"/>
    <w:rsid w:val="006D4570"/>
    <w:rsid w:val="006D6001"/>
    <w:rsid w:val="006D6E70"/>
    <w:rsid w:val="006D758D"/>
    <w:rsid w:val="006D7E47"/>
    <w:rsid w:val="006D7FB8"/>
    <w:rsid w:val="006E4155"/>
    <w:rsid w:val="006E68ED"/>
    <w:rsid w:val="006E70D2"/>
    <w:rsid w:val="006E7F6F"/>
    <w:rsid w:val="006F07BC"/>
    <w:rsid w:val="006F3B5B"/>
    <w:rsid w:val="006F4333"/>
    <w:rsid w:val="006F5589"/>
    <w:rsid w:val="006F590B"/>
    <w:rsid w:val="006F6419"/>
    <w:rsid w:val="006F71CD"/>
    <w:rsid w:val="0070156F"/>
    <w:rsid w:val="007023B2"/>
    <w:rsid w:val="00702496"/>
    <w:rsid w:val="0070331B"/>
    <w:rsid w:val="0070335B"/>
    <w:rsid w:val="007033B7"/>
    <w:rsid w:val="00703EEC"/>
    <w:rsid w:val="00703F04"/>
    <w:rsid w:val="007103FB"/>
    <w:rsid w:val="0071133E"/>
    <w:rsid w:val="0071212F"/>
    <w:rsid w:val="00712DC2"/>
    <w:rsid w:val="00713531"/>
    <w:rsid w:val="00713D01"/>
    <w:rsid w:val="007165A6"/>
    <w:rsid w:val="0072011B"/>
    <w:rsid w:val="00720331"/>
    <w:rsid w:val="007330A0"/>
    <w:rsid w:val="007345CB"/>
    <w:rsid w:val="007358FF"/>
    <w:rsid w:val="00735EF0"/>
    <w:rsid w:val="00736C3F"/>
    <w:rsid w:val="0073763D"/>
    <w:rsid w:val="0074105B"/>
    <w:rsid w:val="007410A3"/>
    <w:rsid w:val="0074184A"/>
    <w:rsid w:val="00742A88"/>
    <w:rsid w:val="007442C4"/>
    <w:rsid w:val="007446F8"/>
    <w:rsid w:val="00744A20"/>
    <w:rsid w:val="00751D41"/>
    <w:rsid w:val="0075367B"/>
    <w:rsid w:val="0075428A"/>
    <w:rsid w:val="0075530A"/>
    <w:rsid w:val="007553E9"/>
    <w:rsid w:val="0075583C"/>
    <w:rsid w:val="007568F8"/>
    <w:rsid w:val="00756C0B"/>
    <w:rsid w:val="00756D38"/>
    <w:rsid w:val="00757DA2"/>
    <w:rsid w:val="0076011A"/>
    <w:rsid w:val="00762837"/>
    <w:rsid w:val="0076445A"/>
    <w:rsid w:val="007652E2"/>
    <w:rsid w:val="00766DA5"/>
    <w:rsid w:val="007670D4"/>
    <w:rsid w:val="00767978"/>
    <w:rsid w:val="0077090B"/>
    <w:rsid w:val="00771AF2"/>
    <w:rsid w:val="007726E9"/>
    <w:rsid w:val="007746E8"/>
    <w:rsid w:val="007777E5"/>
    <w:rsid w:val="00783A59"/>
    <w:rsid w:val="00784C69"/>
    <w:rsid w:val="0079330B"/>
    <w:rsid w:val="00793FC7"/>
    <w:rsid w:val="00794A4D"/>
    <w:rsid w:val="007950F9"/>
    <w:rsid w:val="0079534F"/>
    <w:rsid w:val="0079583A"/>
    <w:rsid w:val="007958D5"/>
    <w:rsid w:val="00795A95"/>
    <w:rsid w:val="00795E12"/>
    <w:rsid w:val="00795F63"/>
    <w:rsid w:val="00796037"/>
    <w:rsid w:val="00796463"/>
    <w:rsid w:val="007A32A0"/>
    <w:rsid w:val="007A35F1"/>
    <w:rsid w:val="007A55B4"/>
    <w:rsid w:val="007A5F37"/>
    <w:rsid w:val="007A61D1"/>
    <w:rsid w:val="007A6275"/>
    <w:rsid w:val="007A62F5"/>
    <w:rsid w:val="007A6664"/>
    <w:rsid w:val="007A6C17"/>
    <w:rsid w:val="007A7B8E"/>
    <w:rsid w:val="007B1847"/>
    <w:rsid w:val="007B3B15"/>
    <w:rsid w:val="007B3CC2"/>
    <w:rsid w:val="007B3D2E"/>
    <w:rsid w:val="007B7675"/>
    <w:rsid w:val="007C0767"/>
    <w:rsid w:val="007C0789"/>
    <w:rsid w:val="007C2EC1"/>
    <w:rsid w:val="007C56FC"/>
    <w:rsid w:val="007C680C"/>
    <w:rsid w:val="007C6A7A"/>
    <w:rsid w:val="007C6A8E"/>
    <w:rsid w:val="007C77FD"/>
    <w:rsid w:val="007D0D85"/>
    <w:rsid w:val="007D1F00"/>
    <w:rsid w:val="007D2218"/>
    <w:rsid w:val="007D414D"/>
    <w:rsid w:val="007D46B6"/>
    <w:rsid w:val="007D4E15"/>
    <w:rsid w:val="007D596B"/>
    <w:rsid w:val="007D77E7"/>
    <w:rsid w:val="007D795F"/>
    <w:rsid w:val="007D7B25"/>
    <w:rsid w:val="007E0C1F"/>
    <w:rsid w:val="007E15AD"/>
    <w:rsid w:val="007E2503"/>
    <w:rsid w:val="007E2BCC"/>
    <w:rsid w:val="007E530D"/>
    <w:rsid w:val="007E5789"/>
    <w:rsid w:val="007E6C15"/>
    <w:rsid w:val="007E711C"/>
    <w:rsid w:val="007E74E8"/>
    <w:rsid w:val="007F10F2"/>
    <w:rsid w:val="007F1BE0"/>
    <w:rsid w:val="007F1E8B"/>
    <w:rsid w:val="007F2BF0"/>
    <w:rsid w:val="007F2F27"/>
    <w:rsid w:val="007F5F8D"/>
    <w:rsid w:val="007F74A3"/>
    <w:rsid w:val="00800D8F"/>
    <w:rsid w:val="008024C5"/>
    <w:rsid w:val="00803085"/>
    <w:rsid w:val="00803C81"/>
    <w:rsid w:val="008049CC"/>
    <w:rsid w:val="00804DBB"/>
    <w:rsid w:val="00804DD6"/>
    <w:rsid w:val="00810141"/>
    <w:rsid w:val="00811F2A"/>
    <w:rsid w:val="008126DF"/>
    <w:rsid w:val="0081583B"/>
    <w:rsid w:val="00815E71"/>
    <w:rsid w:val="00816AC5"/>
    <w:rsid w:val="00817E6D"/>
    <w:rsid w:val="00821560"/>
    <w:rsid w:val="00822C50"/>
    <w:rsid w:val="008236A1"/>
    <w:rsid w:val="00824010"/>
    <w:rsid w:val="00824544"/>
    <w:rsid w:val="00824C5A"/>
    <w:rsid w:val="0082537C"/>
    <w:rsid w:val="00826CC5"/>
    <w:rsid w:val="00827B6C"/>
    <w:rsid w:val="00831E13"/>
    <w:rsid w:val="008334C3"/>
    <w:rsid w:val="00833DCB"/>
    <w:rsid w:val="0083790F"/>
    <w:rsid w:val="00840DF9"/>
    <w:rsid w:val="00842961"/>
    <w:rsid w:val="00842B10"/>
    <w:rsid w:val="0084317B"/>
    <w:rsid w:val="0084727A"/>
    <w:rsid w:val="00847395"/>
    <w:rsid w:val="00850341"/>
    <w:rsid w:val="008536FB"/>
    <w:rsid w:val="0085451C"/>
    <w:rsid w:val="008551AC"/>
    <w:rsid w:val="00855DCB"/>
    <w:rsid w:val="00856097"/>
    <w:rsid w:val="00856316"/>
    <w:rsid w:val="00857F02"/>
    <w:rsid w:val="008611F4"/>
    <w:rsid w:val="008627B7"/>
    <w:rsid w:val="00862EB1"/>
    <w:rsid w:val="00862EEF"/>
    <w:rsid w:val="00863169"/>
    <w:rsid w:val="00865C81"/>
    <w:rsid w:val="00866075"/>
    <w:rsid w:val="008677D5"/>
    <w:rsid w:val="00867D5A"/>
    <w:rsid w:val="00871916"/>
    <w:rsid w:val="008728D5"/>
    <w:rsid w:val="0087328A"/>
    <w:rsid w:val="00874657"/>
    <w:rsid w:val="0087653F"/>
    <w:rsid w:val="00876BA1"/>
    <w:rsid w:val="00877867"/>
    <w:rsid w:val="00877A05"/>
    <w:rsid w:val="00884099"/>
    <w:rsid w:val="008847B9"/>
    <w:rsid w:val="0088488F"/>
    <w:rsid w:val="00885C3B"/>
    <w:rsid w:val="00891004"/>
    <w:rsid w:val="0089119E"/>
    <w:rsid w:val="00892283"/>
    <w:rsid w:val="0089435A"/>
    <w:rsid w:val="00894910"/>
    <w:rsid w:val="00895089"/>
    <w:rsid w:val="00895985"/>
    <w:rsid w:val="00895B19"/>
    <w:rsid w:val="008A042D"/>
    <w:rsid w:val="008A2059"/>
    <w:rsid w:val="008A2676"/>
    <w:rsid w:val="008A2DC1"/>
    <w:rsid w:val="008A44A0"/>
    <w:rsid w:val="008A5136"/>
    <w:rsid w:val="008B4126"/>
    <w:rsid w:val="008B4557"/>
    <w:rsid w:val="008B4DE9"/>
    <w:rsid w:val="008B589A"/>
    <w:rsid w:val="008B725F"/>
    <w:rsid w:val="008C4897"/>
    <w:rsid w:val="008C721D"/>
    <w:rsid w:val="008C77B8"/>
    <w:rsid w:val="008C7BB5"/>
    <w:rsid w:val="008D12F5"/>
    <w:rsid w:val="008D192E"/>
    <w:rsid w:val="008D2D1E"/>
    <w:rsid w:val="008D4736"/>
    <w:rsid w:val="008D4910"/>
    <w:rsid w:val="008D5BE3"/>
    <w:rsid w:val="008D5DE8"/>
    <w:rsid w:val="008D6846"/>
    <w:rsid w:val="008E03D5"/>
    <w:rsid w:val="008E20C7"/>
    <w:rsid w:val="008E23FC"/>
    <w:rsid w:val="008E38AD"/>
    <w:rsid w:val="008E4133"/>
    <w:rsid w:val="008E54EE"/>
    <w:rsid w:val="008E5E29"/>
    <w:rsid w:val="008E5E72"/>
    <w:rsid w:val="008E5FE7"/>
    <w:rsid w:val="008E6908"/>
    <w:rsid w:val="008E7122"/>
    <w:rsid w:val="008F17EE"/>
    <w:rsid w:val="008F25DE"/>
    <w:rsid w:val="008F2C6A"/>
    <w:rsid w:val="008F3F33"/>
    <w:rsid w:val="008F5620"/>
    <w:rsid w:val="008F741E"/>
    <w:rsid w:val="008F7D4F"/>
    <w:rsid w:val="00901258"/>
    <w:rsid w:val="00901FB8"/>
    <w:rsid w:val="0090271C"/>
    <w:rsid w:val="0090341A"/>
    <w:rsid w:val="00903EAF"/>
    <w:rsid w:val="0090425C"/>
    <w:rsid w:val="0090466B"/>
    <w:rsid w:val="009103E6"/>
    <w:rsid w:val="0091127F"/>
    <w:rsid w:val="00911BDD"/>
    <w:rsid w:val="00913719"/>
    <w:rsid w:val="00913837"/>
    <w:rsid w:val="009140EA"/>
    <w:rsid w:val="0091465B"/>
    <w:rsid w:val="00914707"/>
    <w:rsid w:val="009153F5"/>
    <w:rsid w:val="00916459"/>
    <w:rsid w:val="00917A74"/>
    <w:rsid w:val="00920AAE"/>
    <w:rsid w:val="009219D0"/>
    <w:rsid w:val="009226E4"/>
    <w:rsid w:val="009238E7"/>
    <w:rsid w:val="009254D6"/>
    <w:rsid w:val="009312A2"/>
    <w:rsid w:val="009316F5"/>
    <w:rsid w:val="00933EC9"/>
    <w:rsid w:val="009350F6"/>
    <w:rsid w:val="00935A06"/>
    <w:rsid w:val="00941884"/>
    <w:rsid w:val="009422C3"/>
    <w:rsid w:val="0094284D"/>
    <w:rsid w:val="00942D7D"/>
    <w:rsid w:val="009440B3"/>
    <w:rsid w:val="00944640"/>
    <w:rsid w:val="009468B3"/>
    <w:rsid w:val="009478A6"/>
    <w:rsid w:val="00947ED0"/>
    <w:rsid w:val="00952099"/>
    <w:rsid w:val="00952740"/>
    <w:rsid w:val="00954A49"/>
    <w:rsid w:val="009609F1"/>
    <w:rsid w:val="00962496"/>
    <w:rsid w:val="00963859"/>
    <w:rsid w:val="00963F7E"/>
    <w:rsid w:val="00965CF2"/>
    <w:rsid w:val="00965D8F"/>
    <w:rsid w:val="0096680A"/>
    <w:rsid w:val="0097060C"/>
    <w:rsid w:val="009731C4"/>
    <w:rsid w:val="0097446A"/>
    <w:rsid w:val="009747CD"/>
    <w:rsid w:val="00974F6B"/>
    <w:rsid w:val="00976694"/>
    <w:rsid w:val="00980027"/>
    <w:rsid w:val="009820E5"/>
    <w:rsid w:val="00983D6B"/>
    <w:rsid w:val="00986149"/>
    <w:rsid w:val="0099151B"/>
    <w:rsid w:val="00991F70"/>
    <w:rsid w:val="00993860"/>
    <w:rsid w:val="009945B8"/>
    <w:rsid w:val="0099604E"/>
    <w:rsid w:val="009979AC"/>
    <w:rsid w:val="00997F3A"/>
    <w:rsid w:val="009A19BC"/>
    <w:rsid w:val="009A2131"/>
    <w:rsid w:val="009A2347"/>
    <w:rsid w:val="009A2A44"/>
    <w:rsid w:val="009A2BEA"/>
    <w:rsid w:val="009A4294"/>
    <w:rsid w:val="009A4B7A"/>
    <w:rsid w:val="009A586C"/>
    <w:rsid w:val="009A5C23"/>
    <w:rsid w:val="009A6A8C"/>
    <w:rsid w:val="009B0E86"/>
    <w:rsid w:val="009B2775"/>
    <w:rsid w:val="009B3362"/>
    <w:rsid w:val="009B6412"/>
    <w:rsid w:val="009C280D"/>
    <w:rsid w:val="009C3D46"/>
    <w:rsid w:val="009C5074"/>
    <w:rsid w:val="009C7279"/>
    <w:rsid w:val="009C72E5"/>
    <w:rsid w:val="009D0383"/>
    <w:rsid w:val="009D1381"/>
    <w:rsid w:val="009D17FD"/>
    <w:rsid w:val="009D2CCE"/>
    <w:rsid w:val="009D382C"/>
    <w:rsid w:val="009D43DC"/>
    <w:rsid w:val="009D57AF"/>
    <w:rsid w:val="009D685C"/>
    <w:rsid w:val="009D6F36"/>
    <w:rsid w:val="009D76D7"/>
    <w:rsid w:val="009E0036"/>
    <w:rsid w:val="009E370F"/>
    <w:rsid w:val="009E439B"/>
    <w:rsid w:val="009E4982"/>
    <w:rsid w:val="009E51F7"/>
    <w:rsid w:val="009E54CC"/>
    <w:rsid w:val="009F13AF"/>
    <w:rsid w:val="009F23DA"/>
    <w:rsid w:val="009F292B"/>
    <w:rsid w:val="009F3088"/>
    <w:rsid w:val="009F3FD1"/>
    <w:rsid w:val="009F5C36"/>
    <w:rsid w:val="009F7175"/>
    <w:rsid w:val="009F75D7"/>
    <w:rsid w:val="00A00162"/>
    <w:rsid w:val="00A02821"/>
    <w:rsid w:val="00A0359A"/>
    <w:rsid w:val="00A07B11"/>
    <w:rsid w:val="00A11F3B"/>
    <w:rsid w:val="00A122F8"/>
    <w:rsid w:val="00A12870"/>
    <w:rsid w:val="00A12BBE"/>
    <w:rsid w:val="00A13A8F"/>
    <w:rsid w:val="00A142A5"/>
    <w:rsid w:val="00A1562F"/>
    <w:rsid w:val="00A16682"/>
    <w:rsid w:val="00A166F5"/>
    <w:rsid w:val="00A177D7"/>
    <w:rsid w:val="00A2289D"/>
    <w:rsid w:val="00A247F5"/>
    <w:rsid w:val="00A2534A"/>
    <w:rsid w:val="00A25540"/>
    <w:rsid w:val="00A26CDF"/>
    <w:rsid w:val="00A27977"/>
    <w:rsid w:val="00A27D91"/>
    <w:rsid w:val="00A27F14"/>
    <w:rsid w:val="00A30813"/>
    <w:rsid w:val="00A31573"/>
    <w:rsid w:val="00A31E71"/>
    <w:rsid w:val="00A346D6"/>
    <w:rsid w:val="00A34A05"/>
    <w:rsid w:val="00A35F26"/>
    <w:rsid w:val="00A36DF8"/>
    <w:rsid w:val="00A374BD"/>
    <w:rsid w:val="00A37F65"/>
    <w:rsid w:val="00A418B8"/>
    <w:rsid w:val="00A42E9A"/>
    <w:rsid w:val="00A464D4"/>
    <w:rsid w:val="00A501C9"/>
    <w:rsid w:val="00A51A74"/>
    <w:rsid w:val="00A524CC"/>
    <w:rsid w:val="00A52908"/>
    <w:rsid w:val="00A5415E"/>
    <w:rsid w:val="00A57A02"/>
    <w:rsid w:val="00A61E84"/>
    <w:rsid w:val="00A61F5F"/>
    <w:rsid w:val="00A625D1"/>
    <w:rsid w:val="00A62693"/>
    <w:rsid w:val="00A626C0"/>
    <w:rsid w:val="00A62787"/>
    <w:rsid w:val="00A63739"/>
    <w:rsid w:val="00A64561"/>
    <w:rsid w:val="00A6618E"/>
    <w:rsid w:val="00A6660A"/>
    <w:rsid w:val="00A678D4"/>
    <w:rsid w:val="00A701B1"/>
    <w:rsid w:val="00A7061C"/>
    <w:rsid w:val="00A70882"/>
    <w:rsid w:val="00A70BE3"/>
    <w:rsid w:val="00A712A2"/>
    <w:rsid w:val="00A718B7"/>
    <w:rsid w:val="00A72C52"/>
    <w:rsid w:val="00A74048"/>
    <w:rsid w:val="00A74416"/>
    <w:rsid w:val="00A75C98"/>
    <w:rsid w:val="00A7775B"/>
    <w:rsid w:val="00A80E54"/>
    <w:rsid w:val="00A821F9"/>
    <w:rsid w:val="00A822BF"/>
    <w:rsid w:val="00A827D9"/>
    <w:rsid w:val="00A84AFB"/>
    <w:rsid w:val="00A867E5"/>
    <w:rsid w:val="00A86D85"/>
    <w:rsid w:val="00A90FFE"/>
    <w:rsid w:val="00A94FF7"/>
    <w:rsid w:val="00A951ED"/>
    <w:rsid w:val="00A95F4E"/>
    <w:rsid w:val="00A97DB1"/>
    <w:rsid w:val="00AA0754"/>
    <w:rsid w:val="00AA088A"/>
    <w:rsid w:val="00AA3DE2"/>
    <w:rsid w:val="00AA4252"/>
    <w:rsid w:val="00AA42B1"/>
    <w:rsid w:val="00AA5244"/>
    <w:rsid w:val="00AA6093"/>
    <w:rsid w:val="00AA76DD"/>
    <w:rsid w:val="00AB022A"/>
    <w:rsid w:val="00AB0C0B"/>
    <w:rsid w:val="00AB194E"/>
    <w:rsid w:val="00AB1CD7"/>
    <w:rsid w:val="00AB1F34"/>
    <w:rsid w:val="00AB422A"/>
    <w:rsid w:val="00AB4C38"/>
    <w:rsid w:val="00AB5246"/>
    <w:rsid w:val="00AB56DD"/>
    <w:rsid w:val="00AB6926"/>
    <w:rsid w:val="00AB759A"/>
    <w:rsid w:val="00AC07C5"/>
    <w:rsid w:val="00AC0BFF"/>
    <w:rsid w:val="00AC2B92"/>
    <w:rsid w:val="00AC2DE4"/>
    <w:rsid w:val="00AC3E74"/>
    <w:rsid w:val="00AC439A"/>
    <w:rsid w:val="00AC51ED"/>
    <w:rsid w:val="00AC557F"/>
    <w:rsid w:val="00AC5E5E"/>
    <w:rsid w:val="00AC6841"/>
    <w:rsid w:val="00AC7208"/>
    <w:rsid w:val="00AC74ED"/>
    <w:rsid w:val="00AC769A"/>
    <w:rsid w:val="00AD6071"/>
    <w:rsid w:val="00AD7DC9"/>
    <w:rsid w:val="00AE03D6"/>
    <w:rsid w:val="00AE12DE"/>
    <w:rsid w:val="00AE1476"/>
    <w:rsid w:val="00AE3D6C"/>
    <w:rsid w:val="00AE4B0E"/>
    <w:rsid w:val="00AE5799"/>
    <w:rsid w:val="00AE739F"/>
    <w:rsid w:val="00AF1524"/>
    <w:rsid w:val="00AF1ACE"/>
    <w:rsid w:val="00AF2017"/>
    <w:rsid w:val="00AF5917"/>
    <w:rsid w:val="00AF5D17"/>
    <w:rsid w:val="00AF6316"/>
    <w:rsid w:val="00B01AC4"/>
    <w:rsid w:val="00B01B01"/>
    <w:rsid w:val="00B02FE8"/>
    <w:rsid w:val="00B04CC8"/>
    <w:rsid w:val="00B06787"/>
    <w:rsid w:val="00B12DF2"/>
    <w:rsid w:val="00B15DC8"/>
    <w:rsid w:val="00B162C8"/>
    <w:rsid w:val="00B163E1"/>
    <w:rsid w:val="00B2108A"/>
    <w:rsid w:val="00B216AB"/>
    <w:rsid w:val="00B22349"/>
    <w:rsid w:val="00B226EB"/>
    <w:rsid w:val="00B22EBF"/>
    <w:rsid w:val="00B2454A"/>
    <w:rsid w:val="00B2472F"/>
    <w:rsid w:val="00B25C55"/>
    <w:rsid w:val="00B26AE1"/>
    <w:rsid w:val="00B30BFF"/>
    <w:rsid w:val="00B35FAA"/>
    <w:rsid w:val="00B36DB9"/>
    <w:rsid w:val="00B40FD5"/>
    <w:rsid w:val="00B41589"/>
    <w:rsid w:val="00B4293C"/>
    <w:rsid w:val="00B42940"/>
    <w:rsid w:val="00B42D0A"/>
    <w:rsid w:val="00B42F05"/>
    <w:rsid w:val="00B43583"/>
    <w:rsid w:val="00B44B7F"/>
    <w:rsid w:val="00B455BF"/>
    <w:rsid w:val="00B468C1"/>
    <w:rsid w:val="00B50E88"/>
    <w:rsid w:val="00B51356"/>
    <w:rsid w:val="00B51659"/>
    <w:rsid w:val="00B51F70"/>
    <w:rsid w:val="00B5238C"/>
    <w:rsid w:val="00B52FC4"/>
    <w:rsid w:val="00B532A3"/>
    <w:rsid w:val="00B54194"/>
    <w:rsid w:val="00B544AC"/>
    <w:rsid w:val="00B60408"/>
    <w:rsid w:val="00B61534"/>
    <w:rsid w:val="00B63099"/>
    <w:rsid w:val="00B63852"/>
    <w:rsid w:val="00B64A28"/>
    <w:rsid w:val="00B656A8"/>
    <w:rsid w:val="00B65CCC"/>
    <w:rsid w:val="00B6619A"/>
    <w:rsid w:val="00B721CD"/>
    <w:rsid w:val="00B7255D"/>
    <w:rsid w:val="00B729FA"/>
    <w:rsid w:val="00B72F0E"/>
    <w:rsid w:val="00B740CB"/>
    <w:rsid w:val="00B74D7E"/>
    <w:rsid w:val="00B75C99"/>
    <w:rsid w:val="00B75D7C"/>
    <w:rsid w:val="00B775D7"/>
    <w:rsid w:val="00B80834"/>
    <w:rsid w:val="00B81BD6"/>
    <w:rsid w:val="00B8213D"/>
    <w:rsid w:val="00B8242D"/>
    <w:rsid w:val="00B84AF8"/>
    <w:rsid w:val="00B856A8"/>
    <w:rsid w:val="00B862F2"/>
    <w:rsid w:val="00B87755"/>
    <w:rsid w:val="00B9054D"/>
    <w:rsid w:val="00B924E5"/>
    <w:rsid w:val="00B9434E"/>
    <w:rsid w:val="00B9437D"/>
    <w:rsid w:val="00B95C2B"/>
    <w:rsid w:val="00B96D6A"/>
    <w:rsid w:val="00B9724A"/>
    <w:rsid w:val="00B97D26"/>
    <w:rsid w:val="00BA0A1D"/>
    <w:rsid w:val="00BA24B7"/>
    <w:rsid w:val="00BA4EA2"/>
    <w:rsid w:val="00BA5923"/>
    <w:rsid w:val="00BA795A"/>
    <w:rsid w:val="00BB086B"/>
    <w:rsid w:val="00BB1413"/>
    <w:rsid w:val="00BB1E1F"/>
    <w:rsid w:val="00BB1FBF"/>
    <w:rsid w:val="00BB58F2"/>
    <w:rsid w:val="00BB6DA9"/>
    <w:rsid w:val="00BB78BB"/>
    <w:rsid w:val="00BB7C8D"/>
    <w:rsid w:val="00BC0358"/>
    <w:rsid w:val="00BC1A11"/>
    <w:rsid w:val="00BC2A53"/>
    <w:rsid w:val="00BC4D85"/>
    <w:rsid w:val="00BC55BF"/>
    <w:rsid w:val="00BC5A8D"/>
    <w:rsid w:val="00BC6683"/>
    <w:rsid w:val="00BC6AC5"/>
    <w:rsid w:val="00BC725A"/>
    <w:rsid w:val="00BC7C7D"/>
    <w:rsid w:val="00BD4389"/>
    <w:rsid w:val="00BD45F7"/>
    <w:rsid w:val="00BD4EE5"/>
    <w:rsid w:val="00BD526E"/>
    <w:rsid w:val="00BD67B6"/>
    <w:rsid w:val="00BE04E9"/>
    <w:rsid w:val="00BE09E3"/>
    <w:rsid w:val="00BE10F4"/>
    <w:rsid w:val="00BE1686"/>
    <w:rsid w:val="00BE2397"/>
    <w:rsid w:val="00BE49C0"/>
    <w:rsid w:val="00BE4FB8"/>
    <w:rsid w:val="00BE67E5"/>
    <w:rsid w:val="00BF0423"/>
    <w:rsid w:val="00BF0BA8"/>
    <w:rsid w:val="00BF1560"/>
    <w:rsid w:val="00BF20BF"/>
    <w:rsid w:val="00BF2C3A"/>
    <w:rsid w:val="00BF3277"/>
    <w:rsid w:val="00BF37EC"/>
    <w:rsid w:val="00BF58E1"/>
    <w:rsid w:val="00BF5BD1"/>
    <w:rsid w:val="00BF5CB2"/>
    <w:rsid w:val="00BF6320"/>
    <w:rsid w:val="00BF6A37"/>
    <w:rsid w:val="00C009A9"/>
    <w:rsid w:val="00C028D2"/>
    <w:rsid w:val="00C0393A"/>
    <w:rsid w:val="00C03EE9"/>
    <w:rsid w:val="00C066F7"/>
    <w:rsid w:val="00C10943"/>
    <w:rsid w:val="00C10AAB"/>
    <w:rsid w:val="00C13974"/>
    <w:rsid w:val="00C144A8"/>
    <w:rsid w:val="00C145FD"/>
    <w:rsid w:val="00C14BA0"/>
    <w:rsid w:val="00C14FA7"/>
    <w:rsid w:val="00C20285"/>
    <w:rsid w:val="00C21CFB"/>
    <w:rsid w:val="00C21DDA"/>
    <w:rsid w:val="00C22511"/>
    <w:rsid w:val="00C24DC2"/>
    <w:rsid w:val="00C252E5"/>
    <w:rsid w:val="00C26819"/>
    <w:rsid w:val="00C30851"/>
    <w:rsid w:val="00C30A8F"/>
    <w:rsid w:val="00C31111"/>
    <w:rsid w:val="00C341B0"/>
    <w:rsid w:val="00C36228"/>
    <w:rsid w:val="00C362C2"/>
    <w:rsid w:val="00C36F71"/>
    <w:rsid w:val="00C414B6"/>
    <w:rsid w:val="00C419FC"/>
    <w:rsid w:val="00C42A4A"/>
    <w:rsid w:val="00C43831"/>
    <w:rsid w:val="00C43AF4"/>
    <w:rsid w:val="00C449DE"/>
    <w:rsid w:val="00C476A2"/>
    <w:rsid w:val="00C47D20"/>
    <w:rsid w:val="00C500C2"/>
    <w:rsid w:val="00C50AA6"/>
    <w:rsid w:val="00C50BFB"/>
    <w:rsid w:val="00C50E8F"/>
    <w:rsid w:val="00C51189"/>
    <w:rsid w:val="00C5196F"/>
    <w:rsid w:val="00C51E25"/>
    <w:rsid w:val="00C52616"/>
    <w:rsid w:val="00C54A80"/>
    <w:rsid w:val="00C561DB"/>
    <w:rsid w:val="00C57741"/>
    <w:rsid w:val="00C60E77"/>
    <w:rsid w:val="00C63831"/>
    <w:rsid w:val="00C6389D"/>
    <w:rsid w:val="00C661D9"/>
    <w:rsid w:val="00C74518"/>
    <w:rsid w:val="00C74D11"/>
    <w:rsid w:val="00C756F7"/>
    <w:rsid w:val="00C7573E"/>
    <w:rsid w:val="00C75CDB"/>
    <w:rsid w:val="00C75DC0"/>
    <w:rsid w:val="00C774B0"/>
    <w:rsid w:val="00C81E64"/>
    <w:rsid w:val="00C823F7"/>
    <w:rsid w:val="00C82F1E"/>
    <w:rsid w:val="00C8329A"/>
    <w:rsid w:val="00C84B1E"/>
    <w:rsid w:val="00C85A01"/>
    <w:rsid w:val="00C85DC2"/>
    <w:rsid w:val="00C876A6"/>
    <w:rsid w:val="00C90C99"/>
    <w:rsid w:val="00C928BA"/>
    <w:rsid w:val="00C94007"/>
    <w:rsid w:val="00C940C6"/>
    <w:rsid w:val="00C9420E"/>
    <w:rsid w:val="00C965E7"/>
    <w:rsid w:val="00C97328"/>
    <w:rsid w:val="00CA3364"/>
    <w:rsid w:val="00CA5343"/>
    <w:rsid w:val="00CA79FC"/>
    <w:rsid w:val="00CB0AF8"/>
    <w:rsid w:val="00CB0EEF"/>
    <w:rsid w:val="00CB127A"/>
    <w:rsid w:val="00CB1572"/>
    <w:rsid w:val="00CB262E"/>
    <w:rsid w:val="00CB42C6"/>
    <w:rsid w:val="00CC2178"/>
    <w:rsid w:val="00CC2366"/>
    <w:rsid w:val="00CC280D"/>
    <w:rsid w:val="00CC3946"/>
    <w:rsid w:val="00CC3FA1"/>
    <w:rsid w:val="00CD0AB5"/>
    <w:rsid w:val="00CD1C6F"/>
    <w:rsid w:val="00CD3374"/>
    <w:rsid w:val="00CD396C"/>
    <w:rsid w:val="00CD40DA"/>
    <w:rsid w:val="00CD45FC"/>
    <w:rsid w:val="00CD6906"/>
    <w:rsid w:val="00CE18B5"/>
    <w:rsid w:val="00CE379D"/>
    <w:rsid w:val="00CF0FE3"/>
    <w:rsid w:val="00CF1521"/>
    <w:rsid w:val="00CF48FC"/>
    <w:rsid w:val="00CF4977"/>
    <w:rsid w:val="00CF4A94"/>
    <w:rsid w:val="00CF4DB6"/>
    <w:rsid w:val="00CF5CF3"/>
    <w:rsid w:val="00CF6209"/>
    <w:rsid w:val="00D001EE"/>
    <w:rsid w:val="00D07752"/>
    <w:rsid w:val="00D106E9"/>
    <w:rsid w:val="00D1143D"/>
    <w:rsid w:val="00D137DB"/>
    <w:rsid w:val="00D13CA1"/>
    <w:rsid w:val="00D151DA"/>
    <w:rsid w:val="00D17CE1"/>
    <w:rsid w:val="00D201A5"/>
    <w:rsid w:val="00D20A73"/>
    <w:rsid w:val="00D22157"/>
    <w:rsid w:val="00D22A57"/>
    <w:rsid w:val="00D24E20"/>
    <w:rsid w:val="00D27050"/>
    <w:rsid w:val="00D30759"/>
    <w:rsid w:val="00D30C80"/>
    <w:rsid w:val="00D31B5B"/>
    <w:rsid w:val="00D32225"/>
    <w:rsid w:val="00D33155"/>
    <w:rsid w:val="00D36738"/>
    <w:rsid w:val="00D3757B"/>
    <w:rsid w:val="00D37613"/>
    <w:rsid w:val="00D44570"/>
    <w:rsid w:val="00D44F56"/>
    <w:rsid w:val="00D45BB8"/>
    <w:rsid w:val="00D464B8"/>
    <w:rsid w:val="00D476B1"/>
    <w:rsid w:val="00D51CC4"/>
    <w:rsid w:val="00D5317B"/>
    <w:rsid w:val="00D533DD"/>
    <w:rsid w:val="00D55D2D"/>
    <w:rsid w:val="00D563FE"/>
    <w:rsid w:val="00D601C3"/>
    <w:rsid w:val="00D60463"/>
    <w:rsid w:val="00D60E0A"/>
    <w:rsid w:val="00D616E0"/>
    <w:rsid w:val="00D62ED4"/>
    <w:rsid w:val="00D63589"/>
    <w:rsid w:val="00D643E9"/>
    <w:rsid w:val="00D64C24"/>
    <w:rsid w:val="00D65BA4"/>
    <w:rsid w:val="00D663F7"/>
    <w:rsid w:val="00D66ADD"/>
    <w:rsid w:val="00D670FC"/>
    <w:rsid w:val="00D678E6"/>
    <w:rsid w:val="00D77922"/>
    <w:rsid w:val="00D77E45"/>
    <w:rsid w:val="00D80F16"/>
    <w:rsid w:val="00D83295"/>
    <w:rsid w:val="00D83392"/>
    <w:rsid w:val="00D849DA"/>
    <w:rsid w:val="00D85AA6"/>
    <w:rsid w:val="00D901C9"/>
    <w:rsid w:val="00D90FA8"/>
    <w:rsid w:val="00D91E9A"/>
    <w:rsid w:val="00D92F2B"/>
    <w:rsid w:val="00D961AF"/>
    <w:rsid w:val="00D97D84"/>
    <w:rsid w:val="00D97FF9"/>
    <w:rsid w:val="00DA2148"/>
    <w:rsid w:val="00DA339D"/>
    <w:rsid w:val="00DA4B94"/>
    <w:rsid w:val="00DA52B4"/>
    <w:rsid w:val="00DB0017"/>
    <w:rsid w:val="00DB37AF"/>
    <w:rsid w:val="00DB4EDA"/>
    <w:rsid w:val="00DB5412"/>
    <w:rsid w:val="00DB6E74"/>
    <w:rsid w:val="00DB6F56"/>
    <w:rsid w:val="00DB7090"/>
    <w:rsid w:val="00DB75C2"/>
    <w:rsid w:val="00DC1897"/>
    <w:rsid w:val="00DC218F"/>
    <w:rsid w:val="00DC2626"/>
    <w:rsid w:val="00DC3F98"/>
    <w:rsid w:val="00DC55E3"/>
    <w:rsid w:val="00DC5C49"/>
    <w:rsid w:val="00DC6C40"/>
    <w:rsid w:val="00DC7020"/>
    <w:rsid w:val="00DC7575"/>
    <w:rsid w:val="00DD05D0"/>
    <w:rsid w:val="00DD0EEF"/>
    <w:rsid w:val="00DD1634"/>
    <w:rsid w:val="00DD1663"/>
    <w:rsid w:val="00DD1C4B"/>
    <w:rsid w:val="00DD32C1"/>
    <w:rsid w:val="00DD370E"/>
    <w:rsid w:val="00DD486B"/>
    <w:rsid w:val="00DD4920"/>
    <w:rsid w:val="00DD4ADB"/>
    <w:rsid w:val="00DD5A8B"/>
    <w:rsid w:val="00DD610A"/>
    <w:rsid w:val="00DD63D1"/>
    <w:rsid w:val="00DE02A9"/>
    <w:rsid w:val="00DE1E13"/>
    <w:rsid w:val="00DE407F"/>
    <w:rsid w:val="00DE4927"/>
    <w:rsid w:val="00DE508F"/>
    <w:rsid w:val="00DE60F0"/>
    <w:rsid w:val="00DE649A"/>
    <w:rsid w:val="00DE7711"/>
    <w:rsid w:val="00DF0951"/>
    <w:rsid w:val="00DF0ED4"/>
    <w:rsid w:val="00DF0EEF"/>
    <w:rsid w:val="00DF1F63"/>
    <w:rsid w:val="00DF3E75"/>
    <w:rsid w:val="00E00742"/>
    <w:rsid w:val="00E00D87"/>
    <w:rsid w:val="00E03DE8"/>
    <w:rsid w:val="00E03F30"/>
    <w:rsid w:val="00E04AA0"/>
    <w:rsid w:val="00E04CBB"/>
    <w:rsid w:val="00E05CCC"/>
    <w:rsid w:val="00E1079B"/>
    <w:rsid w:val="00E10C2D"/>
    <w:rsid w:val="00E16EE3"/>
    <w:rsid w:val="00E1768F"/>
    <w:rsid w:val="00E17EAE"/>
    <w:rsid w:val="00E21E98"/>
    <w:rsid w:val="00E2344C"/>
    <w:rsid w:val="00E23A04"/>
    <w:rsid w:val="00E2521D"/>
    <w:rsid w:val="00E2594F"/>
    <w:rsid w:val="00E27AB4"/>
    <w:rsid w:val="00E3143E"/>
    <w:rsid w:val="00E3437F"/>
    <w:rsid w:val="00E347EB"/>
    <w:rsid w:val="00E349C8"/>
    <w:rsid w:val="00E34B69"/>
    <w:rsid w:val="00E35FC1"/>
    <w:rsid w:val="00E36FC4"/>
    <w:rsid w:val="00E372B8"/>
    <w:rsid w:val="00E377A5"/>
    <w:rsid w:val="00E420D0"/>
    <w:rsid w:val="00E42E31"/>
    <w:rsid w:val="00E43F0F"/>
    <w:rsid w:val="00E44494"/>
    <w:rsid w:val="00E44FEB"/>
    <w:rsid w:val="00E45D9C"/>
    <w:rsid w:val="00E45E6E"/>
    <w:rsid w:val="00E46717"/>
    <w:rsid w:val="00E46A24"/>
    <w:rsid w:val="00E475E6"/>
    <w:rsid w:val="00E51A4D"/>
    <w:rsid w:val="00E51F2C"/>
    <w:rsid w:val="00E523B7"/>
    <w:rsid w:val="00E52416"/>
    <w:rsid w:val="00E539B7"/>
    <w:rsid w:val="00E541F9"/>
    <w:rsid w:val="00E55264"/>
    <w:rsid w:val="00E5721B"/>
    <w:rsid w:val="00E60E2E"/>
    <w:rsid w:val="00E61309"/>
    <w:rsid w:val="00E61368"/>
    <w:rsid w:val="00E62992"/>
    <w:rsid w:val="00E62A2F"/>
    <w:rsid w:val="00E64E18"/>
    <w:rsid w:val="00E65AAA"/>
    <w:rsid w:val="00E65E73"/>
    <w:rsid w:val="00E669BF"/>
    <w:rsid w:val="00E707F8"/>
    <w:rsid w:val="00E70F46"/>
    <w:rsid w:val="00E72896"/>
    <w:rsid w:val="00E73FC0"/>
    <w:rsid w:val="00E74B5A"/>
    <w:rsid w:val="00E7560C"/>
    <w:rsid w:val="00E808F0"/>
    <w:rsid w:val="00E80AB2"/>
    <w:rsid w:val="00E818B2"/>
    <w:rsid w:val="00E82633"/>
    <w:rsid w:val="00E85976"/>
    <w:rsid w:val="00E87C4C"/>
    <w:rsid w:val="00E91749"/>
    <w:rsid w:val="00E932AB"/>
    <w:rsid w:val="00E93D02"/>
    <w:rsid w:val="00E94EBE"/>
    <w:rsid w:val="00E95677"/>
    <w:rsid w:val="00E957DD"/>
    <w:rsid w:val="00E965A3"/>
    <w:rsid w:val="00E96AFC"/>
    <w:rsid w:val="00E9761A"/>
    <w:rsid w:val="00EA079D"/>
    <w:rsid w:val="00EA0993"/>
    <w:rsid w:val="00EA15A7"/>
    <w:rsid w:val="00EA1724"/>
    <w:rsid w:val="00EA2495"/>
    <w:rsid w:val="00EA2687"/>
    <w:rsid w:val="00EA36C7"/>
    <w:rsid w:val="00EA5246"/>
    <w:rsid w:val="00EA6C4D"/>
    <w:rsid w:val="00EB44E7"/>
    <w:rsid w:val="00EB6829"/>
    <w:rsid w:val="00EC0E4C"/>
    <w:rsid w:val="00EC17AE"/>
    <w:rsid w:val="00EC4DB1"/>
    <w:rsid w:val="00EC5059"/>
    <w:rsid w:val="00EC5BE2"/>
    <w:rsid w:val="00ED15E0"/>
    <w:rsid w:val="00ED482A"/>
    <w:rsid w:val="00ED5C7E"/>
    <w:rsid w:val="00ED5C8E"/>
    <w:rsid w:val="00ED65C0"/>
    <w:rsid w:val="00ED6844"/>
    <w:rsid w:val="00ED79DE"/>
    <w:rsid w:val="00EE05C9"/>
    <w:rsid w:val="00EE0881"/>
    <w:rsid w:val="00EE2ABC"/>
    <w:rsid w:val="00EE3A12"/>
    <w:rsid w:val="00EE3E2D"/>
    <w:rsid w:val="00EE52C6"/>
    <w:rsid w:val="00EE5368"/>
    <w:rsid w:val="00EE6FED"/>
    <w:rsid w:val="00EF075A"/>
    <w:rsid w:val="00EF0EF4"/>
    <w:rsid w:val="00EF1CB7"/>
    <w:rsid w:val="00EF2D7F"/>
    <w:rsid w:val="00EF58B0"/>
    <w:rsid w:val="00EF6EC4"/>
    <w:rsid w:val="00EF70CE"/>
    <w:rsid w:val="00F01E0D"/>
    <w:rsid w:val="00F03241"/>
    <w:rsid w:val="00F04847"/>
    <w:rsid w:val="00F07DA8"/>
    <w:rsid w:val="00F105EC"/>
    <w:rsid w:val="00F108D5"/>
    <w:rsid w:val="00F12C59"/>
    <w:rsid w:val="00F13408"/>
    <w:rsid w:val="00F13D79"/>
    <w:rsid w:val="00F16717"/>
    <w:rsid w:val="00F17C66"/>
    <w:rsid w:val="00F21CBF"/>
    <w:rsid w:val="00F22148"/>
    <w:rsid w:val="00F22A17"/>
    <w:rsid w:val="00F24710"/>
    <w:rsid w:val="00F25727"/>
    <w:rsid w:val="00F303BC"/>
    <w:rsid w:val="00F33F02"/>
    <w:rsid w:val="00F36189"/>
    <w:rsid w:val="00F37C6B"/>
    <w:rsid w:val="00F40422"/>
    <w:rsid w:val="00F405A7"/>
    <w:rsid w:val="00F40D2A"/>
    <w:rsid w:val="00F40F6D"/>
    <w:rsid w:val="00F41B11"/>
    <w:rsid w:val="00F42F32"/>
    <w:rsid w:val="00F433C9"/>
    <w:rsid w:val="00F4402D"/>
    <w:rsid w:val="00F45083"/>
    <w:rsid w:val="00F45870"/>
    <w:rsid w:val="00F4644D"/>
    <w:rsid w:val="00F5241A"/>
    <w:rsid w:val="00F533B2"/>
    <w:rsid w:val="00F54669"/>
    <w:rsid w:val="00F5600E"/>
    <w:rsid w:val="00F56978"/>
    <w:rsid w:val="00F56D6C"/>
    <w:rsid w:val="00F56DE0"/>
    <w:rsid w:val="00F577BA"/>
    <w:rsid w:val="00F600F6"/>
    <w:rsid w:val="00F6117C"/>
    <w:rsid w:val="00F6226B"/>
    <w:rsid w:val="00F62B9C"/>
    <w:rsid w:val="00F6567F"/>
    <w:rsid w:val="00F672AA"/>
    <w:rsid w:val="00F71725"/>
    <w:rsid w:val="00F71C8E"/>
    <w:rsid w:val="00F7406E"/>
    <w:rsid w:val="00F76AFA"/>
    <w:rsid w:val="00F7726F"/>
    <w:rsid w:val="00F823DB"/>
    <w:rsid w:val="00F8264A"/>
    <w:rsid w:val="00F8292E"/>
    <w:rsid w:val="00F83B62"/>
    <w:rsid w:val="00F84962"/>
    <w:rsid w:val="00F860EE"/>
    <w:rsid w:val="00F900DD"/>
    <w:rsid w:val="00F90206"/>
    <w:rsid w:val="00F9037C"/>
    <w:rsid w:val="00F948DB"/>
    <w:rsid w:val="00F9714B"/>
    <w:rsid w:val="00FA1EDF"/>
    <w:rsid w:val="00FA21AA"/>
    <w:rsid w:val="00FA2DC3"/>
    <w:rsid w:val="00FA5F6E"/>
    <w:rsid w:val="00FA628E"/>
    <w:rsid w:val="00FA6AE7"/>
    <w:rsid w:val="00FA7C73"/>
    <w:rsid w:val="00FB056F"/>
    <w:rsid w:val="00FB1DFC"/>
    <w:rsid w:val="00FB35A2"/>
    <w:rsid w:val="00FB68F8"/>
    <w:rsid w:val="00FB72D0"/>
    <w:rsid w:val="00FC093E"/>
    <w:rsid w:val="00FC3830"/>
    <w:rsid w:val="00FC3E24"/>
    <w:rsid w:val="00FC3E8F"/>
    <w:rsid w:val="00FC402E"/>
    <w:rsid w:val="00FD1674"/>
    <w:rsid w:val="00FD415B"/>
    <w:rsid w:val="00FD4BFF"/>
    <w:rsid w:val="00FD5D6D"/>
    <w:rsid w:val="00FD5F45"/>
    <w:rsid w:val="00FD7BAA"/>
    <w:rsid w:val="00FE1D39"/>
    <w:rsid w:val="00FE24C5"/>
    <w:rsid w:val="00FE4A74"/>
    <w:rsid w:val="00FF0CBC"/>
    <w:rsid w:val="00FF1FAD"/>
    <w:rsid w:val="00FF20D3"/>
    <w:rsid w:val="00FF2F3A"/>
    <w:rsid w:val="00FF5E9E"/>
    <w:rsid w:val="00FF7273"/>
    <w:rsid w:val="018650E0"/>
    <w:rsid w:val="02400E3C"/>
    <w:rsid w:val="02BA6F0F"/>
    <w:rsid w:val="031AD705"/>
    <w:rsid w:val="052E2C56"/>
    <w:rsid w:val="07B38655"/>
    <w:rsid w:val="08A350C9"/>
    <w:rsid w:val="0ABF8866"/>
    <w:rsid w:val="0C588685"/>
    <w:rsid w:val="0CEA1712"/>
    <w:rsid w:val="0CEDE2B0"/>
    <w:rsid w:val="0D97A9F9"/>
    <w:rsid w:val="0FDC9533"/>
    <w:rsid w:val="115A5584"/>
    <w:rsid w:val="11D804B2"/>
    <w:rsid w:val="13F6B449"/>
    <w:rsid w:val="1429A949"/>
    <w:rsid w:val="1491DD79"/>
    <w:rsid w:val="161A4C9B"/>
    <w:rsid w:val="162A9CBD"/>
    <w:rsid w:val="162CAAA9"/>
    <w:rsid w:val="167EE97A"/>
    <w:rsid w:val="17CF8E5C"/>
    <w:rsid w:val="17EC04F7"/>
    <w:rsid w:val="183FD548"/>
    <w:rsid w:val="184F5B42"/>
    <w:rsid w:val="1911D5E5"/>
    <w:rsid w:val="193D7981"/>
    <w:rsid w:val="196C9D78"/>
    <w:rsid w:val="19CB1DAF"/>
    <w:rsid w:val="1B778477"/>
    <w:rsid w:val="1DC77227"/>
    <w:rsid w:val="1E9EBE45"/>
    <w:rsid w:val="208E6DDC"/>
    <w:rsid w:val="22CED55B"/>
    <w:rsid w:val="23DBD5C9"/>
    <w:rsid w:val="24A53E49"/>
    <w:rsid w:val="25B2580D"/>
    <w:rsid w:val="25D16136"/>
    <w:rsid w:val="28C6F754"/>
    <w:rsid w:val="29612124"/>
    <w:rsid w:val="2A755AC3"/>
    <w:rsid w:val="2B3D3E44"/>
    <w:rsid w:val="2C17104A"/>
    <w:rsid w:val="2C574660"/>
    <w:rsid w:val="2C8E21EF"/>
    <w:rsid w:val="2CB79CE4"/>
    <w:rsid w:val="2F1FDCA5"/>
    <w:rsid w:val="3046688F"/>
    <w:rsid w:val="30B99F33"/>
    <w:rsid w:val="30BF140F"/>
    <w:rsid w:val="360F4178"/>
    <w:rsid w:val="37461135"/>
    <w:rsid w:val="38486D14"/>
    <w:rsid w:val="384F5769"/>
    <w:rsid w:val="385BF63E"/>
    <w:rsid w:val="3A193820"/>
    <w:rsid w:val="3AC0B21B"/>
    <w:rsid w:val="3C4F5D3D"/>
    <w:rsid w:val="3D6660C9"/>
    <w:rsid w:val="3F0EDCDB"/>
    <w:rsid w:val="3F8C9D19"/>
    <w:rsid w:val="4053948A"/>
    <w:rsid w:val="4070F33D"/>
    <w:rsid w:val="42417460"/>
    <w:rsid w:val="424B795E"/>
    <w:rsid w:val="436A81A8"/>
    <w:rsid w:val="449D613E"/>
    <w:rsid w:val="4668BFD7"/>
    <w:rsid w:val="481D8DB0"/>
    <w:rsid w:val="4EA441A9"/>
    <w:rsid w:val="4F513050"/>
    <w:rsid w:val="50A1C83E"/>
    <w:rsid w:val="51240876"/>
    <w:rsid w:val="5166F78F"/>
    <w:rsid w:val="5275DEEA"/>
    <w:rsid w:val="53C40796"/>
    <w:rsid w:val="5683399C"/>
    <w:rsid w:val="57631999"/>
    <w:rsid w:val="58F8C5E9"/>
    <w:rsid w:val="59B44EF3"/>
    <w:rsid w:val="5BC80065"/>
    <w:rsid w:val="5BD9D70C"/>
    <w:rsid w:val="5E31B565"/>
    <w:rsid w:val="5E446CDB"/>
    <w:rsid w:val="5E7135FB"/>
    <w:rsid w:val="5F949774"/>
    <w:rsid w:val="6058A8C0"/>
    <w:rsid w:val="6091552C"/>
    <w:rsid w:val="616A18A9"/>
    <w:rsid w:val="61FDD196"/>
    <w:rsid w:val="636161A4"/>
    <w:rsid w:val="67ECE6C1"/>
    <w:rsid w:val="6816F37E"/>
    <w:rsid w:val="6A4727D8"/>
    <w:rsid w:val="6A926297"/>
    <w:rsid w:val="6B834988"/>
    <w:rsid w:val="6D93B832"/>
    <w:rsid w:val="6F20E2F8"/>
    <w:rsid w:val="6F63D329"/>
    <w:rsid w:val="6F897BF8"/>
    <w:rsid w:val="6FC4026D"/>
    <w:rsid w:val="710B0AA4"/>
    <w:rsid w:val="710C9669"/>
    <w:rsid w:val="72336FBE"/>
    <w:rsid w:val="7273AE23"/>
    <w:rsid w:val="728586FA"/>
    <w:rsid w:val="73ED1CA8"/>
    <w:rsid w:val="73F0C0B3"/>
    <w:rsid w:val="74011D30"/>
    <w:rsid w:val="745B77AC"/>
    <w:rsid w:val="74FCAAD9"/>
    <w:rsid w:val="7521FC55"/>
    <w:rsid w:val="76270F2F"/>
    <w:rsid w:val="7639F8BF"/>
    <w:rsid w:val="776ED1EB"/>
    <w:rsid w:val="777E4699"/>
    <w:rsid w:val="7973D62C"/>
    <w:rsid w:val="7B811A32"/>
    <w:rsid w:val="7BEE213E"/>
    <w:rsid w:val="7C37136D"/>
    <w:rsid w:val="7C67747E"/>
    <w:rsid w:val="7E986153"/>
    <w:rsid w:val="7F84FE88"/>
  </w:rsids>
  <m:mathPr>
    <m:mathFont m:val="Cambria Math"/>
    <m:brkBin m:val="before"/>
    <m:brkBinSub m:val="--"/>
    <m:smallFrac m:val="0"/>
    <m:dispDef/>
    <m:lMargin m:val="0"/>
    <m:rMargin m:val="0"/>
    <m:defJc m:val="centerGroup"/>
    <m:wrapIndent m:val="1440"/>
    <m:intLim m:val="subSup"/>
    <m:naryLim m:val="undOvr"/>
  </m:mathPr>
  <w:themeFontLang w:val="en-CA"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4CAB7B5"/>
  <w15:docId w15:val="{2C835AEE-407A-4270-AE43-8EE37163E0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C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324C"/>
    <w:rPr>
      <w:rFonts w:ascii="Calibri" w:hAnsi="Calibri"/>
    </w:rPr>
  </w:style>
  <w:style w:type="paragraph" w:styleId="Titre1">
    <w:name w:val="heading 1"/>
    <w:basedOn w:val="Normal"/>
    <w:next w:val="Normal"/>
    <w:link w:val="Titre1Car"/>
    <w:uiPriority w:val="9"/>
    <w:qFormat/>
    <w:rsid w:val="002226F3"/>
    <w:pPr>
      <w:keepNext/>
      <w:keepLines/>
      <w:numPr>
        <w:numId w:val="35"/>
      </w:numPr>
      <w:spacing w:before="240" w:after="120" w:line="259" w:lineRule="auto"/>
      <w:ind w:right="284"/>
      <w:outlineLvl w:val="0"/>
    </w:pPr>
    <w:rPr>
      <w:rFonts w:ascii="Georgia" w:eastAsiaTheme="majorEastAsia" w:hAnsi="Georgia" w:cstheme="majorBidi"/>
      <w:b/>
      <w:color w:val="13658B"/>
      <w:sz w:val="24"/>
      <w:szCs w:val="32"/>
    </w:rPr>
  </w:style>
  <w:style w:type="paragraph" w:styleId="Titre2">
    <w:name w:val="heading 2"/>
    <w:basedOn w:val="Normal"/>
    <w:next w:val="Normal"/>
    <w:link w:val="Titre2Car"/>
    <w:uiPriority w:val="9"/>
    <w:unhideWhenUsed/>
    <w:qFormat/>
    <w:rsid w:val="008B4DE9"/>
    <w:pPr>
      <w:numPr>
        <w:ilvl w:val="1"/>
        <w:numId w:val="35"/>
      </w:numPr>
      <w:spacing w:before="200"/>
      <w:ind w:left="0" w:firstLine="0"/>
      <w:outlineLvl w:val="1"/>
    </w:pPr>
    <w:rPr>
      <w:rFonts w:ascii="Georgia" w:hAnsi="Georgia"/>
      <w:b/>
      <w:bCs/>
      <w:color w:val="13658B"/>
      <w:szCs w:val="26"/>
      <w:lang w:val="fr-CA"/>
    </w:rPr>
  </w:style>
  <w:style w:type="paragraph" w:styleId="Titre3">
    <w:name w:val="heading 3"/>
    <w:basedOn w:val="Titre1"/>
    <w:next w:val="Normal"/>
    <w:link w:val="Titre3Car"/>
    <w:uiPriority w:val="9"/>
    <w:unhideWhenUsed/>
    <w:rsid w:val="00756C0B"/>
    <w:pPr>
      <w:ind w:left="425"/>
      <w:outlineLvl w:val="2"/>
    </w:pPr>
    <w:rPr>
      <w:b w:val="0"/>
      <w:caps/>
    </w:rPr>
  </w:style>
  <w:style w:type="paragraph" w:styleId="Titre4">
    <w:name w:val="heading 4"/>
    <w:basedOn w:val="Normal"/>
    <w:next w:val="Normal"/>
    <w:link w:val="Titre4Car"/>
    <w:uiPriority w:val="9"/>
    <w:unhideWhenUsed/>
    <w:qFormat/>
    <w:rsid w:val="0068732E"/>
    <w:pPr>
      <w:jc w:val="center"/>
      <w:outlineLvl w:val="3"/>
    </w:pPr>
    <w:rPr>
      <w:bCs/>
      <w:iCs/>
      <w:lang w:val="fr-CA"/>
    </w:rPr>
  </w:style>
  <w:style w:type="paragraph" w:styleId="Titre5">
    <w:name w:val="heading 5"/>
    <w:basedOn w:val="TM4"/>
    <w:next w:val="Normal"/>
    <w:link w:val="Titre5Car"/>
    <w:uiPriority w:val="9"/>
    <w:unhideWhenUsed/>
    <w:qFormat/>
    <w:rsid w:val="001C69A7"/>
    <w:pPr>
      <w:outlineLvl w:val="4"/>
    </w:pPr>
  </w:style>
  <w:style w:type="paragraph" w:styleId="Titre6">
    <w:name w:val="heading 6"/>
    <w:aliases w:val="Titre blanc"/>
    <w:basedOn w:val="Normal"/>
    <w:next w:val="Normal"/>
    <w:link w:val="Titre6Car"/>
    <w:uiPriority w:val="9"/>
    <w:unhideWhenUsed/>
    <w:qFormat/>
    <w:rsid w:val="00D13CA1"/>
    <w:pPr>
      <w:tabs>
        <w:tab w:val="left" w:pos="709"/>
      </w:tabs>
      <w:spacing w:after="0" w:line="240" w:lineRule="auto"/>
      <w:ind w:right="284"/>
      <w:outlineLvl w:val="5"/>
    </w:pPr>
    <w:rPr>
      <w:rFonts w:ascii="Georgia" w:hAnsi="Georgia"/>
      <w:b/>
      <w:color w:val="FFFFFF" w:themeColor="background1"/>
    </w:rPr>
  </w:style>
  <w:style w:type="paragraph" w:styleId="Titre7">
    <w:name w:val="heading 7"/>
    <w:basedOn w:val="Normal"/>
    <w:next w:val="Normal"/>
    <w:link w:val="Titre7Car"/>
    <w:uiPriority w:val="9"/>
    <w:unhideWhenUsed/>
    <w:qFormat/>
    <w:rsid w:val="00A0359A"/>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aliases w:val="Appendices"/>
    <w:basedOn w:val="Normal"/>
    <w:next w:val="Normal"/>
    <w:link w:val="Titre8Car"/>
    <w:uiPriority w:val="9"/>
    <w:unhideWhenUsed/>
    <w:qFormat/>
    <w:rsid w:val="009F23DA"/>
    <w:pPr>
      <w:keepNext/>
      <w:keepLines/>
      <w:spacing w:before="200" w:after="0"/>
      <w:outlineLvl w:val="7"/>
    </w:pPr>
    <w:rPr>
      <w:rFonts w:asciiTheme="majorHAnsi" w:eastAsiaTheme="majorEastAsia" w:hAnsiTheme="majorHAnsi" w:cstheme="majorBidi"/>
      <w:color w:val="13658B"/>
      <w:sz w:val="36"/>
      <w:szCs w:val="20"/>
    </w:rPr>
  </w:style>
  <w:style w:type="paragraph" w:styleId="Titre9">
    <w:name w:val="heading 9"/>
    <w:basedOn w:val="Normal"/>
    <w:next w:val="Normal"/>
    <w:link w:val="Titre9Car"/>
    <w:uiPriority w:val="9"/>
    <w:semiHidden/>
    <w:unhideWhenUsed/>
    <w:qFormat/>
    <w:rsid w:val="00A0359A"/>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226F3"/>
    <w:rPr>
      <w:rFonts w:ascii="Georgia" w:eastAsiaTheme="majorEastAsia" w:hAnsi="Georgia" w:cstheme="majorBidi"/>
      <w:b/>
      <w:color w:val="13658B"/>
      <w:sz w:val="24"/>
      <w:szCs w:val="32"/>
    </w:rPr>
  </w:style>
  <w:style w:type="character" w:customStyle="1" w:styleId="Titre2Car">
    <w:name w:val="Titre 2 Car"/>
    <w:basedOn w:val="Policepardfaut"/>
    <w:link w:val="Titre2"/>
    <w:uiPriority w:val="9"/>
    <w:rsid w:val="008B4DE9"/>
    <w:rPr>
      <w:rFonts w:ascii="Georgia" w:hAnsi="Georgia"/>
      <w:b/>
      <w:bCs/>
      <w:color w:val="13658B"/>
      <w:szCs w:val="26"/>
      <w:lang w:val="fr-CA"/>
    </w:rPr>
  </w:style>
  <w:style w:type="character" w:customStyle="1" w:styleId="Titre3Car">
    <w:name w:val="Titre 3 Car"/>
    <w:basedOn w:val="Policepardfaut"/>
    <w:link w:val="Titre3"/>
    <w:uiPriority w:val="9"/>
    <w:rsid w:val="00756C0B"/>
    <w:rPr>
      <w:rFonts w:ascii="Georgia" w:eastAsiaTheme="majorEastAsia" w:hAnsi="Georgia" w:cstheme="majorBidi"/>
      <w:szCs w:val="32"/>
    </w:rPr>
  </w:style>
  <w:style w:type="character" w:customStyle="1" w:styleId="Titre4Car">
    <w:name w:val="Titre 4 Car"/>
    <w:basedOn w:val="Policepardfaut"/>
    <w:link w:val="Titre4"/>
    <w:uiPriority w:val="9"/>
    <w:rsid w:val="0068732E"/>
    <w:rPr>
      <w:bCs/>
      <w:iCs/>
      <w:lang w:val="fr-CA"/>
    </w:rPr>
  </w:style>
  <w:style w:type="character" w:customStyle="1" w:styleId="Titre5Car">
    <w:name w:val="Titre 5 Car"/>
    <w:basedOn w:val="Policepardfaut"/>
    <w:link w:val="Titre5"/>
    <w:uiPriority w:val="9"/>
    <w:rsid w:val="001C69A7"/>
    <w:rPr>
      <w:noProof/>
      <w:lang w:val="fr-CA"/>
    </w:rPr>
  </w:style>
  <w:style w:type="character" w:customStyle="1" w:styleId="Titre6Car">
    <w:name w:val="Titre 6 Car"/>
    <w:aliases w:val="Titre blanc Car"/>
    <w:basedOn w:val="Policepardfaut"/>
    <w:link w:val="Titre6"/>
    <w:uiPriority w:val="9"/>
    <w:rsid w:val="00D13CA1"/>
    <w:rPr>
      <w:rFonts w:ascii="Georgia" w:hAnsi="Georgia"/>
      <w:b/>
      <w:color w:val="FFFFFF" w:themeColor="background1"/>
    </w:rPr>
  </w:style>
  <w:style w:type="character" w:customStyle="1" w:styleId="Titre7Car">
    <w:name w:val="Titre 7 Car"/>
    <w:basedOn w:val="Policepardfaut"/>
    <w:link w:val="Titre7"/>
    <w:uiPriority w:val="9"/>
    <w:rsid w:val="00A0359A"/>
    <w:rPr>
      <w:rFonts w:asciiTheme="majorHAnsi" w:eastAsiaTheme="majorEastAsia" w:hAnsiTheme="majorHAnsi" w:cstheme="majorBidi"/>
      <w:i/>
      <w:iCs/>
      <w:color w:val="404040" w:themeColor="text1" w:themeTint="BF"/>
    </w:rPr>
  </w:style>
  <w:style w:type="character" w:customStyle="1" w:styleId="Titre8Car">
    <w:name w:val="Titre 8 Car"/>
    <w:aliases w:val="Appendices Car"/>
    <w:basedOn w:val="Policepardfaut"/>
    <w:link w:val="Titre8"/>
    <w:uiPriority w:val="9"/>
    <w:rsid w:val="009F23DA"/>
    <w:rPr>
      <w:rFonts w:asciiTheme="majorHAnsi" w:eastAsiaTheme="majorEastAsia" w:hAnsiTheme="majorHAnsi" w:cstheme="majorBidi"/>
      <w:color w:val="13658B"/>
      <w:sz w:val="36"/>
      <w:szCs w:val="20"/>
    </w:rPr>
  </w:style>
  <w:style w:type="character" w:customStyle="1" w:styleId="Titre9Car">
    <w:name w:val="Titre 9 Car"/>
    <w:basedOn w:val="Policepardfaut"/>
    <w:link w:val="Titre9"/>
    <w:uiPriority w:val="9"/>
    <w:semiHidden/>
    <w:rsid w:val="00A0359A"/>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A0359A"/>
    <w:pPr>
      <w:spacing w:line="240" w:lineRule="auto"/>
    </w:pPr>
    <w:rPr>
      <w:b/>
      <w:bCs/>
      <w:color w:val="4F81BD" w:themeColor="accent1"/>
      <w:sz w:val="18"/>
      <w:szCs w:val="18"/>
    </w:rPr>
  </w:style>
  <w:style w:type="paragraph" w:styleId="Titre">
    <w:name w:val="Title"/>
    <w:basedOn w:val="Normal"/>
    <w:next w:val="Normal"/>
    <w:link w:val="TitreCar"/>
    <w:uiPriority w:val="10"/>
    <w:qFormat/>
    <w:rsid w:val="00A0359A"/>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A0359A"/>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A0359A"/>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A0359A"/>
    <w:rPr>
      <w:rFonts w:asciiTheme="majorHAnsi" w:eastAsiaTheme="majorEastAsia" w:hAnsiTheme="majorHAnsi" w:cstheme="majorBidi"/>
      <w:i/>
      <w:iCs/>
      <w:color w:val="4F81BD" w:themeColor="accent1"/>
      <w:spacing w:val="15"/>
      <w:sz w:val="24"/>
      <w:szCs w:val="24"/>
    </w:rPr>
  </w:style>
  <w:style w:type="character" w:styleId="lev">
    <w:name w:val="Strong"/>
    <w:basedOn w:val="Policepardfaut"/>
    <w:uiPriority w:val="22"/>
    <w:qFormat/>
    <w:rsid w:val="00A0359A"/>
    <w:rPr>
      <w:b/>
      <w:bCs/>
    </w:rPr>
  </w:style>
  <w:style w:type="character" w:styleId="Accentuation">
    <w:name w:val="Emphasis"/>
    <w:basedOn w:val="Policepardfaut"/>
    <w:uiPriority w:val="20"/>
    <w:qFormat/>
    <w:rsid w:val="00A0359A"/>
    <w:rPr>
      <w:i/>
      <w:iCs/>
    </w:rPr>
  </w:style>
  <w:style w:type="paragraph" w:styleId="Sansinterligne">
    <w:name w:val="No Spacing"/>
    <w:uiPriority w:val="1"/>
    <w:qFormat/>
    <w:rsid w:val="001F6B6C"/>
    <w:pPr>
      <w:spacing w:after="0" w:line="240" w:lineRule="auto"/>
    </w:pPr>
    <w:rPr>
      <w:rFonts w:ascii="Calibri" w:eastAsiaTheme="majorEastAsia" w:hAnsi="Calibri" w:cs="Calibri"/>
    </w:rPr>
  </w:style>
  <w:style w:type="paragraph" w:styleId="Paragraphedeliste">
    <w:name w:val="List Paragraph"/>
    <w:basedOn w:val="Normal"/>
    <w:uiPriority w:val="34"/>
    <w:qFormat/>
    <w:rsid w:val="00A0359A"/>
    <w:pPr>
      <w:ind w:left="720"/>
      <w:contextualSpacing/>
    </w:pPr>
  </w:style>
  <w:style w:type="paragraph" w:styleId="Citation">
    <w:name w:val="Quote"/>
    <w:basedOn w:val="Normal"/>
    <w:next w:val="Normal"/>
    <w:link w:val="CitationCar"/>
    <w:uiPriority w:val="29"/>
    <w:qFormat/>
    <w:rsid w:val="00A0359A"/>
    <w:rPr>
      <w:i/>
      <w:iCs/>
      <w:color w:val="000000" w:themeColor="text1"/>
    </w:rPr>
  </w:style>
  <w:style w:type="character" w:customStyle="1" w:styleId="CitationCar">
    <w:name w:val="Citation Car"/>
    <w:basedOn w:val="Policepardfaut"/>
    <w:link w:val="Citation"/>
    <w:uiPriority w:val="29"/>
    <w:rsid w:val="00A0359A"/>
    <w:rPr>
      <w:i/>
      <w:iCs/>
      <w:color w:val="000000" w:themeColor="text1"/>
    </w:rPr>
  </w:style>
  <w:style w:type="paragraph" w:styleId="Citationintense">
    <w:name w:val="Intense Quote"/>
    <w:basedOn w:val="Normal"/>
    <w:next w:val="Normal"/>
    <w:link w:val="CitationintenseCar"/>
    <w:uiPriority w:val="30"/>
    <w:qFormat/>
    <w:rsid w:val="00A0359A"/>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A0359A"/>
    <w:rPr>
      <w:b/>
      <w:bCs/>
      <w:i/>
      <w:iCs/>
      <w:color w:val="4F81BD" w:themeColor="accent1"/>
    </w:rPr>
  </w:style>
  <w:style w:type="character" w:styleId="Accentuationlgre">
    <w:name w:val="Subtle Emphasis"/>
    <w:basedOn w:val="Policepardfaut"/>
    <w:uiPriority w:val="19"/>
    <w:qFormat/>
    <w:rsid w:val="00A0359A"/>
    <w:rPr>
      <w:i/>
      <w:iCs/>
      <w:color w:val="808080" w:themeColor="text1" w:themeTint="7F"/>
    </w:rPr>
  </w:style>
  <w:style w:type="character" w:styleId="Accentuationintense">
    <w:name w:val="Intense Emphasis"/>
    <w:basedOn w:val="Policepardfaut"/>
    <w:uiPriority w:val="21"/>
    <w:qFormat/>
    <w:rsid w:val="00A0359A"/>
    <w:rPr>
      <w:b/>
      <w:bCs/>
      <w:i/>
      <w:iCs/>
      <w:color w:val="4F81BD" w:themeColor="accent1"/>
    </w:rPr>
  </w:style>
  <w:style w:type="character" w:styleId="Rfrencelgre">
    <w:name w:val="Subtle Reference"/>
    <w:basedOn w:val="Policepardfaut"/>
    <w:uiPriority w:val="31"/>
    <w:qFormat/>
    <w:rsid w:val="00A0359A"/>
    <w:rPr>
      <w:smallCaps/>
      <w:color w:val="C0504D" w:themeColor="accent2"/>
      <w:u w:val="single"/>
    </w:rPr>
  </w:style>
  <w:style w:type="character" w:styleId="Rfrenceintense">
    <w:name w:val="Intense Reference"/>
    <w:basedOn w:val="Policepardfaut"/>
    <w:uiPriority w:val="32"/>
    <w:qFormat/>
    <w:rsid w:val="00A0359A"/>
    <w:rPr>
      <w:b/>
      <w:bCs/>
      <w:smallCaps/>
      <w:color w:val="C0504D" w:themeColor="accent2"/>
      <w:spacing w:val="5"/>
      <w:u w:val="single"/>
    </w:rPr>
  </w:style>
  <w:style w:type="character" w:styleId="Titredulivre">
    <w:name w:val="Book Title"/>
    <w:basedOn w:val="Policepardfaut"/>
    <w:uiPriority w:val="33"/>
    <w:qFormat/>
    <w:rsid w:val="00A0359A"/>
    <w:rPr>
      <w:b/>
      <w:bCs/>
      <w:smallCaps/>
      <w:spacing w:val="5"/>
    </w:rPr>
  </w:style>
  <w:style w:type="paragraph" w:styleId="En-ttedetabledesmatires">
    <w:name w:val="TOC Heading"/>
    <w:basedOn w:val="Titre1"/>
    <w:next w:val="Normal"/>
    <w:uiPriority w:val="39"/>
    <w:unhideWhenUsed/>
    <w:qFormat/>
    <w:rsid w:val="00A0359A"/>
    <w:pPr>
      <w:outlineLvl w:val="9"/>
    </w:pPr>
  </w:style>
  <w:style w:type="character" w:styleId="Textedelespacerserv">
    <w:name w:val="Placeholder Text"/>
    <w:basedOn w:val="Policepardfaut"/>
    <w:uiPriority w:val="99"/>
    <w:semiHidden/>
    <w:rsid w:val="00A0359A"/>
    <w:rPr>
      <w:color w:val="808080"/>
    </w:rPr>
  </w:style>
  <w:style w:type="paragraph" w:styleId="Textedebulles">
    <w:name w:val="Balloon Text"/>
    <w:basedOn w:val="Normal"/>
    <w:link w:val="TextedebullesCar"/>
    <w:uiPriority w:val="99"/>
    <w:semiHidden/>
    <w:unhideWhenUsed/>
    <w:rsid w:val="00A0359A"/>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A0359A"/>
    <w:rPr>
      <w:rFonts w:ascii="Tahoma" w:hAnsi="Tahoma" w:cs="Tahoma"/>
      <w:sz w:val="16"/>
      <w:szCs w:val="16"/>
    </w:rPr>
  </w:style>
  <w:style w:type="paragraph" w:styleId="En-tte">
    <w:name w:val="header"/>
    <w:basedOn w:val="Normal"/>
    <w:link w:val="En-tteCar"/>
    <w:uiPriority w:val="99"/>
    <w:unhideWhenUsed/>
    <w:rsid w:val="000B0D2C"/>
    <w:pPr>
      <w:tabs>
        <w:tab w:val="center" w:pos="4320"/>
        <w:tab w:val="right" w:pos="8640"/>
      </w:tabs>
      <w:spacing w:after="0" w:line="240" w:lineRule="auto"/>
    </w:pPr>
  </w:style>
  <w:style w:type="character" w:customStyle="1" w:styleId="En-tteCar">
    <w:name w:val="En-tête Car"/>
    <w:basedOn w:val="Policepardfaut"/>
    <w:link w:val="En-tte"/>
    <w:uiPriority w:val="99"/>
    <w:rsid w:val="000B0D2C"/>
  </w:style>
  <w:style w:type="paragraph" w:styleId="Pieddepage">
    <w:name w:val="footer"/>
    <w:basedOn w:val="Normal"/>
    <w:link w:val="PieddepageCar"/>
    <w:uiPriority w:val="99"/>
    <w:unhideWhenUsed/>
    <w:rsid w:val="000B0D2C"/>
    <w:pPr>
      <w:tabs>
        <w:tab w:val="center" w:pos="4320"/>
        <w:tab w:val="right" w:pos="8640"/>
      </w:tabs>
      <w:spacing w:after="0" w:line="240" w:lineRule="auto"/>
    </w:pPr>
  </w:style>
  <w:style w:type="character" w:customStyle="1" w:styleId="PieddepageCar">
    <w:name w:val="Pied de page Car"/>
    <w:basedOn w:val="Policepardfaut"/>
    <w:link w:val="Pieddepage"/>
    <w:uiPriority w:val="99"/>
    <w:rsid w:val="000B0D2C"/>
  </w:style>
  <w:style w:type="table" w:styleId="Grilledutableau">
    <w:name w:val="Table Grid"/>
    <w:basedOn w:val="TableauNormal"/>
    <w:uiPriority w:val="59"/>
    <w:rsid w:val="000B0D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M4">
    <w:name w:val="toc 4"/>
    <w:basedOn w:val="Normal"/>
    <w:next w:val="Normal"/>
    <w:autoRedefine/>
    <w:uiPriority w:val="39"/>
    <w:unhideWhenUsed/>
    <w:rsid w:val="00AB56DD"/>
    <w:pPr>
      <w:tabs>
        <w:tab w:val="right" w:leader="dot" w:pos="9202"/>
      </w:tabs>
      <w:spacing w:after="100"/>
      <w:ind w:left="658"/>
    </w:pPr>
    <w:rPr>
      <w:smallCaps/>
      <w:noProof/>
      <w:vanish/>
      <w:color w:val="FF0000"/>
      <w:lang w:val="fr-CA"/>
    </w:rPr>
  </w:style>
  <w:style w:type="paragraph" w:styleId="TM1">
    <w:name w:val="toc 1"/>
    <w:basedOn w:val="Normal"/>
    <w:next w:val="Normal"/>
    <w:autoRedefine/>
    <w:uiPriority w:val="39"/>
    <w:unhideWhenUsed/>
    <w:rsid w:val="007F5F8D"/>
    <w:pPr>
      <w:spacing w:after="100"/>
    </w:pPr>
  </w:style>
  <w:style w:type="character" w:customStyle="1" w:styleId="Style1">
    <w:name w:val="Style1"/>
    <w:basedOn w:val="Policepardfaut"/>
    <w:uiPriority w:val="1"/>
    <w:rsid w:val="008B589A"/>
    <w:rPr>
      <w:rFonts w:ascii="Century Gothic" w:hAnsi="Century Gothic"/>
      <w:sz w:val="24"/>
    </w:rPr>
  </w:style>
  <w:style w:type="character" w:customStyle="1" w:styleId="Style2">
    <w:name w:val="Style2"/>
    <w:basedOn w:val="Policepardfaut"/>
    <w:uiPriority w:val="1"/>
    <w:rsid w:val="008B589A"/>
    <w:rPr>
      <w:sz w:val="28"/>
    </w:rPr>
  </w:style>
  <w:style w:type="character" w:styleId="Lienhypertexte">
    <w:name w:val="Hyperlink"/>
    <w:basedOn w:val="Policepardfaut"/>
    <w:uiPriority w:val="99"/>
    <w:unhideWhenUsed/>
    <w:rsid w:val="00197A6C"/>
    <w:rPr>
      <w:color w:val="0000FF" w:themeColor="hyperlink"/>
      <w:u w:val="single"/>
    </w:rPr>
  </w:style>
  <w:style w:type="paragraph" w:styleId="TM2">
    <w:name w:val="toc 2"/>
    <w:basedOn w:val="Normal"/>
    <w:next w:val="Normal"/>
    <w:autoRedefine/>
    <w:uiPriority w:val="39"/>
    <w:unhideWhenUsed/>
    <w:rsid w:val="00285A90"/>
    <w:pPr>
      <w:spacing w:after="100"/>
      <w:ind w:left="220"/>
    </w:pPr>
  </w:style>
  <w:style w:type="paragraph" w:styleId="TM3">
    <w:name w:val="toc 3"/>
    <w:basedOn w:val="Normal"/>
    <w:next w:val="Normal"/>
    <w:autoRedefine/>
    <w:uiPriority w:val="39"/>
    <w:unhideWhenUsed/>
    <w:rsid w:val="007A5F37"/>
    <w:pPr>
      <w:spacing w:after="100"/>
      <w:ind w:left="440"/>
    </w:pPr>
  </w:style>
  <w:style w:type="character" w:styleId="Marquedecommentaire">
    <w:name w:val="annotation reference"/>
    <w:basedOn w:val="Policepardfaut"/>
    <w:uiPriority w:val="99"/>
    <w:semiHidden/>
    <w:unhideWhenUsed/>
    <w:rsid w:val="00703F04"/>
    <w:rPr>
      <w:sz w:val="16"/>
      <w:szCs w:val="16"/>
    </w:rPr>
  </w:style>
  <w:style w:type="paragraph" w:styleId="Commentaire">
    <w:name w:val="annotation text"/>
    <w:basedOn w:val="Normal"/>
    <w:link w:val="CommentaireCar"/>
    <w:uiPriority w:val="99"/>
    <w:unhideWhenUsed/>
    <w:rsid w:val="00703F04"/>
    <w:pPr>
      <w:spacing w:line="240" w:lineRule="auto"/>
    </w:pPr>
    <w:rPr>
      <w:sz w:val="20"/>
      <w:szCs w:val="20"/>
    </w:rPr>
  </w:style>
  <w:style w:type="character" w:customStyle="1" w:styleId="CommentaireCar">
    <w:name w:val="Commentaire Car"/>
    <w:basedOn w:val="Policepardfaut"/>
    <w:link w:val="Commentaire"/>
    <w:uiPriority w:val="99"/>
    <w:rsid w:val="00703F04"/>
    <w:rPr>
      <w:sz w:val="20"/>
      <w:szCs w:val="20"/>
    </w:rPr>
  </w:style>
  <w:style w:type="paragraph" w:styleId="Objetducommentaire">
    <w:name w:val="annotation subject"/>
    <w:basedOn w:val="Commentaire"/>
    <w:next w:val="Commentaire"/>
    <w:link w:val="ObjetducommentaireCar"/>
    <w:uiPriority w:val="99"/>
    <w:semiHidden/>
    <w:unhideWhenUsed/>
    <w:rsid w:val="00703F04"/>
    <w:rPr>
      <w:b/>
      <w:bCs/>
    </w:rPr>
  </w:style>
  <w:style w:type="character" w:customStyle="1" w:styleId="ObjetducommentaireCar">
    <w:name w:val="Objet du commentaire Car"/>
    <w:basedOn w:val="CommentaireCar"/>
    <w:link w:val="Objetducommentaire"/>
    <w:uiPriority w:val="99"/>
    <w:semiHidden/>
    <w:rsid w:val="00703F04"/>
    <w:rPr>
      <w:b/>
      <w:bCs/>
      <w:sz w:val="20"/>
      <w:szCs w:val="20"/>
    </w:rPr>
  </w:style>
  <w:style w:type="character" w:styleId="Mentionnonrsolue">
    <w:name w:val="Unresolved Mention"/>
    <w:basedOn w:val="Policepardfaut"/>
    <w:uiPriority w:val="99"/>
    <w:semiHidden/>
    <w:unhideWhenUsed/>
    <w:rsid w:val="00D77E45"/>
    <w:rPr>
      <w:color w:val="605E5C"/>
      <w:shd w:val="clear" w:color="auto" w:fill="E1DFDD"/>
    </w:rPr>
  </w:style>
  <w:style w:type="numbering" w:customStyle="1" w:styleId="Style3">
    <w:name w:val="Style3"/>
    <w:uiPriority w:val="99"/>
    <w:rsid w:val="007B1847"/>
    <w:pPr>
      <w:numPr>
        <w:numId w:val="10"/>
      </w:numPr>
    </w:pPr>
  </w:style>
  <w:style w:type="paragraph" w:styleId="TM6">
    <w:name w:val="toc 6"/>
    <w:basedOn w:val="Normal"/>
    <w:next w:val="Normal"/>
    <w:autoRedefine/>
    <w:uiPriority w:val="39"/>
    <w:unhideWhenUsed/>
    <w:rsid w:val="00FA6AE7"/>
    <w:pPr>
      <w:spacing w:after="100"/>
      <w:ind w:left="1100"/>
    </w:pPr>
  </w:style>
  <w:style w:type="paragraph" w:styleId="TM5">
    <w:name w:val="toc 5"/>
    <w:basedOn w:val="Normal"/>
    <w:next w:val="Normal"/>
    <w:autoRedefine/>
    <w:uiPriority w:val="39"/>
    <w:unhideWhenUsed/>
    <w:rsid w:val="00FA6AE7"/>
    <w:pPr>
      <w:spacing w:after="100"/>
      <w:ind w:left="880"/>
    </w:pPr>
  </w:style>
  <w:style w:type="paragraph" w:styleId="TM8">
    <w:name w:val="toc 8"/>
    <w:basedOn w:val="Normal"/>
    <w:next w:val="Normal"/>
    <w:autoRedefine/>
    <w:uiPriority w:val="39"/>
    <w:unhideWhenUsed/>
    <w:rsid w:val="009A2BEA"/>
    <w:pPr>
      <w:tabs>
        <w:tab w:val="right" w:leader="dot" w:pos="9072"/>
      </w:tabs>
      <w:spacing w:after="100"/>
      <w:ind w:left="-142" w:right="219"/>
      <w:jc w:val="center"/>
    </w:pPr>
    <w:rPr>
      <w:rFonts w:ascii="Georgia" w:hAnsi="Georgia" w:cs="Calibri"/>
      <w:noProof/>
      <w:vanish/>
      <w:color w:val="13658B"/>
      <w:sz w:val="32"/>
      <w:szCs w:val="32"/>
    </w:rPr>
  </w:style>
  <w:style w:type="character" w:styleId="Mention">
    <w:name w:val="Mention"/>
    <w:basedOn w:val="Policepardfaut"/>
    <w:uiPriority w:val="99"/>
    <w:unhideWhenUsed/>
    <w:rsid w:val="00381ED6"/>
    <w:rPr>
      <w:color w:val="2B579A"/>
      <w:shd w:val="clear" w:color="auto" w:fill="E1DFDD"/>
    </w:rPr>
  </w:style>
  <w:style w:type="paragraph" w:styleId="Rvision">
    <w:name w:val="Revision"/>
    <w:hidden/>
    <w:uiPriority w:val="99"/>
    <w:semiHidden/>
    <w:rsid w:val="00826CC5"/>
    <w:pPr>
      <w:spacing w:after="0" w:line="240" w:lineRule="auto"/>
    </w:pPr>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9381976">
      <w:bodyDiv w:val="1"/>
      <w:marLeft w:val="0"/>
      <w:marRight w:val="0"/>
      <w:marTop w:val="0"/>
      <w:marBottom w:val="0"/>
      <w:divBdr>
        <w:top w:val="none" w:sz="0" w:space="0" w:color="auto"/>
        <w:left w:val="none" w:sz="0" w:space="0" w:color="auto"/>
        <w:bottom w:val="none" w:sz="0" w:space="0" w:color="auto"/>
        <w:right w:val="none" w:sz="0" w:space="0" w:color="auto"/>
      </w:divBdr>
    </w:div>
    <w:div w:id="1418745856">
      <w:bodyDiv w:val="1"/>
      <w:marLeft w:val="0"/>
      <w:marRight w:val="0"/>
      <w:marTop w:val="0"/>
      <w:marBottom w:val="0"/>
      <w:divBdr>
        <w:top w:val="none" w:sz="0" w:space="0" w:color="auto"/>
        <w:left w:val="none" w:sz="0" w:space="0" w:color="auto"/>
        <w:bottom w:val="none" w:sz="0" w:space="0" w:color="auto"/>
        <w:right w:val="none" w:sz="0" w:space="0" w:color="auto"/>
      </w:divBdr>
    </w:div>
    <w:div w:id="1548225997">
      <w:bodyDiv w:val="1"/>
      <w:marLeft w:val="0"/>
      <w:marRight w:val="0"/>
      <w:marTop w:val="0"/>
      <w:marBottom w:val="0"/>
      <w:divBdr>
        <w:top w:val="none" w:sz="0" w:space="0" w:color="auto"/>
        <w:left w:val="none" w:sz="0" w:space="0" w:color="auto"/>
        <w:bottom w:val="none" w:sz="0" w:space="0" w:color="auto"/>
        <w:right w:val="none" w:sz="0" w:space="0" w:color="auto"/>
      </w:divBdr>
    </w:div>
    <w:div w:id="1855026857">
      <w:bodyDiv w:val="1"/>
      <w:marLeft w:val="0"/>
      <w:marRight w:val="0"/>
      <w:marTop w:val="0"/>
      <w:marBottom w:val="0"/>
      <w:divBdr>
        <w:top w:val="none" w:sz="0" w:space="0" w:color="auto"/>
        <w:left w:val="none" w:sz="0" w:space="0" w:color="auto"/>
        <w:bottom w:val="none" w:sz="0" w:space="0" w:color="auto"/>
        <w:right w:val="none" w:sz="0" w:space="0" w:color="auto"/>
      </w:divBdr>
    </w:div>
    <w:div w:id="1962957495">
      <w:bodyDiv w:val="1"/>
      <w:marLeft w:val="0"/>
      <w:marRight w:val="0"/>
      <w:marTop w:val="0"/>
      <w:marBottom w:val="0"/>
      <w:divBdr>
        <w:top w:val="none" w:sz="0" w:space="0" w:color="auto"/>
        <w:left w:val="none" w:sz="0" w:space="0" w:color="auto"/>
        <w:bottom w:val="none" w:sz="0" w:space="0" w:color="auto"/>
        <w:right w:val="none" w:sz="0" w:space="0" w:color="auto"/>
      </w:divBdr>
    </w:div>
    <w:div w:id="21060260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image" Target="media/image5.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eader" Target="header6.xml"/><Relationship Id="rId7" Type="http://schemas.openxmlformats.org/officeDocument/2006/relationships/settings" Target="settings.xml"/><Relationship Id="rId12" Type="http://schemas.openxmlformats.org/officeDocument/2006/relationships/hyperlink" Target="mailto:Mark.Eppler@kruger.com" TargetMode="External"/><Relationship Id="rId17" Type="http://schemas.openxmlformats.org/officeDocument/2006/relationships/image" Target="media/image4.png"/><Relationship Id="rId25" Type="http://schemas.openxmlformats.org/officeDocument/2006/relationships/header" Target="header9.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Dane.Servatius@kruger.com" TargetMode="External"/><Relationship Id="rId24" Type="http://schemas.openxmlformats.org/officeDocument/2006/relationships/footer" Target="footer2.xml"/><Relationship Id="rId5" Type="http://schemas.openxmlformats.org/officeDocument/2006/relationships/numbering" Target="numbering.xml"/><Relationship Id="rId15" Type="http://schemas.openxmlformats.org/officeDocument/2006/relationships/footer" Target="footer1.xml"/><Relationship Id="rId23" Type="http://schemas.openxmlformats.org/officeDocument/2006/relationships/header" Target="header8.xm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header" Target="header7.xml"/><Relationship Id="rId27"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runo\&#201;NERSERV%20INC\Management%20System%20-%20Documents\4%20-%20Templates\1%20-%20Operations\2%20-%20Proposals\SO-2025-EN-Template-Rev%202.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24D4204BBC149F2873530A748AF911C"/>
        <w:category>
          <w:name w:val="Général"/>
          <w:gallery w:val="placeholder"/>
        </w:category>
        <w:types>
          <w:type w:val="bbPlcHdr"/>
        </w:types>
        <w:behaviors>
          <w:behavior w:val="content"/>
        </w:behaviors>
        <w:guid w:val="{FECB3F22-2DA6-4A96-9CFE-E6D8A81887E7}"/>
      </w:docPartPr>
      <w:docPartBody>
        <w:p w:rsidR="001E226E" w:rsidRDefault="001E226E">
          <w:pPr>
            <w:pStyle w:val="D24D4204BBC149F2873530A748AF911C"/>
          </w:pPr>
          <w:r w:rsidRPr="00152580">
            <w:rPr>
              <w:rStyle w:val="Textedelespacerserv"/>
            </w:rPr>
            <w:t>Cliquez ou appuyez ici pour entrer une date.</w:t>
          </w:r>
        </w:p>
      </w:docPartBody>
    </w:docPart>
    <w:docPart>
      <w:docPartPr>
        <w:name w:val="99E00392885F4879B8DDBBF49051ADA9"/>
        <w:category>
          <w:name w:val="Général"/>
          <w:gallery w:val="placeholder"/>
        </w:category>
        <w:types>
          <w:type w:val="bbPlcHdr"/>
        </w:types>
        <w:behaviors>
          <w:behavior w:val="content"/>
        </w:behaviors>
        <w:guid w:val="{11283CA1-0006-4475-AE88-B56269D4FFF2}"/>
      </w:docPartPr>
      <w:docPartBody>
        <w:p w:rsidR="001E226E" w:rsidRDefault="001E226E">
          <w:pPr>
            <w:pStyle w:val="99E00392885F4879B8DDBBF49051ADA9"/>
          </w:pPr>
          <w:r w:rsidRPr="009B6412">
            <w:rPr>
              <w:rStyle w:val="Textedelespacerserv"/>
              <w:lang w:val="fr-CA"/>
            </w:rPr>
            <w:t>Cliquez ou appuyez ici pour entrer du texte.</w:t>
          </w:r>
        </w:p>
      </w:docPartBody>
    </w:docPart>
    <w:docPart>
      <w:docPartPr>
        <w:name w:val="E44356496B3445B6A0E9C361EEACD8D1"/>
        <w:category>
          <w:name w:val="Général"/>
          <w:gallery w:val="placeholder"/>
        </w:category>
        <w:types>
          <w:type w:val="bbPlcHdr"/>
        </w:types>
        <w:behaviors>
          <w:behavior w:val="content"/>
        </w:behaviors>
        <w:guid w:val="{2DCF6131-7BED-41F9-BF2B-AC093699DA57}"/>
      </w:docPartPr>
      <w:docPartBody>
        <w:p w:rsidR="001E226E" w:rsidRDefault="001E226E">
          <w:pPr>
            <w:pStyle w:val="E44356496B3445B6A0E9C361EEACD8D1"/>
          </w:pPr>
          <w:r w:rsidRPr="003B5DC0">
            <w:rPr>
              <w:rStyle w:val="Textedelespacerserv"/>
            </w:rPr>
            <w:t>Choisissez un élément.</w:t>
          </w:r>
        </w:p>
      </w:docPartBody>
    </w:docPart>
    <w:docPart>
      <w:docPartPr>
        <w:name w:val="EBABD766331E4C619D5E0C9B5CDEFE4B"/>
        <w:category>
          <w:name w:val="Général"/>
          <w:gallery w:val="placeholder"/>
        </w:category>
        <w:types>
          <w:type w:val="bbPlcHdr"/>
        </w:types>
        <w:behaviors>
          <w:behavior w:val="content"/>
        </w:behaviors>
        <w:guid w:val="{0A177F53-98DA-4DC2-8F5B-C6076E7EACD4}"/>
      </w:docPartPr>
      <w:docPartBody>
        <w:p w:rsidR="001E226E" w:rsidRDefault="001E226E">
          <w:pPr>
            <w:pStyle w:val="EBABD766331E4C619D5E0C9B5CDEFE4B"/>
          </w:pPr>
          <w:r w:rsidRPr="007553E9">
            <w:rPr>
              <w:rStyle w:val="Textedelespacerserv"/>
            </w:rPr>
            <w:t>Cliquez ou appuyez ici pour entrer du texte.</w:t>
          </w:r>
        </w:p>
      </w:docPartBody>
    </w:docPart>
    <w:docPart>
      <w:docPartPr>
        <w:name w:val="3AA1AC7A90E3432A85AED548A522F18E"/>
        <w:category>
          <w:name w:val="Général"/>
          <w:gallery w:val="placeholder"/>
        </w:category>
        <w:types>
          <w:type w:val="bbPlcHdr"/>
        </w:types>
        <w:behaviors>
          <w:behavior w:val="content"/>
        </w:behaviors>
        <w:guid w:val="{05F9F265-C64F-4240-95AE-ED2A856C37C3}"/>
      </w:docPartPr>
      <w:docPartBody>
        <w:p w:rsidR="001E226E" w:rsidRDefault="001E226E">
          <w:pPr>
            <w:pStyle w:val="3AA1AC7A90E3432A85AED548A522F18E"/>
          </w:pPr>
          <w:r w:rsidRPr="00031BA0">
            <w:rPr>
              <w:rStyle w:val="Textedelespacerserv"/>
              <w:sz w:val="18"/>
            </w:rPr>
            <w:t>Choisissez un élément.</w:t>
          </w:r>
        </w:p>
      </w:docPartBody>
    </w:docPart>
    <w:docPart>
      <w:docPartPr>
        <w:name w:val="A23B57B049BF455A95AB247DBC7048B8"/>
        <w:category>
          <w:name w:val="Général"/>
          <w:gallery w:val="placeholder"/>
        </w:category>
        <w:types>
          <w:type w:val="bbPlcHdr"/>
        </w:types>
        <w:behaviors>
          <w:behavior w:val="content"/>
        </w:behaviors>
        <w:guid w:val="{CCE0A281-D590-48D5-89FD-68DEF4513C8D}"/>
      </w:docPartPr>
      <w:docPartBody>
        <w:p w:rsidR="001E226E" w:rsidRDefault="001E226E">
          <w:pPr>
            <w:pStyle w:val="A23B57B049BF455A95AB247DBC7048B8"/>
          </w:pPr>
          <w:r w:rsidRPr="004C3A90">
            <w:rPr>
              <w:rStyle w:val="Textedelespacerserv"/>
            </w:rPr>
            <w:t>Choisissez un élément.</w:t>
          </w:r>
        </w:p>
      </w:docPartBody>
    </w:docPart>
    <w:docPart>
      <w:docPartPr>
        <w:name w:val="7E66480C1F00482D98BA6B2A8DCEC300"/>
        <w:category>
          <w:name w:val="Général"/>
          <w:gallery w:val="placeholder"/>
        </w:category>
        <w:types>
          <w:type w:val="bbPlcHdr"/>
        </w:types>
        <w:behaviors>
          <w:behavior w:val="content"/>
        </w:behaviors>
        <w:guid w:val="{9763D1EA-156B-487F-B85F-C260BCF7DFD2}"/>
      </w:docPartPr>
      <w:docPartBody>
        <w:p w:rsidR="001E226E" w:rsidRDefault="001E226E">
          <w:pPr>
            <w:pStyle w:val="7E66480C1F00482D98BA6B2A8DCEC300"/>
          </w:pPr>
          <w:r w:rsidRPr="002A602E">
            <w:rPr>
              <w:rStyle w:val="Textedelespacerserv"/>
            </w:rPr>
            <w:t>Choisissez un élément.</w:t>
          </w:r>
        </w:p>
      </w:docPartBody>
    </w:docPart>
    <w:docPart>
      <w:docPartPr>
        <w:name w:val="96D8D6B4AB794A899A0E301D22E52F73"/>
        <w:category>
          <w:name w:val="Général"/>
          <w:gallery w:val="placeholder"/>
        </w:category>
        <w:types>
          <w:type w:val="bbPlcHdr"/>
        </w:types>
        <w:behaviors>
          <w:behavior w:val="content"/>
        </w:behaviors>
        <w:guid w:val="{5C62108A-2769-4012-A281-D9C3D5D68D8F}"/>
      </w:docPartPr>
      <w:docPartBody>
        <w:p w:rsidR="001E226E" w:rsidRDefault="001E226E">
          <w:pPr>
            <w:pStyle w:val="96D8D6B4AB794A899A0E301D22E52F73"/>
          </w:pPr>
          <w:r w:rsidRPr="0037756D">
            <w:rPr>
              <w:rStyle w:val="Textedelespacerserv"/>
            </w:rPr>
            <w:t>Choose an item.</w:t>
          </w:r>
        </w:p>
      </w:docPartBody>
    </w:docPart>
    <w:docPart>
      <w:docPartPr>
        <w:name w:val="A5E5C344B19B4975B70BCAB3B5603C87"/>
        <w:category>
          <w:name w:val="Général"/>
          <w:gallery w:val="placeholder"/>
        </w:category>
        <w:types>
          <w:type w:val="bbPlcHdr"/>
        </w:types>
        <w:behaviors>
          <w:behavior w:val="content"/>
        </w:behaviors>
        <w:guid w:val="{528C8806-7A1B-48C0-8401-3C04E073124B}"/>
      </w:docPartPr>
      <w:docPartBody>
        <w:p w:rsidR="001E226E" w:rsidRDefault="001E226E">
          <w:pPr>
            <w:pStyle w:val="A5E5C344B19B4975B70BCAB3B5603C87"/>
          </w:pPr>
          <w:r w:rsidRPr="0027471C">
            <w:rPr>
              <w:lang w:eastAsia="fr-CA"/>
            </w:rPr>
            <w:t xml:space="preserve">     </w:t>
          </w:r>
        </w:p>
      </w:docPartBody>
    </w:docPart>
    <w:docPart>
      <w:docPartPr>
        <w:name w:val="F0732B455CFE453987744D643AD8B7A9"/>
        <w:category>
          <w:name w:val="Général"/>
          <w:gallery w:val="placeholder"/>
        </w:category>
        <w:types>
          <w:type w:val="bbPlcHdr"/>
        </w:types>
        <w:behaviors>
          <w:behavior w:val="content"/>
        </w:behaviors>
        <w:guid w:val="{2C47B8F9-7FD5-48C9-8BDE-BD46F70969CC}"/>
      </w:docPartPr>
      <w:docPartBody>
        <w:p w:rsidR="001E226E" w:rsidRDefault="001E226E">
          <w:pPr>
            <w:pStyle w:val="F0732B455CFE453987744D643AD8B7A9"/>
          </w:pPr>
          <w:r w:rsidRPr="0027471C">
            <w:rPr>
              <w:lang w:eastAsia="fr-CA"/>
            </w:rPr>
            <w:t xml:space="preserve">     </w:t>
          </w:r>
        </w:p>
      </w:docPartBody>
    </w:docPart>
    <w:docPart>
      <w:docPartPr>
        <w:name w:val="E2EC1B89D65C4C289EDB61D90412C586"/>
        <w:category>
          <w:name w:val="Général"/>
          <w:gallery w:val="placeholder"/>
        </w:category>
        <w:types>
          <w:type w:val="bbPlcHdr"/>
        </w:types>
        <w:behaviors>
          <w:behavior w:val="content"/>
        </w:behaviors>
        <w:guid w:val="{76F0E662-286D-4574-8C08-C3B6809C5AE8}"/>
      </w:docPartPr>
      <w:docPartBody>
        <w:p w:rsidR="001E226E" w:rsidRDefault="001E226E">
          <w:pPr>
            <w:pStyle w:val="E2EC1B89D65C4C289EDB61D90412C586"/>
          </w:pPr>
          <w:r w:rsidRPr="00F37C6B">
            <w:rPr>
              <w:lang w:eastAsia="fr-CA"/>
            </w:rPr>
            <w:t xml:space="preserve">     </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entury Gothic">
    <w:altName w:val="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226E"/>
    <w:rsid w:val="00073364"/>
    <w:rsid w:val="00187A6C"/>
    <w:rsid w:val="001E226E"/>
    <w:rsid w:val="00302086"/>
    <w:rsid w:val="0070335B"/>
    <w:rsid w:val="009D01F2"/>
    <w:rsid w:val="00EB4F16"/>
    <w:rsid w:val="00F9020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en-C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sid w:val="00187A6C"/>
    <w:rPr>
      <w:color w:val="808080"/>
    </w:rPr>
  </w:style>
  <w:style w:type="paragraph" w:customStyle="1" w:styleId="D24D4204BBC149F2873530A748AF911C">
    <w:name w:val="D24D4204BBC149F2873530A748AF911C"/>
  </w:style>
  <w:style w:type="paragraph" w:customStyle="1" w:styleId="99E00392885F4879B8DDBBF49051ADA9">
    <w:name w:val="99E00392885F4879B8DDBBF49051ADA9"/>
  </w:style>
  <w:style w:type="paragraph" w:customStyle="1" w:styleId="E44356496B3445B6A0E9C361EEACD8D1">
    <w:name w:val="E44356496B3445B6A0E9C361EEACD8D1"/>
  </w:style>
  <w:style w:type="paragraph" w:customStyle="1" w:styleId="EBABD766331E4C619D5E0C9B5CDEFE4B">
    <w:name w:val="EBABD766331E4C619D5E0C9B5CDEFE4B"/>
  </w:style>
  <w:style w:type="paragraph" w:customStyle="1" w:styleId="3AA1AC7A90E3432A85AED548A522F18E">
    <w:name w:val="3AA1AC7A90E3432A85AED548A522F18E"/>
  </w:style>
  <w:style w:type="paragraph" w:customStyle="1" w:styleId="A23B57B049BF455A95AB247DBC7048B8">
    <w:name w:val="A23B57B049BF455A95AB247DBC7048B8"/>
  </w:style>
  <w:style w:type="paragraph" w:customStyle="1" w:styleId="7E66480C1F00482D98BA6B2A8DCEC300">
    <w:name w:val="7E66480C1F00482D98BA6B2A8DCEC300"/>
  </w:style>
  <w:style w:type="paragraph" w:customStyle="1" w:styleId="96D8D6B4AB794A899A0E301D22E52F73">
    <w:name w:val="96D8D6B4AB794A899A0E301D22E52F73"/>
  </w:style>
  <w:style w:type="paragraph" w:customStyle="1" w:styleId="A5E5C344B19B4975B70BCAB3B5603C87">
    <w:name w:val="A5E5C344B19B4975B70BCAB3B5603C87"/>
  </w:style>
  <w:style w:type="paragraph" w:customStyle="1" w:styleId="F0732B455CFE453987744D643AD8B7A9">
    <w:name w:val="F0732B455CFE453987744D643AD8B7A9"/>
  </w:style>
  <w:style w:type="paragraph" w:customStyle="1" w:styleId="E2EC1B89D65C4C289EDB61D90412C586">
    <w:name w:val="E2EC1B89D65C4C289EDB61D90412C586"/>
  </w:style>
  <w:style w:type="paragraph" w:customStyle="1" w:styleId="10789F05C6894F2BA087C15B4DCDBCD8">
    <w:name w:val="10789F05C6894F2BA087C15B4DCDBCD8"/>
    <w:rsid w:val="00187A6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Austin">
      <a:majorFont>
        <a:latin typeface="Century Gothic"/>
        <a:ea typeface=""/>
        <a:cs typeface=""/>
        <a:font script="Jpan" typeface="ＭＳ ゴシック"/>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a:ea typeface=""/>
        <a:cs typeface=""/>
        <a:font script="Jpan" typeface="ＭＳ ゴシック"/>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AA2652969194B4CA9C552346D762989" ma:contentTypeVersion="13" ma:contentTypeDescription="Create a new document." ma:contentTypeScope="" ma:versionID="683fc9ccec051cdee9de62534811018b">
  <xsd:schema xmlns:xsd="http://www.w3.org/2001/XMLSchema" xmlns:xs="http://www.w3.org/2001/XMLSchema" xmlns:p="http://schemas.microsoft.com/office/2006/metadata/properties" xmlns:ns2="0af3f593-fb07-4d53-92b7-d1a6e78976c1" xmlns:ns3="1da14f4d-6d1b-47f5-b1a6-1dc6d1cefeda" targetNamespace="http://schemas.microsoft.com/office/2006/metadata/properties" ma:root="true" ma:fieldsID="44a761ba078d08a5ab889024ad8d3046" ns2:_="" ns3:_="">
    <xsd:import namespace="0af3f593-fb07-4d53-92b7-d1a6e78976c1"/>
    <xsd:import namespace="1da14f4d-6d1b-47f5-b1a6-1dc6d1cefed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f3f593-fb07-4d53-92b7-d1a6e78976c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1b08b40d-ddd5-452d-857b-6f657683f796"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da14f4d-6d1b-47f5-b1a6-1dc6d1cefeda"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320cbffd-89ac-48b3-80ce-3e777fc08afe}" ma:internalName="TaxCatchAll" ma:showField="CatchAllData" ma:web="1da14f4d-6d1b-47f5-b1a6-1dc6d1cefed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1da14f4d-6d1b-47f5-b1a6-1dc6d1cefeda" xsi:nil="true"/>
    <lcf76f155ced4ddcb4097134ff3c332f xmlns="0af3f593-fb07-4d53-92b7-d1a6e78976c1">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EED1858-132F-4851-9EFD-E959EA9A4E5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f3f593-fb07-4d53-92b7-d1a6e78976c1"/>
    <ds:schemaRef ds:uri="1da14f4d-6d1b-47f5-b1a6-1dc6d1cefed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8AF76A6-7BB1-4330-9DBC-1E6F3C2E6F2E}">
  <ds:schemaRefs>
    <ds:schemaRef ds:uri="http://schemas.openxmlformats.org/officeDocument/2006/bibliography"/>
  </ds:schemaRefs>
</ds:datastoreItem>
</file>

<file path=customXml/itemProps3.xml><?xml version="1.0" encoding="utf-8"?>
<ds:datastoreItem xmlns:ds="http://schemas.openxmlformats.org/officeDocument/2006/customXml" ds:itemID="{B75F3E05-D0CD-4342-AE62-4B679BD61CF7}">
  <ds:schemaRefs>
    <ds:schemaRef ds:uri="http://schemas.microsoft.com/sharepoint/v3/contenttype/forms"/>
  </ds:schemaRefs>
</ds:datastoreItem>
</file>

<file path=customXml/itemProps4.xml><?xml version="1.0" encoding="utf-8"?>
<ds:datastoreItem xmlns:ds="http://schemas.openxmlformats.org/officeDocument/2006/customXml" ds:itemID="{AA13A44C-EE59-40A6-9CD4-EA61B1B9C116}">
  <ds:schemaRefs>
    <ds:schemaRef ds:uri="http://schemas.microsoft.com/office/2006/metadata/properties"/>
    <ds:schemaRef ds:uri="http://schemas.microsoft.com/office/infopath/2007/PartnerControls"/>
    <ds:schemaRef ds:uri="1da14f4d-6d1b-47f5-b1a6-1dc6d1cefeda"/>
    <ds:schemaRef ds:uri="0af3f593-fb07-4d53-92b7-d1a6e78976c1"/>
  </ds:schemaRefs>
</ds:datastoreItem>
</file>

<file path=docProps/app.xml><?xml version="1.0" encoding="utf-8"?>
<Properties xmlns="http://schemas.openxmlformats.org/officeDocument/2006/extended-properties" xmlns:vt="http://schemas.openxmlformats.org/officeDocument/2006/docPropsVTypes">
  <Template>SO-2025-EN-Template-Rev 2</Template>
  <TotalTime>31</TotalTime>
  <Pages>12</Pages>
  <Words>1701</Words>
  <Characters>10335</Characters>
  <Application>Microsoft Office Word</Application>
  <DocSecurity>0</DocSecurity>
  <Lines>86</Lines>
  <Paragraphs>24</Paragraphs>
  <ScaleCrop>false</ScaleCrop>
  <Company/>
  <LinksUpToDate>false</LinksUpToDate>
  <CharactersWithSpaces>12012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Bruno Girard</dc:creator>
  <cp:keywords/>
  <cp:lastModifiedBy>Bruno Girard</cp:lastModifiedBy>
  <cp:revision>77</cp:revision>
  <cp:lastPrinted>2025-05-21T15:35:00Z</cp:lastPrinted>
  <dcterms:created xsi:type="dcterms:W3CDTF">2025-05-15T14:06:00Z</dcterms:created>
  <dcterms:modified xsi:type="dcterms:W3CDTF">2025-05-21T15:35:00Z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GrammarlyDocumentId">
    <vt:lpwstr>a945cf04-1d44-4dcb-b0a2-4fddf7a3462b</vt:lpwstr>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_ExtendedDescription">
    <vt:lpwstr/>
  </property>
  <property fmtid="{D5CDD505-2E9C-101B-9397-08002B2CF9AE}" pid="8" name="TriggerFlowInfo">
    <vt:lpwstr/>
  </property>
  <property fmtid="{D5CDD505-2E9C-101B-9397-08002B2CF9AE}" pid="9" name="xd_Signature">
    <vt:bool>false</vt:bool>
  </property>
  <property fmtid="{D5CDD505-2E9C-101B-9397-08002B2CF9AE}" pid="10" name="Order">
    <vt:r8>6739500</vt:r8>
  </property>
  <property fmtid="{D5CDD505-2E9C-101B-9397-08002B2CF9AE}" pid="11" name="ContentTypeId">
    <vt:lpwstr>0x0101004AA2652969194B4CA9C552346D762989</vt:lpwstr>
  </property>
</Properties>
</file>